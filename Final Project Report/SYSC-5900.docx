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7B7815" w14:textId="2C124944" w:rsidR="008462F7" w:rsidRPr="00F53D4E" w:rsidRDefault="008462F7" w:rsidP="003617EB">
      <w:pPr>
        <w:pStyle w:val="Title"/>
        <w:framePr w:w="10980" w:h="1988" w:hRule="exact" w:wrap="notBeside" w:x="813" w:y="-281"/>
      </w:pPr>
      <w:r>
        <w:t xml:space="preserve">Recommended Categorical Price and Availability </w:t>
      </w:r>
      <w:r w:rsidR="00241E27">
        <w:t xml:space="preserve">     </w:t>
      </w:r>
      <w:r>
        <w:t>Prediction using Deep Learning Neural Network</w:t>
      </w:r>
      <w:r w:rsidR="003617EB">
        <w:t>s</w:t>
      </w:r>
      <w:r>
        <w:t xml:space="preserve"> in </w:t>
      </w:r>
      <w:r w:rsidR="00FF7AA6">
        <w:t xml:space="preserve">  </w:t>
      </w:r>
      <w:r w:rsidR="00BE2A3D">
        <w:t xml:space="preserve">    </w:t>
      </w:r>
      <w:r w:rsidR="00241E27">
        <w:t xml:space="preserve"> </w:t>
      </w:r>
      <w:r>
        <w:t>Airbnb Toronto Listings</w:t>
      </w:r>
      <w:r w:rsidR="00BE2A3D">
        <w:t xml:space="preserve"> Dataset</w:t>
      </w:r>
    </w:p>
    <w:p w14:paraId="46BA79A5" w14:textId="77777777" w:rsidR="008462F7" w:rsidRDefault="008462F7" w:rsidP="003617EB">
      <w:pPr>
        <w:pStyle w:val="Title"/>
        <w:framePr w:w="10980" w:h="1988" w:hRule="exact" w:wrap="notBeside" w:x="813" w:y="-281"/>
        <w:jc w:val="both"/>
      </w:pPr>
    </w:p>
    <w:p w14:paraId="54DEB4CA" w14:textId="75343307" w:rsidR="00241E27" w:rsidRPr="008462F7" w:rsidRDefault="00241E27" w:rsidP="000F5BE4">
      <w:pPr>
        <w:pStyle w:val="Authors"/>
        <w:framePr w:w="3791" w:h="1227" w:hRule="exact" w:wrap="notBeside" w:x="1766" w:y="1885"/>
        <w:spacing w:after="0"/>
        <w:rPr>
          <w:sz w:val="18"/>
          <w:szCs w:val="18"/>
        </w:rPr>
      </w:pPr>
      <w:r w:rsidRPr="008462F7">
        <w:rPr>
          <w:sz w:val="18"/>
          <w:szCs w:val="18"/>
        </w:rPr>
        <w:t>Saad Hasan</w:t>
      </w:r>
      <w:r w:rsidR="005B0B71">
        <w:rPr>
          <w:sz w:val="18"/>
          <w:szCs w:val="18"/>
        </w:rPr>
        <w:t xml:space="preserve">, </w:t>
      </w:r>
      <w:proofErr w:type="spellStart"/>
      <w:r w:rsidR="005B0B71">
        <w:rPr>
          <w:sz w:val="18"/>
          <w:szCs w:val="18"/>
        </w:rPr>
        <w:t>Ioannis</w:t>
      </w:r>
      <w:proofErr w:type="spellEnd"/>
      <w:r w:rsidR="005B0B71">
        <w:rPr>
          <w:sz w:val="18"/>
          <w:szCs w:val="18"/>
        </w:rPr>
        <w:t xml:space="preserve"> </w:t>
      </w:r>
      <w:proofErr w:type="spellStart"/>
      <w:r w:rsidR="005B0B71">
        <w:rPr>
          <w:sz w:val="18"/>
          <w:szCs w:val="18"/>
        </w:rPr>
        <w:t>Lambadaris</w:t>
      </w:r>
      <w:proofErr w:type="spellEnd"/>
    </w:p>
    <w:p w14:paraId="7ECA8371" w14:textId="77777777" w:rsidR="00241E27" w:rsidRPr="000F5BE4" w:rsidRDefault="00241E27" w:rsidP="000F5BE4">
      <w:pPr>
        <w:pStyle w:val="Authors"/>
        <w:framePr w:w="3791" w:h="1227" w:hRule="exact" w:wrap="notBeside" w:x="1766" w:y="1885"/>
        <w:spacing w:after="0"/>
        <w:rPr>
          <w:i/>
          <w:iCs/>
          <w:sz w:val="18"/>
          <w:szCs w:val="18"/>
        </w:rPr>
      </w:pPr>
      <w:r w:rsidRPr="000F5BE4">
        <w:rPr>
          <w:i/>
          <w:iCs/>
          <w:sz w:val="18"/>
          <w:szCs w:val="18"/>
        </w:rPr>
        <w:t>Department of Systems and Computer Engineering,</w:t>
      </w:r>
    </w:p>
    <w:p w14:paraId="602FF0CC" w14:textId="5470AD95" w:rsidR="005B0B71" w:rsidRPr="000F5BE4" w:rsidRDefault="00241E27" w:rsidP="000F5BE4">
      <w:pPr>
        <w:pStyle w:val="Authors"/>
        <w:framePr w:w="3791" w:h="1227" w:hRule="exact" w:wrap="notBeside" w:x="1766" w:y="1885"/>
        <w:spacing w:after="0"/>
        <w:rPr>
          <w:i/>
          <w:iCs/>
          <w:sz w:val="18"/>
          <w:szCs w:val="18"/>
        </w:rPr>
      </w:pPr>
      <w:r w:rsidRPr="000F5BE4">
        <w:rPr>
          <w:i/>
          <w:iCs/>
          <w:sz w:val="18"/>
          <w:szCs w:val="18"/>
        </w:rPr>
        <w:t>Carleton University,</w:t>
      </w:r>
    </w:p>
    <w:p w14:paraId="3A2192FE" w14:textId="187961B4" w:rsidR="00241E27" w:rsidRPr="000F5BE4" w:rsidRDefault="005B0B71" w:rsidP="000F5BE4">
      <w:pPr>
        <w:pStyle w:val="Authors"/>
        <w:framePr w:w="3791" w:h="1227" w:hRule="exact" w:wrap="notBeside" w:x="1766" w:y="1885"/>
        <w:spacing w:after="0"/>
        <w:rPr>
          <w:i/>
          <w:iCs/>
          <w:sz w:val="18"/>
          <w:szCs w:val="18"/>
        </w:rPr>
      </w:pPr>
      <w:r w:rsidRPr="000F5BE4">
        <w:rPr>
          <w:i/>
          <w:iCs/>
          <w:sz w:val="18"/>
          <w:szCs w:val="18"/>
        </w:rPr>
        <w:t>K1S5B6,</w:t>
      </w:r>
      <w:r w:rsidR="00241E27" w:rsidRPr="000F5BE4">
        <w:rPr>
          <w:i/>
          <w:iCs/>
          <w:sz w:val="18"/>
          <w:szCs w:val="18"/>
        </w:rPr>
        <w:t>Ottawa,ON,Canada</w:t>
      </w:r>
      <w:r w:rsidRPr="000F5BE4">
        <w:rPr>
          <w:i/>
          <w:iCs/>
          <w:sz w:val="18"/>
          <w:szCs w:val="18"/>
        </w:rPr>
        <w:t>, Email:saadhasan3@cmail.carleton.ca, ioannis@sce.carleton.ca</w:t>
      </w:r>
    </w:p>
    <w:p w14:paraId="439AE283" w14:textId="77777777" w:rsidR="000F5BE4" w:rsidRPr="008462F7" w:rsidRDefault="000F5BE4" w:rsidP="000F5BE4">
      <w:pPr>
        <w:pStyle w:val="Authors"/>
        <w:framePr w:w="3768" w:h="1382" w:hRule="exact" w:wrap="notBeside" w:x="6442" w:y="1897"/>
        <w:spacing w:after="0"/>
        <w:rPr>
          <w:sz w:val="18"/>
          <w:szCs w:val="18"/>
        </w:rPr>
      </w:pPr>
      <w:proofErr w:type="spellStart"/>
      <w:r>
        <w:rPr>
          <w:sz w:val="18"/>
          <w:szCs w:val="18"/>
        </w:rPr>
        <w:t>Omair</w:t>
      </w:r>
      <w:proofErr w:type="spellEnd"/>
      <w:r>
        <w:rPr>
          <w:sz w:val="18"/>
          <w:szCs w:val="18"/>
        </w:rPr>
        <w:t xml:space="preserve"> Shafiq</w:t>
      </w:r>
    </w:p>
    <w:p w14:paraId="27F08A44" w14:textId="77777777" w:rsidR="000F5BE4" w:rsidRPr="000F5BE4" w:rsidRDefault="000F5BE4" w:rsidP="000F5BE4">
      <w:pPr>
        <w:pStyle w:val="Authors"/>
        <w:framePr w:w="3768" w:h="1382" w:hRule="exact" w:wrap="notBeside" w:x="6442" w:y="1897"/>
        <w:spacing w:after="0"/>
        <w:rPr>
          <w:i/>
          <w:iCs/>
          <w:sz w:val="18"/>
          <w:szCs w:val="18"/>
        </w:rPr>
      </w:pPr>
      <w:r w:rsidRPr="000F5BE4">
        <w:rPr>
          <w:i/>
          <w:iCs/>
          <w:sz w:val="18"/>
          <w:szCs w:val="18"/>
        </w:rPr>
        <w:t>School of Information &amp; Technology ,</w:t>
      </w:r>
    </w:p>
    <w:p w14:paraId="51F521E7" w14:textId="77777777" w:rsidR="000F5BE4" w:rsidRPr="000F5BE4" w:rsidRDefault="000F5BE4" w:rsidP="000F5BE4">
      <w:pPr>
        <w:pStyle w:val="Authors"/>
        <w:framePr w:w="3768" w:h="1382" w:hRule="exact" w:wrap="notBeside" w:x="6442" w:y="1897"/>
        <w:spacing w:after="0"/>
        <w:rPr>
          <w:i/>
          <w:iCs/>
          <w:sz w:val="18"/>
          <w:szCs w:val="18"/>
        </w:rPr>
      </w:pPr>
      <w:r w:rsidRPr="000F5BE4">
        <w:rPr>
          <w:i/>
          <w:iCs/>
          <w:sz w:val="18"/>
          <w:szCs w:val="18"/>
        </w:rPr>
        <w:t>Carleton University,</w:t>
      </w:r>
    </w:p>
    <w:p w14:paraId="44227488" w14:textId="77777777" w:rsidR="000F5BE4" w:rsidRPr="000F5BE4" w:rsidRDefault="000F5BE4" w:rsidP="000F5BE4">
      <w:pPr>
        <w:pStyle w:val="Authors"/>
        <w:framePr w:w="3768" w:h="1382" w:hRule="exact" w:wrap="notBeside" w:x="6442" w:y="1897"/>
        <w:spacing w:after="0"/>
        <w:rPr>
          <w:i/>
          <w:iCs/>
          <w:sz w:val="18"/>
          <w:szCs w:val="18"/>
        </w:rPr>
      </w:pPr>
      <w:r w:rsidRPr="000F5BE4">
        <w:rPr>
          <w:i/>
          <w:iCs/>
          <w:sz w:val="18"/>
          <w:szCs w:val="18"/>
        </w:rPr>
        <w:t>K1S5B6,Ottawa,ON,Canada, Email:omairshafiq@cunet.carleton.ca</w:t>
      </w:r>
    </w:p>
    <w:p w14:paraId="60E5111C" w14:textId="77777777" w:rsidR="005B0B71" w:rsidRPr="005B0B71" w:rsidRDefault="005B0B71" w:rsidP="005B0B71"/>
    <w:p w14:paraId="4B0D1334" w14:textId="77777777" w:rsidR="00FF7AA6" w:rsidRPr="00FF7AA6" w:rsidRDefault="00FF7AA6" w:rsidP="00FF7AA6"/>
    <w:p w14:paraId="10AEBD3A" w14:textId="67FDBC25" w:rsidR="00E97402" w:rsidRDefault="00E97402" w:rsidP="00453D48">
      <w:pPr>
        <w:pStyle w:val="Text"/>
        <w:ind w:firstLine="0"/>
        <w:rPr>
          <w:b/>
          <w:bCs/>
          <w:i/>
          <w:iCs/>
          <w:sz w:val="18"/>
          <w:szCs w:val="18"/>
        </w:rPr>
      </w:pPr>
    </w:p>
    <w:p w14:paraId="0C27CF8E" w14:textId="506DB4E9" w:rsidR="00FF7AA6" w:rsidRDefault="00FF7AA6" w:rsidP="00453D48">
      <w:pPr>
        <w:pStyle w:val="Text"/>
        <w:ind w:firstLine="0"/>
        <w:rPr>
          <w:b/>
          <w:bCs/>
          <w:i/>
          <w:iCs/>
          <w:sz w:val="18"/>
          <w:szCs w:val="18"/>
        </w:rPr>
      </w:pPr>
    </w:p>
    <w:p w14:paraId="121251FB" w14:textId="63DFC8D3" w:rsidR="00BE2A3D" w:rsidRDefault="00BE2A3D" w:rsidP="00453D48">
      <w:pPr>
        <w:pStyle w:val="Text"/>
        <w:ind w:firstLine="0"/>
        <w:rPr>
          <w:b/>
          <w:bCs/>
          <w:i/>
          <w:iCs/>
          <w:sz w:val="18"/>
          <w:szCs w:val="18"/>
        </w:rPr>
      </w:pPr>
    </w:p>
    <w:p w14:paraId="0A4ED4E9" w14:textId="622C67C5" w:rsidR="0022239E" w:rsidRPr="00083C94" w:rsidRDefault="00A72301" w:rsidP="009E2EF6">
      <w:pPr>
        <w:jc w:val="both"/>
        <w:rPr>
          <w:b/>
          <w:bCs/>
          <w:sz w:val="18"/>
          <w:szCs w:val="18"/>
        </w:rPr>
      </w:pPr>
      <w:r w:rsidRPr="005F0697">
        <w:rPr>
          <w:b/>
          <w:bCs/>
          <w:i/>
          <w:iCs/>
          <w:sz w:val="18"/>
          <w:szCs w:val="18"/>
        </w:rPr>
        <w:t>Abstract—</w:t>
      </w:r>
      <w:r w:rsidRPr="005F0697">
        <w:rPr>
          <w:b/>
          <w:bCs/>
          <w:sz w:val="18"/>
          <w:szCs w:val="18"/>
        </w:rPr>
        <w:t>This research work</w:t>
      </w:r>
      <w:r w:rsidR="00FF7AA6">
        <w:rPr>
          <w:b/>
          <w:bCs/>
          <w:sz w:val="18"/>
          <w:szCs w:val="18"/>
        </w:rPr>
        <w:t xml:space="preserve"> is </w:t>
      </w:r>
      <w:r w:rsidR="005F0697" w:rsidRPr="005F0697">
        <w:rPr>
          <w:b/>
          <w:bCs/>
          <w:sz w:val="18"/>
          <w:szCs w:val="18"/>
        </w:rPr>
        <w:t>focusing</w:t>
      </w:r>
      <w:r w:rsidRPr="005F0697">
        <w:rPr>
          <w:b/>
          <w:bCs/>
          <w:sz w:val="18"/>
          <w:szCs w:val="18"/>
        </w:rPr>
        <w:t xml:space="preserve"> on the idea of implementing machine learning algorithms in the </w:t>
      </w:r>
      <w:r w:rsidR="005F0697" w:rsidRPr="005F0697">
        <w:rPr>
          <w:b/>
          <w:bCs/>
          <w:sz w:val="18"/>
          <w:szCs w:val="18"/>
        </w:rPr>
        <w:t>field</w:t>
      </w:r>
      <w:r w:rsidRPr="005F0697">
        <w:rPr>
          <w:b/>
          <w:bCs/>
          <w:sz w:val="18"/>
          <w:szCs w:val="18"/>
        </w:rPr>
        <w:t xml:space="preserve"> of business as these days </w:t>
      </w:r>
      <w:r w:rsidR="006D2F75" w:rsidRPr="005F0697">
        <w:rPr>
          <w:b/>
          <w:bCs/>
          <w:sz w:val="18"/>
          <w:szCs w:val="18"/>
        </w:rPr>
        <w:t xml:space="preserve">Business intelligence is one of the top growing field </w:t>
      </w:r>
      <w:r w:rsidR="0013387C">
        <w:rPr>
          <w:b/>
          <w:bCs/>
          <w:sz w:val="18"/>
          <w:szCs w:val="18"/>
        </w:rPr>
        <w:t>as of today</w:t>
      </w:r>
      <w:r w:rsidR="006D2F75" w:rsidRPr="005F0697">
        <w:rPr>
          <w:b/>
          <w:bCs/>
          <w:sz w:val="18"/>
          <w:szCs w:val="18"/>
        </w:rPr>
        <w:t xml:space="preserve">. Airbnb is an online </w:t>
      </w:r>
      <w:r w:rsidR="005F0697" w:rsidRPr="005F0697">
        <w:rPr>
          <w:b/>
          <w:bCs/>
          <w:sz w:val="18"/>
          <w:szCs w:val="18"/>
        </w:rPr>
        <w:t>marketplace</w:t>
      </w:r>
      <w:r w:rsidR="006D2F75" w:rsidRPr="005F0697">
        <w:rPr>
          <w:b/>
          <w:bCs/>
          <w:sz w:val="18"/>
          <w:szCs w:val="18"/>
        </w:rPr>
        <w:t xml:space="preserve"> and top firm for renting house or </w:t>
      </w:r>
      <w:r w:rsidR="005F0697" w:rsidRPr="005F0697">
        <w:rPr>
          <w:b/>
          <w:bCs/>
          <w:sz w:val="18"/>
          <w:szCs w:val="18"/>
        </w:rPr>
        <w:t>apartment</w:t>
      </w:r>
      <w:r w:rsidR="006D2F75" w:rsidRPr="005F0697">
        <w:rPr>
          <w:b/>
          <w:bCs/>
          <w:sz w:val="18"/>
          <w:szCs w:val="18"/>
        </w:rPr>
        <w:t xml:space="preserve"> which is one of the most widely used specially by the tourist and travelers. We made a prototype of our model which is based on deep </w:t>
      </w:r>
      <w:r w:rsidR="005F0697" w:rsidRPr="005F0697">
        <w:rPr>
          <w:b/>
          <w:bCs/>
          <w:sz w:val="18"/>
          <w:szCs w:val="18"/>
        </w:rPr>
        <w:t>l</w:t>
      </w:r>
      <w:r w:rsidR="006D2F75" w:rsidRPr="005F0697">
        <w:rPr>
          <w:b/>
          <w:bCs/>
          <w:sz w:val="18"/>
          <w:szCs w:val="18"/>
        </w:rPr>
        <w:t xml:space="preserve">earning </w:t>
      </w:r>
      <w:r w:rsidR="005F0697" w:rsidRPr="005F0697">
        <w:rPr>
          <w:b/>
          <w:bCs/>
          <w:sz w:val="18"/>
          <w:szCs w:val="18"/>
        </w:rPr>
        <w:t>neural</w:t>
      </w:r>
      <w:r w:rsidR="006D2F75" w:rsidRPr="005F0697">
        <w:rPr>
          <w:b/>
          <w:bCs/>
          <w:sz w:val="18"/>
          <w:szCs w:val="18"/>
        </w:rPr>
        <w:t xml:space="preserve"> </w:t>
      </w:r>
      <w:r w:rsidR="005F0697" w:rsidRPr="005F0697">
        <w:rPr>
          <w:b/>
          <w:bCs/>
          <w:sz w:val="18"/>
          <w:szCs w:val="18"/>
        </w:rPr>
        <w:t xml:space="preserve">network to predict the Price classes of affordable , expensive and cheap on the certain features. In the second part of the project we applied the same model to predict the availability and do the comparison of other classification algorithms like Random forest and </w:t>
      </w:r>
      <w:proofErr w:type="spellStart"/>
      <w:r w:rsidR="005F0697" w:rsidRPr="005F0697">
        <w:rPr>
          <w:b/>
          <w:bCs/>
          <w:sz w:val="18"/>
          <w:szCs w:val="18"/>
        </w:rPr>
        <w:t>XGBoost</w:t>
      </w:r>
      <w:proofErr w:type="spellEnd"/>
      <w:r w:rsidR="005F0697" w:rsidRPr="005F0697">
        <w:rPr>
          <w:b/>
          <w:bCs/>
          <w:sz w:val="18"/>
          <w:szCs w:val="18"/>
        </w:rPr>
        <w:t>. With the help of accuracy our model works and gave better result as compared to other algorithms.</w:t>
      </w:r>
      <w:r w:rsidR="005F0697">
        <w:rPr>
          <w:b/>
          <w:bCs/>
          <w:sz w:val="18"/>
          <w:szCs w:val="18"/>
        </w:rPr>
        <w:t xml:space="preserve"> In the existed work highly focused more on visualization and predicting the original price value by considering the regression problem and achieved very poor accuracy but transformation of problem from regression to classification improved the accuracy significantly and made our model more efficient as compared to previous work. The main ideology behind the transformation to classification is that people have specific range of price in their mind to rent a house or an apartment through Airbnb and that </w:t>
      </w:r>
      <w:r w:rsidR="00083C94">
        <w:rPr>
          <w:b/>
          <w:bCs/>
          <w:sz w:val="18"/>
          <w:szCs w:val="18"/>
        </w:rPr>
        <w:t>feature</w:t>
      </w:r>
      <w:r w:rsidR="005F0697">
        <w:rPr>
          <w:b/>
          <w:bCs/>
          <w:sz w:val="18"/>
          <w:szCs w:val="18"/>
        </w:rPr>
        <w:t xml:space="preserve"> is missing in Airbnb application. Implementing this feature will </w:t>
      </w:r>
      <w:r w:rsidR="00083C94">
        <w:rPr>
          <w:b/>
          <w:bCs/>
          <w:sz w:val="18"/>
          <w:szCs w:val="18"/>
        </w:rPr>
        <w:t>increase the profit for the Airbnb company as it will increase the customer experience</w:t>
      </w:r>
      <w:r w:rsidR="00BB294C">
        <w:rPr>
          <w:b/>
          <w:bCs/>
          <w:sz w:val="18"/>
          <w:szCs w:val="18"/>
        </w:rPr>
        <w:t>.</w:t>
      </w:r>
      <w:r w:rsidR="00083C94">
        <w:rPr>
          <w:b/>
          <w:bCs/>
          <w:sz w:val="18"/>
          <w:szCs w:val="18"/>
        </w:rPr>
        <w:t xml:space="preserve"> </w:t>
      </w:r>
    </w:p>
    <w:p w14:paraId="01F2F359" w14:textId="3E25F0D3" w:rsidR="00B23C33" w:rsidRDefault="00B23C33" w:rsidP="0086785E">
      <w:pPr>
        <w:pStyle w:val="Heading1"/>
        <w:numPr>
          <w:ilvl w:val="0"/>
          <w:numId w:val="4"/>
        </w:numPr>
        <w:jc w:val="both"/>
      </w:pPr>
      <w:r>
        <w:t>INTRODUCTION</w:t>
      </w:r>
    </w:p>
    <w:p w14:paraId="6BCCC89A" w14:textId="77777777" w:rsidR="0002038C" w:rsidRDefault="002142E1" w:rsidP="009E2EF6">
      <w:pPr>
        <w:jc w:val="both"/>
      </w:pPr>
      <w:r>
        <w:t xml:space="preserve">In the year 2008, which is the birth year of the firm known as </w:t>
      </w:r>
      <w:r w:rsidR="00EA43EE">
        <w:t>Airbnb</w:t>
      </w:r>
      <w:r>
        <w:t xml:space="preserve"> which is widely used </w:t>
      </w:r>
      <w:r w:rsidR="00EA43EE">
        <w:t>for home staying an on</w:t>
      </w:r>
    </w:p>
    <w:p w14:paraId="0E060CC3" w14:textId="7949A295" w:rsidR="00241E27" w:rsidRDefault="00EA43EE" w:rsidP="009E2EF6">
      <w:pPr>
        <w:jc w:val="both"/>
      </w:pPr>
      <w:r>
        <w:t>line marketplace and a service of hospitality service. Most of the visitors are usually travelling inter cities and International tourism gained the popularity which is an important factor in the economy of the country as well</w:t>
      </w:r>
      <w:r w:rsidR="0080592D">
        <w:t>. Sharing economy, novelty</w:t>
      </w:r>
    </w:p>
    <w:p w14:paraId="2E3DE15B" w14:textId="1AFD99E8" w:rsidR="00241E27" w:rsidRDefault="0080592D" w:rsidP="009E2EF6">
      <w:pPr>
        <w:jc w:val="both"/>
      </w:pPr>
      <w:r>
        <w:t xml:space="preserve">, home benefits, local authenticity , privacy and prices are the most important factors in the Airbnb which attracts tourists and </w:t>
      </w:r>
    </w:p>
    <w:p w14:paraId="1B3B1AE9" w14:textId="543ADA3A" w:rsidR="00B23C33" w:rsidRDefault="0080592D" w:rsidP="009E2EF6">
      <w:pPr>
        <w:jc w:val="both"/>
      </w:pPr>
      <w:r>
        <w:t>changed their mind to use Airbnb instead of other motel and local services [1].</w:t>
      </w:r>
    </w:p>
    <w:p w14:paraId="6073B5F8" w14:textId="77777777" w:rsidR="00BE2A3D" w:rsidRDefault="001B18AA" w:rsidP="009E2EF6">
      <w:pPr>
        <w:jc w:val="both"/>
      </w:pPr>
      <w:r>
        <w:t xml:space="preserve">For the last couple of years, its popularity plummeted to 33.9 million of users alone in the United States and further increased to 45.6 million by 2022 in USA which made the service popular </w:t>
      </w:r>
    </w:p>
    <w:p w14:paraId="798DF903" w14:textId="2E696705" w:rsidR="008A0177" w:rsidRDefault="001B18AA" w:rsidP="009E2EF6">
      <w:pPr>
        <w:jc w:val="both"/>
      </w:pPr>
      <w:r>
        <w:t>among the tourists [</w:t>
      </w:r>
      <w:r w:rsidR="00433CEC">
        <w:t>2</w:t>
      </w:r>
      <w:r>
        <w:t>]</w:t>
      </w:r>
      <w:r w:rsidR="00433CEC">
        <w:t>. In the year, 2017 it surpassed 31 billion dollars and around 4.5 million listings located in 191 countries [3].</w:t>
      </w:r>
    </w:p>
    <w:p w14:paraId="2B0DA1D6" w14:textId="77777777" w:rsidR="000F5BE4" w:rsidRDefault="000F5BE4" w:rsidP="009E2EF6">
      <w:pPr>
        <w:jc w:val="both"/>
      </w:pPr>
    </w:p>
    <w:p w14:paraId="205D1F85" w14:textId="77777777" w:rsidR="000F5BE4" w:rsidRDefault="000F5BE4" w:rsidP="009E2EF6">
      <w:pPr>
        <w:jc w:val="both"/>
      </w:pPr>
    </w:p>
    <w:p w14:paraId="1BF9C2BC" w14:textId="77777777" w:rsidR="000F5BE4" w:rsidRDefault="000F5BE4" w:rsidP="009E2EF6">
      <w:pPr>
        <w:jc w:val="both"/>
      </w:pPr>
    </w:p>
    <w:p w14:paraId="24A464C4" w14:textId="77777777" w:rsidR="000F5BE4" w:rsidRDefault="000F5BE4" w:rsidP="009E2EF6">
      <w:pPr>
        <w:jc w:val="both"/>
      </w:pPr>
    </w:p>
    <w:p w14:paraId="79D93229" w14:textId="77777777" w:rsidR="000F5BE4" w:rsidRDefault="000F5BE4" w:rsidP="009E2EF6">
      <w:pPr>
        <w:jc w:val="both"/>
      </w:pPr>
    </w:p>
    <w:p w14:paraId="49A343DB" w14:textId="1C6647D5" w:rsidR="00433CEC" w:rsidRDefault="00433CEC" w:rsidP="009E2EF6">
      <w:pPr>
        <w:jc w:val="both"/>
        <w:rPr>
          <w:sz w:val="18"/>
          <w:szCs w:val="18"/>
        </w:rPr>
      </w:pPr>
      <w:r w:rsidRPr="008A0177">
        <w:t>Using data on previous Airbnb listings, optimal price prediction</w:t>
      </w:r>
      <w:r w:rsidR="008A0177">
        <w:t xml:space="preserve"> which is widely used in the past by the different researchers mentioned in the literature review section</w:t>
      </w:r>
      <w:r w:rsidRPr="008A0177">
        <w:t xml:space="preserve"> Canada will be performed. The user</w:t>
      </w:r>
      <w:r w:rsidR="008A0177">
        <w:t xml:space="preserve"> </w:t>
      </w:r>
      <w:r w:rsidRPr="008A0177">
        <w:t>can use our initial price to start with and then make necessary</w:t>
      </w:r>
      <w:r w:rsidR="008A0177">
        <w:t xml:space="preserve"> </w:t>
      </w:r>
      <w:r w:rsidRPr="008A0177">
        <w:t>changes based on interaction with the customers to reach a price</w:t>
      </w:r>
      <w:r w:rsidR="008A0177">
        <w:t xml:space="preserve"> </w:t>
      </w:r>
      <w:r w:rsidRPr="008A0177">
        <w:t>that is optimal in terms of the hosts profitability and still affordable</w:t>
      </w:r>
      <w:r w:rsidR="008A0177">
        <w:t xml:space="preserve"> </w:t>
      </w:r>
      <w:r w:rsidRPr="008A0177">
        <w:t>to the guests. From a real estate investors point of view, maximum</w:t>
      </w:r>
      <w:r w:rsidR="008A0177">
        <w:t xml:space="preserve"> </w:t>
      </w:r>
      <w:r w:rsidRPr="008A0177">
        <w:t>revenue generation can be studied by understanding how</w:t>
      </w:r>
      <w:r w:rsidR="008A0177" w:rsidRPr="008A0177">
        <w:t xml:space="preserve"> </w:t>
      </w:r>
      <w:r w:rsidRPr="008A0177">
        <w:t>the factors</w:t>
      </w:r>
      <w:r w:rsidR="008A0177">
        <w:t xml:space="preserve"> </w:t>
      </w:r>
      <w:r w:rsidRPr="008A0177">
        <w:t>like amenities, location and availability can influence a price</w:t>
      </w:r>
      <w:r w:rsidR="008A0177">
        <w:t xml:space="preserve"> class</w:t>
      </w:r>
      <w:r w:rsidRPr="008A0177">
        <w:t>. Furthermore, analysis will be performed to determine the</w:t>
      </w:r>
      <w:r w:rsidR="008A0177">
        <w:t xml:space="preserve"> l</w:t>
      </w:r>
      <w:r w:rsidRPr="008A0177">
        <w:t>ikelihood of a listings availability for potential guests to consider</w:t>
      </w:r>
      <w:r w:rsidR="008A0177">
        <w:t xml:space="preserve"> </w:t>
      </w:r>
      <w:r w:rsidRPr="008A0177">
        <w:t>while making a booking. The models provided by this project can</w:t>
      </w:r>
      <w:r w:rsidR="008A0177">
        <w:t xml:space="preserve"> </w:t>
      </w:r>
      <w:r w:rsidRPr="008A0177">
        <w:t>be helpful to the internal pricing tools that Airbnb provides to its</w:t>
      </w:r>
      <w:r w:rsidR="008A0177">
        <w:t xml:space="preserve"> </w:t>
      </w:r>
      <w:r w:rsidRPr="008A0177">
        <w:t>hosts</w:t>
      </w:r>
      <w:r w:rsidRPr="008A0177">
        <w:rPr>
          <w:sz w:val="18"/>
          <w:szCs w:val="18"/>
        </w:rPr>
        <w:t>.</w:t>
      </w:r>
    </w:p>
    <w:p w14:paraId="04081279" w14:textId="15616068" w:rsidR="008D5EAA" w:rsidRDefault="008D5EAA" w:rsidP="009E2EF6">
      <w:pPr>
        <w:jc w:val="both"/>
      </w:pPr>
      <w:r w:rsidRPr="008D5EAA">
        <w:t>Implementation of Price and availability</w:t>
      </w:r>
      <w:r>
        <w:t xml:space="preserve"> as a  new feature which will helps the following benefits for the business which include </w:t>
      </w:r>
    </w:p>
    <w:p w14:paraId="420BFCFA" w14:textId="2DB3CBEF" w:rsidR="008D5EAA" w:rsidRDefault="008D5EAA" w:rsidP="009E2EF6">
      <w:pPr>
        <w:jc w:val="both"/>
      </w:pPr>
      <w:r w:rsidRPr="008D5EAA">
        <w:rPr>
          <w:b/>
          <w:bCs/>
        </w:rPr>
        <w:t>Revenue:</w:t>
      </w:r>
      <w:r w:rsidR="00E717B1">
        <w:rPr>
          <w:b/>
          <w:bCs/>
        </w:rPr>
        <w:t xml:space="preserve"> </w:t>
      </w:r>
      <w:r w:rsidR="00E717B1">
        <w:t>The most important thing is the revenue which is the main goal of the business and developing new feature will impact the revenue of the business.</w:t>
      </w:r>
    </w:p>
    <w:p w14:paraId="65A35D26" w14:textId="18CA4648" w:rsidR="00E717B1" w:rsidRDefault="00E717B1" w:rsidP="009E2EF6">
      <w:pPr>
        <w:jc w:val="both"/>
      </w:pPr>
      <w:r w:rsidRPr="00176C07">
        <w:rPr>
          <w:b/>
          <w:bCs/>
        </w:rPr>
        <w:t xml:space="preserve">Customer </w:t>
      </w:r>
      <w:r w:rsidR="00176C07" w:rsidRPr="00176C07">
        <w:rPr>
          <w:b/>
          <w:bCs/>
        </w:rPr>
        <w:t>Satisfaction Need:</w:t>
      </w:r>
      <w:r w:rsidR="00176C07">
        <w:rPr>
          <w:b/>
          <w:bCs/>
        </w:rPr>
        <w:t xml:space="preserve"> </w:t>
      </w:r>
      <w:r w:rsidR="00176C07">
        <w:t xml:space="preserve">The most important thing in the business is the customer satisfaction which will increase the </w:t>
      </w:r>
      <w:r w:rsidR="00237C6E">
        <w:t>profit in the business</w:t>
      </w:r>
      <w:r w:rsidR="00ED2DE7">
        <w:t>.</w:t>
      </w:r>
    </w:p>
    <w:p w14:paraId="22F6FC6B" w14:textId="00F1A726" w:rsidR="00ED2DE7" w:rsidRDefault="00ED2DE7" w:rsidP="009E2EF6">
      <w:pPr>
        <w:jc w:val="both"/>
      </w:pPr>
      <w:r w:rsidRPr="00ED2DE7">
        <w:rPr>
          <w:b/>
          <w:bCs/>
        </w:rPr>
        <w:t>Customer Price range</w:t>
      </w:r>
      <w:r>
        <w:rPr>
          <w:b/>
          <w:bCs/>
        </w:rPr>
        <w:t xml:space="preserve">: </w:t>
      </w:r>
      <w:r>
        <w:t xml:space="preserve">As most of the people focusing on the price range rather than the specific price. Recommendation about price range also help the customer to understand the budget and his pocket to </w:t>
      </w:r>
      <w:r w:rsidR="00453952">
        <w:t>get the room.</w:t>
      </w:r>
    </w:p>
    <w:p w14:paraId="4282008C" w14:textId="2539AD21" w:rsidR="00E717B1" w:rsidRDefault="0060582B" w:rsidP="009E2EF6">
      <w:pPr>
        <w:jc w:val="both"/>
      </w:pPr>
      <w:r>
        <w:t>Whether the host who is hosting a room or a house or condo or a tourist who is renting the house or a room , both must be satisfied to increase the popularity and profit of the business.</w:t>
      </w:r>
    </w:p>
    <w:p w14:paraId="30B38881" w14:textId="6ABB4658" w:rsidR="00083C94" w:rsidRDefault="009714FE" w:rsidP="009E2EF6">
      <w:pPr>
        <w:jc w:val="both"/>
      </w:pPr>
      <w:r>
        <w:t>Airbnb also used by property owner which lease their apartment for short terms to get more benefit in less days</w:t>
      </w:r>
      <w:r w:rsidR="00AE55EE">
        <w:t>.</w:t>
      </w:r>
    </w:p>
    <w:p w14:paraId="2D86945B" w14:textId="77777777" w:rsidR="00AE55EE" w:rsidRDefault="00AE55EE" w:rsidP="009E2EF6">
      <w:pPr>
        <w:jc w:val="both"/>
      </w:pPr>
    </w:p>
    <w:p w14:paraId="362F405C" w14:textId="3830EA1B" w:rsidR="000B68D4" w:rsidRPr="00AE55EE" w:rsidRDefault="00AE55EE" w:rsidP="009E2EF6">
      <w:pPr>
        <w:jc w:val="both"/>
      </w:pPr>
      <w:r w:rsidRPr="00AE55EE">
        <w:rPr>
          <w:b/>
          <w:bCs/>
        </w:rPr>
        <w:t>Overview of Proposed Solution</w:t>
      </w:r>
      <w:r>
        <w:rPr>
          <w:b/>
          <w:bCs/>
        </w:rPr>
        <w:t xml:space="preserve">: </w:t>
      </w:r>
      <w:r w:rsidR="00BB294C">
        <w:t>With the help of predicting classes, we can estimate and understand the factors which are contributing the most impact on Prices and availability of using Airbnb whether bungalow, house or a room  by applying the deep learning neural network  as using this</w:t>
      </w:r>
      <w:r w:rsidR="000B68D4">
        <w:t xml:space="preserve"> </w:t>
      </w:r>
      <w:r w:rsidR="00BB294C">
        <w:t xml:space="preserve">model will also helpful to learn the non-linearity in the dataset as most of the data in the real world is </w:t>
      </w:r>
      <w:r w:rsidR="0057614A">
        <w:t xml:space="preserve">nonlinear. With the help of finding the factors our model can only give the benefit to the customers </w:t>
      </w:r>
      <w:r w:rsidR="0057614A">
        <w:lastRenderedPageBreak/>
        <w:t>who rent a house or an apartment in A</w:t>
      </w:r>
      <w:r w:rsidR="0059050D">
        <w:t>ir</w:t>
      </w:r>
      <w:r w:rsidR="0057614A">
        <w:t>bnb</w:t>
      </w:r>
      <w:r w:rsidR="0059050D">
        <w:t xml:space="preserve"> or the host who are giving their apartment or room for Airbnb</w:t>
      </w:r>
      <w:r w:rsidR="0057614A">
        <w:t xml:space="preserve"> but also for the Airbnb </w:t>
      </w:r>
      <w:r w:rsidR="0059050D">
        <w:t xml:space="preserve">firm as the new feature of classification based on price range is might handy for the customers. This thing will increase the customers and </w:t>
      </w:r>
      <w:r w:rsidR="00791FFF">
        <w:t xml:space="preserve"> hosts as </w:t>
      </w:r>
      <w:r w:rsidR="0059050D">
        <w:t xml:space="preserve">new people will come to the </w:t>
      </w:r>
      <w:r w:rsidR="00791FFF">
        <w:t>Airbnb will increase the business too.</w:t>
      </w:r>
    </w:p>
    <w:p w14:paraId="13B0AAED" w14:textId="767502A2" w:rsidR="00484C02" w:rsidRDefault="00484C02" w:rsidP="0086785E">
      <w:pPr>
        <w:pStyle w:val="Heading1"/>
        <w:numPr>
          <w:ilvl w:val="0"/>
          <w:numId w:val="4"/>
        </w:numPr>
        <w:jc w:val="both"/>
      </w:pPr>
      <w:r>
        <w:t>Literature review</w:t>
      </w:r>
    </w:p>
    <w:p w14:paraId="6A4922C4" w14:textId="1B807A50" w:rsidR="007275D9" w:rsidRDefault="007275D9" w:rsidP="006D5300">
      <w:pPr>
        <w:jc w:val="both"/>
      </w:pPr>
      <w:r>
        <w:t xml:space="preserve">Airbnb is an American </w:t>
      </w:r>
      <w:r w:rsidR="00752E00">
        <w:t>privately-owned</w:t>
      </w:r>
      <w:r>
        <w:t xml:space="preserve"> firm </w:t>
      </w:r>
      <w:r w:rsidR="00752E00">
        <w:t xml:space="preserve">working </w:t>
      </w:r>
      <w:r w:rsidR="00ED3893">
        <w:t xml:space="preserve">as a middle ware to book a room or services from website or any android or IOS application. The good thing with this application is that people can easily book their room when they are travelling from one place to another. It could be the people who are migrating from one city to another or it could be the people who are coming from one country to another. For example, a person who has an interview in Toronto and he is living in Ottawa. So, he needs to book a room for the visit. In the past, people used to go through each website to see the </w:t>
      </w:r>
      <w:r w:rsidR="006D5300">
        <w:t>availability</w:t>
      </w:r>
      <w:r w:rsidR="00ED3893">
        <w:t xml:space="preserve"> and price of the room</w:t>
      </w:r>
      <w:r w:rsidR="006D5300">
        <w:t>. But these days due to the Airbnb and other platforms like VRBO and HomeAway helps the public to get their desired room with  their desired prices and availability of the room and saving time instead of  visiting and go through each website to see what is affordable or not.</w:t>
      </w:r>
    </w:p>
    <w:p w14:paraId="6BD2013E" w14:textId="6BF5F8AD" w:rsidR="006D5300" w:rsidRDefault="006D5300" w:rsidP="006D5300">
      <w:pPr>
        <w:jc w:val="both"/>
      </w:pPr>
      <w:r>
        <w:t>Several studies worked on this domain to improve the system which will be beneficial not only for the Airbnb firm but also for the public.</w:t>
      </w:r>
    </w:p>
    <w:p w14:paraId="3DACC0A1" w14:textId="1E999901" w:rsidR="00E675F1" w:rsidRDefault="006D5300" w:rsidP="006D5300">
      <w:pPr>
        <w:jc w:val="both"/>
      </w:pPr>
      <w:r w:rsidRPr="006D5300">
        <w:t>Ki-Hong Choi1</w:t>
      </w:r>
      <w:r w:rsidR="004D261D">
        <w:t>[4]</w:t>
      </w:r>
      <w:r>
        <w:t xml:space="preserve"> et al. </w:t>
      </w:r>
      <w:r w:rsidR="00EA7AD0">
        <w:t xml:space="preserve">uses panel regression model to see the what would be the effect of Airbnb listing on the Korea ‘s economy. They selected the top 3 cities which include Seoul, Busan and </w:t>
      </w:r>
      <w:proofErr w:type="spellStart"/>
      <w:r w:rsidR="00EA7AD0">
        <w:t>Jeju</w:t>
      </w:r>
      <w:proofErr w:type="spellEnd"/>
      <w:r w:rsidR="00EA7AD0">
        <w:t xml:space="preserve">. They focused on the idea that if the hotel revenue increases then </w:t>
      </w:r>
      <w:r w:rsidR="00D4710E">
        <w:t>it means the tourists increased which will be beneficial for the economy of the Korea and helped them to maintain the economy</w:t>
      </w:r>
      <w:r w:rsidR="004D261D">
        <w:t>.</w:t>
      </w:r>
    </w:p>
    <w:p w14:paraId="0C6F6E2C" w14:textId="7AABB4B7" w:rsidR="007275D9" w:rsidRDefault="00E675F1" w:rsidP="006D5300">
      <w:pPr>
        <w:jc w:val="both"/>
      </w:pPr>
      <w:r>
        <w:t>The main strength in this paper</w:t>
      </w:r>
      <w:r w:rsidR="004D261D">
        <w:t xml:space="preserve"> [4]</w:t>
      </w:r>
      <w:r>
        <w:t xml:space="preserve"> is utilizing not only Airbnb data set but also taking data from the Tourism Knowledge and Information System and from economic statistics systems and Seoul Money Brokerage Services which is helpful to the Macro Economic Statistics with focusing </w:t>
      </w:r>
      <w:r w:rsidR="00E27327">
        <w:t>four main cities to see the full picture in Korea instead of focusing on one cities</w:t>
      </w:r>
      <w:r w:rsidR="004D261D">
        <w:t xml:space="preserve"> [4].</w:t>
      </w:r>
      <w:r w:rsidR="00D4710E">
        <w:t xml:space="preserve"> </w:t>
      </w:r>
    </w:p>
    <w:p w14:paraId="5028B772" w14:textId="10D89781" w:rsidR="00E27327" w:rsidRDefault="00E27327" w:rsidP="006D5300">
      <w:pPr>
        <w:jc w:val="both"/>
      </w:pPr>
      <w:r>
        <w:t>The main weakness in this paper is that instead of utilizing other algorithms they just used multiple linear regression for the analysis but there are other algorithms could be used to get the better result. [</w:t>
      </w:r>
      <w:r w:rsidR="004D261D">
        <w:t>4]</w:t>
      </w:r>
    </w:p>
    <w:p w14:paraId="54E272FB" w14:textId="57CE0093" w:rsidR="0084557C" w:rsidRDefault="0084557C" w:rsidP="006D5300">
      <w:pPr>
        <w:jc w:val="both"/>
      </w:pPr>
      <w:r w:rsidRPr="00930939">
        <w:t>Laurent Son Nguyen</w:t>
      </w:r>
      <w:r w:rsidR="000A7C0D" w:rsidRPr="00930939">
        <w:t xml:space="preserve"> et al.</w:t>
      </w:r>
      <w:r w:rsidR="004D261D">
        <w:t xml:space="preserve"> [5]</w:t>
      </w:r>
      <w:r w:rsidR="000A7C0D" w:rsidRPr="00930939">
        <w:t xml:space="preserve"> used Airbnb images to predict </w:t>
      </w:r>
      <w:r w:rsidR="00DD46A6" w:rsidRPr="00930939">
        <w:t>imitations</w:t>
      </w:r>
      <w:r w:rsidR="000A7C0D" w:rsidRPr="00930939">
        <w:t xml:space="preserve"> in Airbnb dataset but only focused on the dataset images found in Switzerland and Mexico. They</w:t>
      </w:r>
      <w:r w:rsidR="004D261D">
        <w:t xml:space="preserve"> [5] </w:t>
      </w:r>
      <w:r w:rsidR="000A7C0D" w:rsidRPr="00930939">
        <w:t xml:space="preserve">also </w:t>
      </w:r>
      <w:r w:rsidR="00DD46A6" w:rsidRPr="00930939">
        <w:t>performed</w:t>
      </w:r>
      <w:r w:rsidR="000A7C0D" w:rsidRPr="00930939">
        <w:t xml:space="preserve"> clustering analysis based on the </w:t>
      </w:r>
      <w:r w:rsidR="00DD46A6" w:rsidRPr="00930939">
        <w:t>features which are physical and emotional features which is automating the intuition of human with the help of images collected from Airbnb dataset which is focused only in Switzerland and Mexico</w:t>
      </w:r>
      <w:r w:rsidR="004D261D">
        <w:t>.</w:t>
      </w:r>
    </w:p>
    <w:p w14:paraId="2DD843A3" w14:textId="27E5F5BF" w:rsidR="00E27327" w:rsidRPr="00930939" w:rsidRDefault="00E27327" w:rsidP="006D5300">
      <w:pPr>
        <w:jc w:val="both"/>
      </w:pPr>
      <w:r>
        <w:t xml:space="preserve">The main advantage in this paper </w:t>
      </w:r>
      <w:r w:rsidR="004D261D">
        <w:t xml:space="preserve">[5] </w:t>
      </w:r>
      <w:r>
        <w:t xml:space="preserve">is the technique they used is convolutional </w:t>
      </w:r>
      <w:r w:rsidR="00B15E35">
        <w:t>neural</w:t>
      </w:r>
      <w:r>
        <w:t xml:space="preserve"> network </w:t>
      </w:r>
      <w:r w:rsidR="00B15E35">
        <w:t>which is very efficient and good method to use for images. The main weakness and the problem in this paper</w:t>
      </w:r>
      <w:r w:rsidR="004D261D">
        <w:t xml:space="preserve"> [5]</w:t>
      </w:r>
      <w:r w:rsidR="00B15E35">
        <w:t xml:space="preserve"> although they used very complex and robust method for the images application, but the accuracy is too low in the form of R squared which is 0.34 overall and it is too less for the good result.</w:t>
      </w:r>
    </w:p>
    <w:p w14:paraId="1E343BE0" w14:textId="17FFA290" w:rsidR="00930939" w:rsidRDefault="003868A8" w:rsidP="006D5300">
      <w:pPr>
        <w:jc w:val="both"/>
      </w:pPr>
      <w:proofErr w:type="spellStart"/>
      <w:r>
        <w:t>L</w:t>
      </w:r>
      <w:r w:rsidR="00930939" w:rsidRPr="00930939">
        <w:t>onghua</w:t>
      </w:r>
      <w:proofErr w:type="spellEnd"/>
      <w:r w:rsidR="00930939" w:rsidRPr="00930939">
        <w:t xml:space="preserve"> </w:t>
      </w:r>
      <w:r>
        <w:t>G</w:t>
      </w:r>
      <w:r w:rsidR="00930939" w:rsidRPr="00930939">
        <w:t>uo</w:t>
      </w:r>
      <w:r w:rsidR="00930939">
        <w:t xml:space="preserve"> et al. </w:t>
      </w:r>
      <w:r w:rsidR="004D261D">
        <w:t xml:space="preserve"> [6] </w:t>
      </w:r>
      <w:r w:rsidR="00930939">
        <w:t xml:space="preserve">used rating and records for the room hosting to see the effect of having many users shared the room and what would be the effect </w:t>
      </w:r>
      <w:r w:rsidR="0057691E">
        <w:t>on the economy. They</w:t>
      </w:r>
      <w:r w:rsidR="003A1A09">
        <w:t xml:space="preserve"> [6]</w:t>
      </w:r>
      <w:r w:rsidR="0057691E">
        <w:t xml:space="preserve"> utilized the statistical concepts confidence, normalized variance and other statically techniques to see the effectiveness of their proposed method. The two algorithms they proposed based on weighted matrix factorization and based on similarity with other conditions to check the accuracy on the real data</w:t>
      </w:r>
      <w:r w:rsidR="00C97EB8">
        <w:t xml:space="preserve"> as the problem identified as NP hard problem</w:t>
      </w:r>
      <w:r w:rsidR="003A1A09">
        <w:t>.</w:t>
      </w:r>
    </w:p>
    <w:p w14:paraId="75F8E9EC" w14:textId="541C4117" w:rsidR="009C5290" w:rsidRPr="00930939" w:rsidRDefault="009C5290" w:rsidP="006D5300">
      <w:pPr>
        <w:jc w:val="both"/>
      </w:pPr>
      <w:r>
        <w:t xml:space="preserve">The strength of this paper </w:t>
      </w:r>
      <w:r w:rsidR="003A1A09">
        <w:t>[6]</w:t>
      </w:r>
      <w:r>
        <w:t xml:space="preserve">is that they target the problem of NP hard which is in the form of matching two partners sharing the room </w:t>
      </w:r>
      <w:r w:rsidR="00D06CC2">
        <w:t>and</w:t>
      </w:r>
      <w:r>
        <w:t>, they proposed two matching algorithms which are greedy algorithms but never proposed by anyone before. The weakness in this paper is that they only proposed the solution which haven’t tested by anyone before.</w:t>
      </w:r>
    </w:p>
    <w:p w14:paraId="4D7B0053" w14:textId="45D01606" w:rsidR="00DD46A6" w:rsidRDefault="003868A8" w:rsidP="006D5300">
      <w:pPr>
        <w:jc w:val="both"/>
      </w:pPr>
      <w:r>
        <w:t>Qian Zhou et al.</w:t>
      </w:r>
      <w:r w:rsidR="00661623">
        <w:t xml:space="preserve"> [7]</w:t>
      </w:r>
      <w:r>
        <w:t xml:space="preserve"> did analysis on the profiles of the customers using Airbnb globally and also analyzed the pattern and identified the users from different countries with the help of machine learning algorithms like </w:t>
      </w:r>
      <w:proofErr w:type="spellStart"/>
      <w:r>
        <w:t>Xgboost</w:t>
      </w:r>
      <w:proofErr w:type="spellEnd"/>
      <w:r>
        <w:t>, random forest , c4.5 and Bayes net which will be helpful for sharing economy concept from customer view by considering around 43.8 million of Airbnb users profiles.</w:t>
      </w:r>
    </w:p>
    <w:p w14:paraId="529681A6" w14:textId="6FE16064" w:rsidR="008D72FC" w:rsidRDefault="00D06CC2" w:rsidP="006D5300">
      <w:pPr>
        <w:jc w:val="both"/>
      </w:pPr>
      <w:r>
        <w:t xml:space="preserve">For the very first time, </w:t>
      </w:r>
      <w:r w:rsidR="00C60363">
        <w:t xml:space="preserve">they used </w:t>
      </w:r>
      <w:r w:rsidR="00661623">
        <w:t>[7]</w:t>
      </w:r>
      <w:r w:rsidR="00C60363">
        <w:t xml:space="preserve"> an idea of checking the profiles of people in Airbnb. Also, more than one algorithm they used like random forest , </w:t>
      </w:r>
      <w:proofErr w:type="spellStart"/>
      <w:r w:rsidR="00C60363">
        <w:t>xgboost</w:t>
      </w:r>
      <w:proofErr w:type="spellEnd"/>
      <w:r w:rsidR="00C60363">
        <w:t xml:space="preserve">, c4.5 and Bayes net for the prediction and for the comparison of result. The weakness in this paper </w:t>
      </w:r>
      <w:r w:rsidR="00661623">
        <w:t xml:space="preserve">[7] </w:t>
      </w:r>
      <w:r w:rsidR="00C60363">
        <w:t xml:space="preserve">is that although they used profiles from mall over the world, but they missed the analysis of profiles behavior online </w:t>
      </w:r>
      <w:r w:rsidR="00A00A31">
        <w:t>and</w:t>
      </w:r>
      <w:r w:rsidR="00C60363">
        <w:t xml:space="preserve"> more complex algorithms like deep learning which are suitable for this application is missing</w:t>
      </w:r>
      <w:r w:rsidR="00661623">
        <w:t>.</w:t>
      </w:r>
    </w:p>
    <w:p w14:paraId="0D19FDF2" w14:textId="108DCAD8" w:rsidR="00923EF1" w:rsidRDefault="006B68C8" w:rsidP="006D5300">
      <w:pPr>
        <w:jc w:val="both"/>
      </w:pPr>
      <w:proofErr w:type="spellStart"/>
      <w:r>
        <w:t>Moloud</w:t>
      </w:r>
      <w:proofErr w:type="spellEnd"/>
      <w:r>
        <w:t xml:space="preserve"> </w:t>
      </w:r>
      <w:proofErr w:type="spellStart"/>
      <w:r>
        <w:t>Abdar</w:t>
      </w:r>
      <w:proofErr w:type="spellEnd"/>
      <w:r>
        <w:t xml:space="preserve"> et al.</w:t>
      </w:r>
      <w:r w:rsidR="00661623">
        <w:t xml:space="preserve"> [8]</w:t>
      </w:r>
      <w:r>
        <w:t xml:space="preserve"> uses the idea of sharing economy in the Airbnb dataset and with the help of statistical techniques and applied the rating matching  method to the rating </w:t>
      </w:r>
      <w:r w:rsidR="00EF59A5">
        <w:t xml:space="preserve">and location </w:t>
      </w:r>
      <w:r w:rsidR="009E0959">
        <w:t>and found that countries USA, UK, Germany, Australia and Russia are the important places for the 5 star hotel  housing</w:t>
      </w:r>
      <w:r w:rsidR="00661623">
        <w:t>.</w:t>
      </w:r>
    </w:p>
    <w:p w14:paraId="7B3F6CA7" w14:textId="0BAD4BED" w:rsidR="00F5304A" w:rsidRDefault="00EE61C2" w:rsidP="006D5300">
      <w:pPr>
        <w:jc w:val="both"/>
      </w:pPr>
      <w:r>
        <w:t xml:space="preserve">They </w:t>
      </w:r>
      <w:r w:rsidR="00661623">
        <w:t xml:space="preserve"> [8] </w:t>
      </w:r>
      <w:r>
        <w:t xml:space="preserve">considered around 10 countries and made the model based on </w:t>
      </w:r>
      <w:r w:rsidR="00BE05AC">
        <w:t xml:space="preserve">the result which is the combination of 10 countries listing s from Airbnb which is challenging and difficult to analyze. Also, they used regional characteristics with the help of location to see the human behavior </w:t>
      </w:r>
      <w:r w:rsidR="002B2ADE">
        <w:t>and,</w:t>
      </w:r>
      <w:r w:rsidR="00BE05AC">
        <w:t xml:space="preserve"> they used economy sharing business principle which is a new trend these days. The weak point in this paper is that based on combining data and different rates followed in different countries and preferences. Their model will not be helpful in all 10 countries because of the nature of the data in each country is different.</w:t>
      </w:r>
    </w:p>
    <w:p w14:paraId="7BB1FA27" w14:textId="4F04E4A6" w:rsidR="00923EF1" w:rsidRDefault="0067088F" w:rsidP="006D5300">
      <w:pPr>
        <w:jc w:val="both"/>
        <w:rPr>
          <w:bCs/>
        </w:rPr>
      </w:pPr>
      <w:proofErr w:type="spellStart"/>
      <w:r w:rsidRPr="0067088F">
        <w:rPr>
          <w:bCs/>
        </w:rPr>
        <w:t>Czesław</w:t>
      </w:r>
      <w:proofErr w:type="spellEnd"/>
      <w:r w:rsidRPr="0067088F">
        <w:rPr>
          <w:bCs/>
        </w:rPr>
        <w:t xml:space="preserve"> </w:t>
      </w:r>
      <w:proofErr w:type="spellStart"/>
      <w:r w:rsidRPr="0067088F">
        <w:rPr>
          <w:bCs/>
        </w:rPr>
        <w:t>Adamiak</w:t>
      </w:r>
      <w:proofErr w:type="spellEnd"/>
      <w:r>
        <w:rPr>
          <w:bCs/>
        </w:rPr>
        <w:t xml:space="preserve"> et al.</w:t>
      </w:r>
      <w:r w:rsidR="00661623">
        <w:rPr>
          <w:bCs/>
        </w:rPr>
        <w:t xml:space="preserve"> [9]</w:t>
      </w:r>
      <w:r>
        <w:rPr>
          <w:bCs/>
        </w:rPr>
        <w:t xml:space="preserve"> focused on the </w:t>
      </w:r>
      <w:r w:rsidR="007E2FF6">
        <w:rPr>
          <w:bCs/>
        </w:rPr>
        <w:t xml:space="preserve">regression analysis of Airbnb listing in </w:t>
      </w:r>
      <w:r w:rsidR="005A0355">
        <w:rPr>
          <w:bCs/>
        </w:rPr>
        <w:t>Spain</w:t>
      </w:r>
      <w:r w:rsidR="007E2FF6">
        <w:rPr>
          <w:bCs/>
        </w:rPr>
        <w:t xml:space="preserve"> </w:t>
      </w:r>
      <w:r w:rsidR="005A0355">
        <w:rPr>
          <w:bCs/>
        </w:rPr>
        <w:t xml:space="preserve">and with the help of spatial resolution they found out the pattern in the listing of the Airbnb in Spain. They focused on the </w:t>
      </w:r>
      <w:r w:rsidR="00D20D71">
        <w:rPr>
          <w:bCs/>
        </w:rPr>
        <w:t>location-based</w:t>
      </w:r>
      <w:r w:rsidR="005A0355">
        <w:rPr>
          <w:bCs/>
        </w:rPr>
        <w:t xml:space="preserve"> system which will show the locations where investment is worthy for tourism</w:t>
      </w:r>
      <w:r w:rsidR="00661623">
        <w:rPr>
          <w:bCs/>
        </w:rPr>
        <w:t>.</w:t>
      </w:r>
    </w:p>
    <w:p w14:paraId="463F53AE" w14:textId="30F5FE9D" w:rsidR="00BE05AC" w:rsidRPr="0067088F" w:rsidRDefault="004F3C22" w:rsidP="006D5300">
      <w:pPr>
        <w:jc w:val="both"/>
      </w:pPr>
      <w:r>
        <w:t>They</w:t>
      </w:r>
      <w:r w:rsidR="00661623">
        <w:t xml:space="preserve"> [9]</w:t>
      </w:r>
      <w:r>
        <w:t xml:space="preserve"> achieved very high R squared combined for the model </w:t>
      </w:r>
      <w:r w:rsidR="005773EC">
        <w:t>and</w:t>
      </w:r>
      <w:r>
        <w:t>, they focused on novel approach of spatial resolution in Spain which is make sense as they don’t focus globally but used one country instead as one country have kind of similar characteristics. The weakest point in their</w:t>
      </w:r>
      <w:r w:rsidR="00E43FAB">
        <w:t xml:space="preserve"> [9]</w:t>
      </w:r>
      <w:r>
        <w:t xml:space="preserve"> research is that they don’t focus on the price and availability. Furthermore, they used only Linear regression model and do not use other algorithms to compare and better result.</w:t>
      </w:r>
    </w:p>
    <w:p w14:paraId="47D14A91" w14:textId="7883CFFF" w:rsidR="00923EF1" w:rsidRDefault="008423E3" w:rsidP="006D5300">
      <w:pPr>
        <w:jc w:val="both"/>
      </w:pPr>
      <w:r>
        <w:t xml:space="preserve">Giovanni </w:t>
      </w:r>
      <w:proofErr w:type="spellStart"/>
      <w:r>
        <w:t>Quattrone</w:t>
      </w:r>
      <w:proofErr w:type="spellEnd"/>
      <w:r>
        <w:t xml:space="preserve"> et al.</w:t>
      </w:r>
      <w:r w:rsidR="00E43FAB">
        <w:t xml:space="preserve"> [10]</w:t>
      </w:r>
      <w:r>
        <w:t xml:space="preserve"> primarily focused on the prediction of spatial penetration in the listing of Airbnb by </w:t>
      </w:r>
      <w:r>
        <w:lastRenderedPageBreak/>
        <w:t xml:space="preserve">choosing the eight most populated cities in the United States based on the geographic location. They also classified the talented and creative classes based on location in the form of </w:t>
      </w:r>
      <w:r w:rsidR="00BC3B15">
        <w:t>Quantitative</w:t>
      </w:r>
      <w:r>
        <w:t xml:space="preserve"> Analysis</w:t>
      </w:r>
      <w:r w:rsidR="00E43FAB">
        <w:t>.</w:t>
      </w:r>
    </w:p>
    <w:p w14:paraId="41A12551" w14:textId="5DF0DA5F" w:rsidR="002375E0" w:rsidRDefault="00012803" w:rsidP="006D5300">
      <w:pPr>
        <w:jc w:val="both"/>
      </w:pPr>
      <w:r>
        <w:t>The main advantage in this</w:t>
      </w:r>
      <w:r w:rsidR="00E43FAB">
        <w:t xml:space="preserve"> [10]</w:t>
      </w:r>
      <w:r>
        <w:t xml:space="preserve"> paper is that they analyzed the major and important cities in the United States for spatial Analysis.</w:t>
      </w:r>
      <w:r w:rsidR="00C3004D">
        <w:t xml:space="preserve"> They also worked on the new concept of spatial analysis like [</w:t>
      </w:r>
      <w:r w:rsidR="00E43FAB">
        <w:t>10</w:t>
      </w:r>
      <w:r w:rsidR="00C3004D">
        <w:t xml:space="preserve">]. But focused in the U.S and achieved very meaningful results and analyzed the relation between geography, social and economic relation in the </w:t>
      </w:r>
      <w:r w:rsidR="00AB1C84">
        <w:t xml:space="preserve">Airbnb in the important cities in the U.S. The main drawback in this paper is that the work is existed </w:t>
      </w:r>
      <w:r w:rsidR="009606F1">
        <w:t>and</w:t>
      </w:r>
      <w:r w:rsidR="00335B0A">
        <w:t>,</w:t>
      </w:r>
      <w:r w:rsidR="00AB1C84">
        <w:t xml:space="preserve"> they only used the Multiple linear regression and did not focus on other good algorithms [</w:t>
      </w:r>
      <w:r w:rsidR="00E43FAB">
        <w:t>10</w:t>
      </w:r>
      <w:r w:rsidR="00AB1C84">
        <w:t>].</w:t>
      </w:r>
    </w:p>
    <w:p w14:paraId="382CDA24" w14:textId="0AEBCB9B" w:rsidR="00923EF1" w:rsidRDefault="00BC3B15" w:rsidP="006D5300">
      <w:pPr>
        <w:jc w:val="both"/>
      </w:pPr>
      <w:r>
        <w:t xml:space="preserve">Hanna Lee et al. </w:t>
      </w:r>
      <w:r w:rsidR="00E43FAB">
        <w:t xml:space="preserve">[11] </w:t>
      </w:r>
      <w:r>
        <w:t xml:space="preserve">find out the impact in the sharing economy of Airbnb hosts with the help of psychologically. </w:t>
      </w:r>
      <w:r w:rsidR="003B5EA0">
        <w:t xml:space="preserve">Structural Equation Modeling and confirmatory factor model utilized for validation while </w:t>
      </w:r>
      <w:r w:rsidR="006E5E21">
        <w:t>one tailed method of hypothesis test used for finding the attachment of Airbnb hosts</w:t>
      </w:r>
      <w:r w:rsidR="00E43FAB">
        <w:t>.</w:t>
      </w:r>
    </w:p>
    <w:p w14:paraId="7DAA8E25" w14:textId="0366F9E3" w:rsidR="00335B0A" w:rsidRDefault="006833E1" w:rsidP="006D5300">
      <w:pPr>
        <w:jc w:val="both"/>
      </w:pPr>
      <w:r>
        <w:t xml:space="preserve">The new concept of psychology is  used </w:t>
      </w:r>
      <w:r w:rsidR="00E27395">
        <w:t xml:space="preserve">in the Airbnb business idea of economy sharing, which is the strongest point in the research and, they </w:t>
      </w:r>
      <w:r w:rsidR="00E43FAB">
        <w:t xml:space="preserve">[11] </w:t>
      </w:r>
      <w:r w:rsidR="00E27395">
        <w:t>got the data from questionnaire instead of taking exiting data available online which gives uniqueness to their method. Furthermore, the problem in their</w:t>
      </w:r>
      <w:r w:rsidR="00E43FAB">
        <w:t xml:space="preserve"> [11]</w:t>
      </w:r>
      <w:r w:rsidR="00E27395">
        <w:t xml:space="preserve"> research is that they missed the observations because the information form questionnaire is highly dependent on the persons response and response could be false </w:t>
      </w:r>
      <w:r w:rsidR="000A389D">
        <w:t>and</w:t>
      </w:r>
      <w:r w:rsidR="00E27395">
        <w:t xml:space="preserve"> achieved very low R squared which is essential to work for the model well.</w:t>
      </w:r>
    </w:p>
    <w:p w14:paraId="13431864" w14:textId="77777777" w:rsidR="00335B0A" w:rsidRDefault="00335B0A" w:rsidP="006D5300">
      <w:pPr>
        <w:jc w:val="both"/>
      </w:pPr>
    </w:p>
    <w:p w14:paraId="7EF1A00A" w14:textId="7D46B662" w:rsidR="008B4C6F" w:rsidRDefault="008B4C6F" w:rsidP="006D5300">
      <w:pPr>
        <w:jc w:val="both"/>
      </w:pPr>
      <w:r>
        <w:t>Wang Min et al.</w:t>
      </w:r>
      <w:r w:rsidR="00E43FAB">
        <w:t xml:space="preserve"> [12]</w:t>
      </w:r>
      <w:r>
        <w:t xml:space="preserve"> uses Airbnb details of the data and tried to use Extended theory of acceptance and hypothesis testing for finding the factors contributing the customers to use Airbnb</w:t>
      </w:r>
      <w:r w:rsidR="00E43FAB">
        <w:t>.</w:t>
      </w:r>
    </w:p>
    <w:p w14:paraId="2C393AE9" w14:textId="1856D351" w:rsidR="0081089B" w:rsidRDefault="0081089B" w:rsidP="006D5300">
      <w:pPr>
        <w:jc w:val="both"/>
      </w:pPr>
      <w:r>
        <w:t xml:space="preserve">They </w:t>
      </w:r>
      <w:r w:rsidR="00E43FAB">
        <w:t xml:space="preserve">[12] </w:t>
      </w:r>
      <w:r>
        <w:t xml:space="preserve">used hypothesis testing in Airbnb dataset from the text and their main focused is on the consumer relationship to select Airbnb or not which is very strong point with respect to business perspective. The weakness in this paper </w:t>
      </w:r>
      <w:r w:rsidR="00E43FAB">
        <w:t xml:space="preserve"> [12] </w:t>
      </w:r>
      <w:r>
        <w:t>they focused only on two personality factors and missing other personality factors which contribute the factors to select Airbnb by the consumers. Another weakness in this paper is that they neglect probability sampled data so only small proportion of the dataset is used.</w:t>
      </w:r>
    </w:p>
    <w:p w14:paraId="7218E0F5" w14:textId="3E566442" w:rsidR="00A30FFF" w:rsidRDefault="000704CD" w:rsidP="006D5300">
      <w:pPr>
        <w:jc w:val="both"/>
      </w:pPr>
      <w:r>
        <w:t xml:space="preserve">Raza Hasan et al. </w:t>
      </w:r>
      <w:r w:rsidR="00E43FAB">
        <w:t xml:space="preserve">[13] </w:t>
      </w:r>
      <w:r>
        <w:t>also focused on the idea of economy sharing concept and with the help of interviews conducted they successfully found out the factors contributing the success in the economy sharing</w:t>
      </w:r>
      <w:r w:rsidR="00E43FAB">
        <w:t>.</w:t>
      </w:r>
    </w:p>
    <w:p w14:paraId="6CC334CF" w14:textId="633F27B9" w:rsidR="00E43FAB" w:rsidRDefault="00E817BA" w:rsidP="00453D48">
      <w:pPr>
        <w:jc w:val="both"/>
      </w:pPr>
      <w:r>
        <w:t xml:space="preserve">The business model they </w:t>
      </w:r>
      <w:r w:rsidR="00E43FAB">
        <w:t xml:space="preserve">[13] </w:t>
      </w:r>
      <w:r>
        <w:t xml:space="preserve">developed is the part of the concept economy sharing which has not only application in renting a house or room in </w:t>
      </w:r>
      <w:r w:rsidR="00301017">
        <w:t>Airbnb or ride share in Uber when the customers share the same ride. But the defect in their research</w:t>
      </w:r>
      <w:r w:rsidR="00E43FAB">
        <w:t xml:space="preserve"> [13]</w:t>
      </w:r>
      <w:r w:rsidR="00301017">
        <w:t xml:space="preserve"> is that they used empirical data instead of real data to understand how much the model is good for the real-world data.</w:t>
      </w:r>
    </w:p>
    <w:p w14:paraId="11B1074E" w14:textId="03ADDF1C" w:rsidR="00BE05AC" w:rsidRDefault="005773EC" w:rsidP="00453D48">
      <w:pPr>
        <w:jc w:val="both"/>
        <w:rPr>
          <w:color w:val="231F20"/>
        </w:rPr>
      </w:pPr>
      <w:proofErr w:type="spellStart"/>
      <w:r w:rsidRPr="00166B9D">
        <w:rPr>
          <w:color w:val="231F20"/>
        </w:rPr>
        <w:t>Kun</w:t>
      </w:r>
      <w:proofErr w:type="spellEnd"/>
      <w:r w:rsidRPr="00166B9D">
        <w:rPr>
          <w:color w:val="231F20"/>
        </w:rPr>
        <w:t xml:space="preserve"> Wang, et al</w:t>
      </w:r>
      <w:r w:rsidR="00E43FAB">
        <w:rPr>
          <w:color w:val="231F20"/>
        </w:rPr>
        <w:t xml:space="preserve"> [14]</w:t>
      </w:r>
      <w:r w:rsidRPr="00166B9D">
        <w:rPr>
          <w:color w:val="231F20"/>
        </w:rPr>
        <w:t xml:space="preserve"> </w:t>
      </w:r>
      <w:r w:rsidR="00166B9D">
        <w:rPr>
          <w:color w:val="231F20"/>
        </w:rPr>
        <w:t xml:space="preserve">uses </w:t>
      </w:r>
      <w:r w:rsidR="00F20C76">
        <w:rPr>
          <w:color w:val="231F20"/>
        </w:rPr>
        <w:t>different</w:t>
      </w:r>
      <w:r w:rsidR="00166B9D">
        <w:rPr>
          <w:color w:val="231F20"/>
        </w:rPr>
        <w:t xml:space="preserve"> machine learning classification </w:t>
      </w:r>
      <w:r w:rsidR="00F20C76">
        <w:rPr>
          <w:color w:val="231F20"/>
        </w:rPr>
        <w:t>algorithms</w:t>
      </w:r>
      <w:r w:rsidR="00166B9D">
        <w:rPr>
          <w:color w:val="231F20"/>
        </w:rPr>
        <w:t xml:space="preserve"> in</w:t>
      </w:r>
      <w:r w:rsidR="00F20C76">
        <w:rPr>
          <w:color w:val="231F20"/>
        </w:rPr>
        <w:t>c</w:t>
      </w:r>
      <w:r w:rsidR="00166B9D">
        <w:rPr>
          <w:color w:val="231F20"/>
        </w:rPr>
        <w:t>l</w:t>
      </w:r>
      <w:r w:rsidR="00F20C76">
        <w:rPr>
          <w:color w:val="231F20"/>
        </w:rPr>
        <w:t>u</w:t>
      </w:r>
      <w:r w:rsidR="00166B9D">
        <w:rPr>
          <w:color w:val="231F20"/>
        </w:rPr>
        <w:t>d</w:t>
      </w:r>
      <w:r w:rsidR="00F20C76">
        <w:rPr>
          <w:color w:val="231F20"/>
        </w:rPr>
        <w:t>i</w:t>
      </w:r>
      <w:r w:rsidR="00166B9D">
        <w:rPr>
          <w:color w:val="231F20"/>
        </w:rPr>
        <w:t xml:space="preserve">ng naïve </w:t>
      </w:r>
      <w:r w:rsidR="00F20C76">
        <w:rPr>
          <w:color w:val="231F20"/>
        </w:rPr>
        <w:t>Bayes</w:t>
      </w:r>
      <w:r w:rsidR="00166B9D">
        <w:rPr>
          <w:color w:val="231F20"/>
        </w:rPr>
        <w:t>, support vector and machines and decision trees</w:t>
      </w:r>
      <w:r w:rsidR="00F20C76">
        <w:rPr>
          <w:color w:val="231F20"/>
        </w:rPr>
        <w:t xml:space="preserve"> in the smart grid applications to predict the price with very promising result come from differential evaluation-based support vector machines as compared to other models.</w:t>
      </w:r>
    </w:p>
    <w:p w14:paraId="76497C3A" w14:textId="65EC92C1" w:rsidR="00C60A35" w:rsidRDefault="00883154" w:rsidP="00453D48">
      <w:pPr>
        <w:jc w:val="both"/>
      </w:pPr>
      <w:r>
        <w:t xml:space="preserve">The strongest thing in this </w:t>
      </w:r>
      <w:r w:rsidR="00E43FAB">
        <w:t>[14]</w:t>
      </w:r>
      <w:r>
        <w:t>paper is</w:t>
      </w:r>
      <w:r w:rsidR="00C60A35">
        <w:t xml:space="preserve"> they worked in the topic of price forecasting in the smart grid which is a hot topic and very useful. Also, they</w:t>
      </w:r>
      <w:r w:rsidR="00E43FAB">
        <w:t xml:space="preserve"> [14]</w:t>
      </w:r>
      <w:r w:rsidR="00C60A35">
        <w:t xml:space="preserve"> used not just an ordinary support </w:t>
      </w:r>
      <w:r w:rsidR="00C60A35">
        <w:t>vector Machines but do some modification in the algorithm which gives better results in the accuracy and precision as compared to ordinary support vector machines and other algorithms. The problem in this paper although they achieved very good result because of 50,000 data points. If the data points are less, then their technique will not give very good accuracy</w:t>
      </w:r>
      <w:r w:rsidR="00E43FAB">
        <w:t>.</w:t>
      </w:r>
    </w:p>
    <w:p w14:paraId="3FC6E3BC" w14:textId="77777777" w:rsidR="00E43FAB" w:rsidRDefault="00E43FAB" w:rsidP="00453D48">
      <w:pPr>
        <w:jc w:val="both"/>
      </w:pPr>
    </w:p>
    <w:p w14:paraId="6903AC5C" w14:textId="1FCC9961" w:rsidR="00F20C76" w:rsidRPr="00942BE0" w:rsidRDefault="00942BE0" w:rsidP="00453D48">
      <w:pPr>
        <w:jc w:val="both"/>
      </w:pPr>
      <w:proofErr w:type="spellStart"/>
      <w:r w:rsidRPr="00942BE0">
        <w:t>Subhajit</w:t>
      </w:r>
      <w:proofErr w:type="spellEnd"/>
      <w:r w:rsidRPr="00942BE0">
        <w:t xml:space="preserve"> </w:t>
      </w:r>
      <w:proofErr w:type="spellStart"/>
      <w:r w:rsidRPr="00942BE0">
        <w:t>Sidhanta</w:t>
      </w:r>
      <w:proofErr w:type="spellEnd"/>
      <w:r>
        <w:t xml:space="preserve"> et al.</w:t>
      </w:r>
      <w:r w:rsidR="00E43FAB">
        <w:t xml:space="preserve"> [15]</w:t>
      </w:r>
      <w:r>
        <w:t xml:space="preserve"> </w:t>
      </w:r>
      <w:r w:rsidR="00C212CF">
        <w:t>uses optimiz</w:t>
      </w:r>
      <w:r w:rsidR="000A389D">
        <w:t>ation</w:t>
      </w:r>
      <w:r w:rsidR="00C212CF">
        <w:t xml:space="preserve"> in the framework of Apache Spark to reduce the  cloud resources and improves the calculation time in many applications in the cloud architecture including Hadoop Distributed File systems</w:t>
      </w:r>
      <w:r w:rsidR="00E43FAB">
        <w:t>.</w:t>
      </w:r>
    </w:p>
    <w:p w14:paraId="64B1E764" w14:textId="6DE7422B" w:rsidR="00BE05AC" w:rsidRDefault="009606F1" w:rsidP="00453D48">
      <w:pPr>
        <w:jc w:val="both"/>
      </w:pPr>
      <w:r>
        <w:t xml:space="preserve">The key </w:t>
      </w:r>
      <w:r w:rsidR="002961AF">
        <w:t>point</w:t>
      </w:r>
      <w:r>
        <w:t xml:space="preserve"> in this </w:t>
      </w:r>
      <w:r w:rsidR="00E43FAB">
        <w:t xml:space="preserve">[15] </w:t>
      </w:r>
      <w:r>
        <w:t>paper is that</w:t>
      </w:r>
      <w:r w:rsidR="002961AF">
        <w:t xml:space="preserve"> with their model is optimizing the proce</w:t>
      </w:r>
      <w:r w:rsidR="00D462F4">
        <w:t xml:space="preserve">ss and calculate the time of completion and independent of the size and type and complexity of the data. </w:t>
      </w:r>
      <w:r w:rsidR="001416EC">
        <w:t>Also,</w:t>
      </w:r>
      <w:r w:rsidR="00D462F4">
        <w:t xml:space="preserve"> the category of jobs is also clustered with 98 percent accuracy by dividing the jobs based on similarity</w:t>
      </w:r>
      <w:r w:rsidR="00E43FAB">
        <w:t>.</w:t>
      </w:r>
    </w:p>
    <w:p w14:paraId="1D88F86E" w14:textId="099B1593" w:rsidR="001416EC" w:rsidRDefault="00FB4054" w:rsidP="00453D48">
      <w:pPr>
        <w:jc w:val="both"/>
        <w:rPr>
          <w:rFonts w:ascii="TimesNewRomanPSMT" w:hAnsi="TimesNewRomanPSMT" w:cs="TimesNewRomanPSMT"/>
        </w:rPr>
      </w:pPr>
      <w:proofErr w:type="spellStart"/>
      <w:r>
        <w:rPr>
          <w:rFonts w:ascii="TimesNewRomanPSMT" w:hAnsi="TimesNewRomanPSMT" w:cs="TimesNewRomanPSMT"/>
        </w:rPr>
        <w:t>Malav</w:t>
      </w:r>
      <w:proofErr w:type="spellEnd"/>
      <w:r>
        <w:rPr>
          <w:rFonts w:ascii="TimesNewRomanPSMT" w:hAnsi="TimesNewRomanPSMT" w:cs="TimesNewRomanPSMT"/>
        </w:rPr>
        <w:t xml:space="preserve"> Shastri et al</w:t>
      </w:r>
      <w:r w:rsidR="00E43FAB">
        <w:rPr>
          <w:rFonts w:ascii="TimesNewRomanPSMT" w:hAnsi="TimesNewRomanPSMT" w:cs="TimesNewRomanPSMT"/>
        </w:rPr>
        <w:t xml:space="preserve"> [16]</w:t>
      </w:r>
      <w:r>
        <w:rPr>
          <w:rFonts w:ascii="TimesNewRomanPSMT" w:hAnsi="TimesNewRomanPSMT" w:cs="TimesNewRomanPSMT"/>
        </w:rPr>
        <w:t xml:space="preserve"> proposed and analyzed the stock exchange data with the help HIVE which is a framework of Hadoop Map reduce and predict the prices of market with the help of Artificial Neural Networks</w:t>
      </w:r>
      <w:r w:rsidR="00E43FAB">
        <w:rPr>
          <w:rFonts w:ascii="TimesNewRomanPSMT" w:hAnsi="TimesNewRomanPSMT" w:cs="TimesNewRomanPSMT"/>
        </w:rPr>
        <w:t>.</w:t>
      </w:r>
    </w:p>
    <w:p w14:paraId="4EA41018" w14:textId="44D4C11C" w:rsidR="00796CD5" w:rsidRDefault="00FB4054" w:rsidP="00453D48">
      <w:pPr>
        <w:jc w:val="both"/>
      </w:pPr>
      <w:r>
        <w:t xml:space="preserve">The most important key points in this paper </w:t>
      </w:r>
      <w:r w:rsidR="00E43FAB">
        <w:t xml:space="preserve"> [16] </w:t>
      </w:r>
      <w:r>
        <w:t xml:space="preserve">is that they used textual analysis to predict the type of the sentence whether positive or negative and get 98 percent accurate result. Also, </w:t>
      </w:r>
      <w:r w:rsidR="00796CD5">
        <w:t>they predict the prices of stock market with the help of ANN and achieved with around 91 percent accurate result. Although with such accuracy there are still lot factors which are missing and have strong relationship prices of stock should be considered in textual analysis.</w:t>
      </w:r>
    </w:p>
    <w:p w14:paraId="3AE366FC" w14:textId="0437F141" w:rsidR="00796CD5" w:rsidRPr="00796CD5" w:rsidRDefault="00796CD5" w:rsidP="00453D48">
      <w:pPr>
        <w:jc w:val="both"/>
      </w:pPr>
      <w:r w:rsidRPr="00796CD5">
        <w:rPr>
          <w:bCs/>
        </w:rPr>
        <w:t>Ying Yu</w:t>
      </w:r>
      <w:r>
        <w:rPr>
          <w:bCs/>
        </w:rPr>
        <w:t xml:space="preserve"> et al. </w:t>
      </w:r>
      <w:r w:rsidR="00E43FAB">
        <w:rPr>
          <w:bCs/>
        </w:rPr>
        <w:t xml:space="preserve">[17] </w:t>
      </w:r>
      <w:r w:rsidR="000B192D">
        <w:rPr>
          <w:bCs/>
        </w:rPr>
        <w:t>predict the economy based on  seasonal auto regressive integrated moving averages and Neuron model with dendritic nonlinearity for forecasting. They</w:t>
      </w:r>
      <w:r w:rsidR="00E43FAB">
        <w:rPr>
          <w:bCs/>
        </w:rPr>
        <w:t xml:space="preserve"> [17]</w:t>
      </w:r>
      <w:r w:rsidR="000B192D">
        <w:rPr>
          <w:bCs/>
        </w:rPr>
        <w:t xml:space="preserve"> developed which is the mixture of  these </w:t>
      </w:r>
      <w:r w:rsidR="00CF12D0">
        <w:rPr>
          <w:bCs/>
        </w:rPr>
        <w:t>algorithm and did time series forecasting in Tourism Industry</w:t>
      </w:r>
      <w:r w:rsidR="00E43FAB">
        <w:rPr>
          <w:bCs/>
        </w:rPr>
        <w:t>.</w:t>
      </w:r>
    </w:p>
    <w:p w14:paraId="59779A66" w14:textId="1FEB73C8" w:rsidR="00BE05AC" w:rsidRDefault="00187B11" w:rsidP="00453D48">
      <w:pPr>
        <w:jc w:val="both"/>
      </w:pPr>
      <w:r>
        <w:t xml:space="preserve">The most challenging and key point is that although the relation in data is not linear so that’s why they used the combination of SARIMA and DNN model to handle </w:t>
      </w:r>
      <w:r w:rsidR="001000B2">
        <w:t>nonlinear</w:t>
      </w:r>
      <w:r>
        <w:t xml:space="preserve"> correlation and the model handles both whether the linear and nonlinear datasets</w:t>
      </w:r>
      <w:r w:rsidR="004E6C42">
        <w:t xml:space="preserve"> [17].</w:t>
      </w:r>
      <w:r>
        <w:t xml:space="preserve"> The main weakness is that in the paper </w:t>
      </w:r>
      <w:r w:rsidR="00E43FAB">
        <w:t xml:space="preserve">[17] </w:t>
      </w:r>
      <w:r>
        <w:t>they did</w:t>
      </w:r>
      <w:r w:rsidR="001000B2">
        <w:t xml:space="preserve"> not </w:t>
      </w:r>
      <w:r>
        <w:t xml:space="preserve"> discuss about the </w:t>
      </w:r>
      <w:r w:rsidR="001000B2">
        <w:t>accuracy in the form of R squared for forecasting economy trend in tourism industry</w:t>
      </w:r>
      <w:r w:rsidR="004E6C42">
        <w:t>.</w:t>
      </w:r>
    </w:p>
    <w:p w14:paraId="19B5032A" w14:textId="5C185ED1" w:rsidR="001000B2" w:rsidRPr="001000B2" w:rsidRDefault="001000B2" w:rsidP="00453D48">
      <w:pPr>
        <w:jc w:val="both"/>
      </w:pPr>
      <w:r w:rsidRPr="001000B2">
        <w:rPr>
          <w:bCs/>
        </w:rPr>
        <w:t>Mathias Longo</w:t>
      </w:r>
      <w:r>
        <w:rPr>
          <w:bCs/>
        </w:rPr>
        <w:t xml:space="preserve"> et al. </w:t>
      </w:r>
      <w:r w:rsidR="004E6C42">
        <w:rPr>
          <w:bCs/>
        </w:rPr>
        <w:t xml:space="preserve">[18] </w:t>
      </w:r>
      <w:r>
        <w:rPr>
          <w:bCs/>
        </w:rPr>
        <w:t xml:space="preserve">uses Long Short-Term Memory for the prediction of availability of energy and developed a model which is forecasting hourly Prediction. The model is based on the recurrent artificial neural network because of the data is highly dependent on time </w:t>
      </w:r>
      <w:r w:rsidR="00110C91">
        <w:rPr>
          <w:bCs/>
        </w:rPr>
        <w:t>and</w:t>
      </w:r>
      <w:r>
        <w:rPr>
          <w:bCs/>
        </w:rPr>
        <w:t xml:space="preserve"> in each </w:t>
      </w:r>
      <w:r w:rsidR="000D7130">
        <w:rPr>
          <w:bCs/>
        </w:rPr>
        <w:t>timeline</w:t>
      </w:r>
      <w:r>
        <w:rPr>
          <w:bCs/>
        </w:rPr>
        <w:t xml:space="preserve"> is dependent</w:t>
      </w:r>
      <w:r w:rsidR="004E6C42">
        <w:rPr>
          <w:bCs/>
        </w:rPr>
        <w:t xml:space="preserve"> [18].</w:t>
      </w:r>
    </w:p>
    <w:p w14:paraId="160164DA" w14:textId="4583EB63" w:rsidR="00BE05AC" w:rsidRDefault="000D7130" w:rsidP="00453D48">
      <w:pPr>
        <w:jc w:val="both"/>
      </w:pPr>
      <w:r>
        <w:t>Str</w:t>
      </w:r>
      <w:r w:rsidR="000E65EE">
        <w:t xml:space="preserve">ength in this paper </w:t>
      </w:r>
      <w:r w:rsidR="004E6C42">
        <w:t>[18]</w:t>
      </w:r>
      <w:r w:rsidR="000E65EE">
        <w:t xml:space="preserve">is that they utilized Long </w:t>
      </w:r>
      <w:r w:rsidR="00A41D5A">
        <w:t>short-term</w:t>
      </w:r>
      <w:r w:rsidR="000E65EE">
        <w:t xml:space="preserve"> memory recurrent neural network to predict the availability which is one of the good </w:t>
      </w:r>
      <w:r w:rsidR="00110C91">
        <w:t>algorithms</w:t>
      </w:r>
      <w:r w:rsidR="000E65EE">
        <w:t xml:space="preserve"> for time series and time dependent forecasting.</w:t>
      </w:r>
      <w:r w:rsidR="00110C91">
        <w:t xml:space="preserve"> But still they ignore the information which could be taken from Time series Analysis. </w:t>
      </w:r>
    </w:p>
    <w:p w14:paraId="5F6337E0" w14:textId="464179B1" w:rsidR="00110C91" w:rsidRDefault="00E55180" w:rsidP="00453D48">
      <w:pPr>
        <w:jc w:val="both"/>
      </w:pPr>
      <w:r>
        <w:t>Sheikh Mohammad Idrees et al.</w:t>
      </w:r>
      <w:r w:rsidR="004E6C42">
        <w:t xml:space="preserve"> [19]</w:t>
      </w:r>
      <w:r>
        <w:t xml:space="preserve"> uses time series Auto regressive </w:t>
      </w:r>
      <w:r w:rsidR="00C63F5C">
        <w:t xml:space="preserve">integrated moving average model which is an effective method for time series forecasting and applied it to predict the future prices in the stock market focusing mainly </w:t>
      </w:r>
      <w:r w:rsidR="00AE474A">
        <w:t>i</w:t>
      </w:r>
      <w:r w:rsidR="00C63F5C">
        <w:t>n India</w:t>
      </w:r>
      <w:r w:rsidR="004E6C42">
        <w:t>.</w:t>
      </w:r>
    </w:p>
    <w:p w14:paraId="61D3B597" w14:textId="79C5FB8D" w:rsidR="00C63F5C" w:rsidRDefault="00CE6AB2" w:rsidP="00453D48">
      <w:pPr>
        <w:jc w:val="both"/>
      </w:pPr>
      <w:r>
        <w:t xml:space="preserve">The strength in this paper </w:t>
      </w:r>
      <w:r w:rsidR="004E6C42">
        <w:t xml:space="preserve">[19] </w:t>
      </w:r>
      <w:r>
        <w:t xml:space="preserve">is that they used the data with high P-value which is around 0.90 and 0.86  for both stock data of Nifty and Sensex respectively. They achieved </w:t>
      </w:r>
      <w:r w:rsidR="00107A7C">
        <w:t xml:space="preserve">around 5 X squared for both stock data which states even with such </w:t>
      </w:r>
      <w:r w:rsidR="00107A7C">
        <w:lastRenderedPageBreak/>
        <w:t>uncertainty their model has no problem of auto correlation. But still with that model they</w:t>
      </w:r>
      <w:r w:rsidR="004E6C42">
        <w:t xml:space="preserve"> [19]</w:t>
      </w:r>
      <w:r w:rsidR="00107A7C">
        <w:t xml:space="preserve"> need to clean more data to improve the model </w:t>
      </w:r>
      <w:r w:rsidR="0026769F">
        <w:t>and</w:t>
      </w:r>
      <w:r w:rsidR="00107A7C">
        <w:t xml:space="preserve"> their model work focus only on two stock market</w:t>
      </w:r>
      <w:r w:rsidR="007724DD">
        <w:t>,</w:t>
      </w:r>
      <w:r w:rsidR="00107A7C">
        <w:t xml:space="preserve"> not </w:t>
      </w:r>
      <w:r w:rsidR="0026769F">
        <w:t>all</w:t>
      </w:r>
      <w:r w:rsidR="00107A7C">
        <w:t xml:space="preserve"> the stock market in India</w:t>
      </w:r>
      <w:r w:rsidR="004E6C42">
        <w:t>.</w:t>
      </w:r>
    </w:p>
    <w:p w14:paraId="5464A5B6" w14:textId="26D9FC45" w:rsidR="0026769F" w:rsidRDefault="0026769F" w:rsidP="00453D48">
      <w:pPr>
        <w:jc w:val="both"/>
      </w:pPr>
      <w:r>
        <w:t xml:space="preserve">Mohsin Munir et al. utilized </w:t>
      </w:r>
      <w:r w:rsidR="004E6C42">
        <w:t xml:space="preserve">[20] </w:t>
      </w:r>
      <w:r>
        <w:t>deep learning anomaly-based approach in the multiple applications of internet of thing for the time series prediction. They</w:t>
      </w:r>
      <w:r w:rsidR="004E6C42">
        <w:t xml:space="preserve"> [20]</w:t>
      </w:r>
      <w:r>
        <w:t xml:space="preserve"> almost used 15 algorithms for the evaluation </w:t>
      </w:r>
      <w:r w:rsidR="00100CBD">
        <w:t>and</w:t>
      </w:r>
      <w:r>
        <w:t xml:space="preserve"> 10 benchmarks of anomaly detection from these algorithms evaluate.</w:t>
      </w:r>
      <w:r w:rsidR="00100CBD">
        <w:t xml:space="preserve"> The deep learning method include the convolutional neural network to predict the time series forecasting and these predictions is helpful in next module of anomaly detection part to diagnose the abnormal time stamps in the data [</w:t>
      </w:r>
      <w:r w:rsidR="004E6C42">
        <w:t>20</w:t>
      </w:r>
      <w:r w:rsidR="00100CBD">
        <w:t>].</w:t>
      </w:r>
    </w:p>
    <w:p w14:paraId="7D3997DC" w14:textId="014BF0C8" w:rsidR="00B47E14" w:rsidRDefault="009B5978" w:rsidP="00453D48">
      <w:pPr>
        <w:jc w:val="both"/>
      </w:pPr>
      <w:r>
        <w:t xml:space="preserve">They </w:t>
      </w:r>
      <w:r w:rsidR="004E6C42">
        <w:t xml:space="preserve">[20] </w:t>
      </w:r>
      <w:r>
        <w:t>checked on different data set on twitter</w:t>
      </w:r>
      <w:r w:rsidR="00D26B8D">
        <w:t xml:space="preserve">, yahoo and other 15 datasets. Their novel method has tendency to </w:t>
      </w:r>
      <w:r w:rsidR="002E7915">
        <w:t xml:space="preserve">overcome the issue of minor data contamination which is usually and covering many domains including different datasets like health care, internet traffic, online advertisement and other etc. The main weakness in this paper is that there model is not adapt for time series analysis of anomaly detection. Also , they </w:t>
      </w:r>
      <w:r w:rsidR="004E6C42">
        <w:t xml:space="preserve">[20] </w:t>
      </w:r>
      <w:r w:rsidR="002E7915">
        <w:t xml:space="preserve">missed many preprocessing techniques to make the model better. </w:t>
      </w:r>
    </w:p>
    <w:p w14:paraId="0585E1BF" w14:textId="05A354D5" w:rsidR="002E7915" w:rsidRDefault="002E7915" w:rsidP="00453D48">
      <w:pPr>
        <w:jc w:val="both"/>
      </w:pPr>
      <w:proofErr w:type="spellStart"/>
      <w:r>
        <w:t>Tongtong</w:t>
      </w:r>
      <w:proofErr w:type="spellEnd"/>
      <w:r>
        <w:t xml:space="preserve"> Yuan et al. </w:t>
      </w:r>
      <w:r w:rsidR="004E6C42">
        <w:t xml:space="preserve">[21] </w:t>
      </w:r>
      <w:r w:rsidR="00DE1DB2">
        <w:t>uses adaptive hashing to solve the problem of high dimensional hyperspace to low dimensional space</w:t>
      </w:r>
      <w:r w:rsidR="005D1BDE">
        <w:t xml:space="preserve"> using principal component analysis as the preserved hashing is an NP hard problem. They </w:t>
      </w:r>
      <w:r w:rsidR="004E6C42">
        <w:t xml:space="preserve">[21] </w:t>
      </w:r>
      <w:r w:rsidR="005D1BDE">
        <w:t>proposed the method unique method to handle the high dimensionality along with handling unbalanced data</w:t>
      </w:r>
      <w:r w:rsidR="00896651">
        <w:t xml:space="preserve"> for an image</w:t>
      </w:r>
      <w:r w:rsidR="004E6C42">
        <w:t>.</w:t>
      </w:r>
    </w:p>
    <w:p w14:paraId="62CF7159" w14:textId="2A370A82" w:rsidR="005D1BDE" w:rsidRDefault="00896651" w:rsidP="00453D48">
      <w:pPr>
        <w:jc w:val="both"/>
      </w:pPr>
      <w:r>
        <w:t>The most important point in this paper</w:t>
      </w:r>
      <w:r w:rsidR="004E6C42">
        <w:t xml:space="preserve"> [21]</w:t>
      </w:r>
      <w:r>
        <w:t xml:space="preserve"> as this paper targets the NP hard problem, which is only few people work on that also, they used adaptive hashing method which is novel approach. The weak point in their research </w:t>
      </w:r>
      <w:r w:rsidR="004E6C42">
        <w:t xml:space="preserve"> [21] </w:t>
      </w:r>
      <w:r>
        <w:t xml:space="preserve">is that although with the new idea </w:t>
      </w:r>
      <w:r w:rsidR="00480EA3">
        <w:t xml:space="preserve">, they achieved maximum of 66.7 percent precision which is still less for the model. </w:t>
      </w:r>
    </w:p>
    <w:p w14:paraId="24BCF167" w14:textId="0275E5CE" w:rsidR="00BE05AC" w:rsidRDefault="00123A60" w:rsidP="00453D48">
      <w:pPr>
        <w:jc w:val="both"/>
      </w:pPr>
      <w:r>
        <w:t xml:space="preserve">Neha </w:t>
      </w:r>
      <w:proofErr w:type="spellStart"/>
      <w:r>
        <w:t>Bharill</w:t>
      </w:r>
      <w:proofErr w:type="spellEnd"/>
      <w:r>
        <w:t xml:space="preserve"> et al.</w:t>
      </w:r>
      <w:r w:rsidR="00880927">
        <w:t xml:space="preserve"> </w:t>
      </w:r>
      <w:r w:rsidR="004E6C42">
        <w:t xml:space="preserve">[22] </w:t>
      </w:r>
      <w:r w:rsidR="00880927">
        <w:t>work on Apache Spark which is an important</w:t>
      </w:r>
      <w:r w:rsidR="00BF7530">
        <w:t xml:space="preserve"> cloud resource working based on cloud computing framework</w:t>
      </w:r>
      <w:r w:rsidR="00880927">
        <w:t xml:space="preserve"> and widely used</w:t>
      </w:r>
      <w:r w:rsidR="00BF7530">
        <w:t xml:space="preserve"> in IT industry. They </w:t>
      </w:r>
      <w:r w:rsidR="004E6C42">
        <w:t xml:space="preserve">[22] </w:t>
      </w:r>
      <w:r w:rsidR="00BF7530">
        <w:t>used</w:t>
      </w:r>
      <w:r w:rsidR="00880927">
        <w:t xml:space="preserve"> </w:t>
      </w:r>
      <w:r w:rsidR="00867912">
        <w:t xml:space="preserve">Scalable random sampling with </w:t>
      </w:r>
      <w:r w:rsidR="00BF7530">
        <w:t>iterative</w:t>
      </w:r>
      <w:r w:rsidR="00867912">
        <w:t xml:space="preserve"> optimized fuzzy c means </w:t>
      </w:r>
      <w:r w:rsidR="00BF7530">
        <w:t xml:space="preserve">algorithm to solve the problem of large data clustering on apache spark clusters.  </w:t>
      </w:r>
    </w:p>
    <w:p w14:paraId="2CFA144F" w14:textId="1047158B" w:rsidR="00BF7530" w:rsidRDefault="0069120F" w:rsidP="00453D48">
      <w:pPr>
        <w:jc w:val="both"/>
      </w:pPr>
      <w:r>
        <w:t xml:space="preserve">Instead of just applying their algorithm on one data set example. They </w:t>
      </w:r>
      <w:r w:rsidR="004E6C42">
        <w:t xml:space="preserve">[22] </w:t>
      </w:r>
      <w:r>
        <w:t xml:space="preserve">tried on different including </w:t>
      </w:r>
      <w:r w:rsidR="00DF70FC">
        <w:t>handwritten</w:t>
      </w:r>
      <w:r>
        <w:t xml:space="preserve"> images, skin data set and others which have more than 1 billion of instances which has more than 25 gig bytes of data. </w:t>
      </w:r>
      <w:r w:rsidR="00DF70FC">
        <w:t xml:space="preserve">Also, for clustering , the time is reduced dramatically by removing the membership matrix. Finding the number of clusters is always questioned in the data science and for big data it considers more difficult based on quality and quantity. For this paper </w:t>
      </w:r>
      <w:r w:rsidR="004E6C42">
        <w:t xml:space="preserve">[22] </w:t>
      </w:r>
      <w:r w:rsidR="00DF70FC">
        <w:t>an optimized measure for the clusters to validate</w:t>
      </w:r>
      <w:r w:rsidR="00AE474A">
        <w:t>,</w:t>
      </w:r>
      <w:r w:rsidR="00DF70FC">
        <w:t xml:space="preserve"> are missing. </w:t>
      </w:r>
    </w:p>
    <w:p w14:paraId="70B614AF" w14:textId="764E583F" w:rsidR="00DF70FC" w:rsidRDefault="00DF70FC" w:rsidP="00453D48">
      <w:pPr>
        <w:jc w:val="both"/>
      </w:pPr>
      <w:r>
        <w:t>Ellie Ordway  et al.</w:t>
      </w:r>
      <w:r w:rsidR="004E6C42">
        <w:t xml:space="preserve"> [23]</w:t>
      </w:r>
      <w:r>
        <w:t xml:space="preserve"> </w:t>
      </w:r>
      <w:r w:rsidR="00AE474A">
        <w:t>mainly focus on performance of the auto encoder which will help in the significant reduction of heuristic search</w:t>
      </w:r>
      <w:r w:rsidR="00122AB9">
        <w:t xml:space="preserve">. They </w:t>
      </w:r>
      <w:r w:rsidR="004E6C42">
        <w:t xml:space="preserve">[23] </w:t>
      </w:r>
      <w:r w:rsidR="00122AB9">
        <w:t>focused on unsupervised in the form of anomaly detection as in the past, no work done on unsupervised only supervised learning is appeared in the research.</w:t>
      </w:r>
    </w:p>
    <w:p w14:paraId="369C6797" w14:textId="293EEBB1" w:rsidR="00791FFF" w:rsidRDefault="00791FFF" w:rsidP="00453D48">
      <w:pPr>
        <w:jc w:val="both"/>
      </w:pPr>
    </w:p>
    <w:p w14:paraId="6DE4A4FD" w14:textId="779A66E2" w:rsidR="00791FFF" w:rsidRDefault="00791FFF" w:rsidP="00453D48">
      <w:pPr>
        <w:jc w:val="both"/>
      </w:pPr>
    </w:p>
    <w:p w14:paraId="7969D85F" w14:textId="6C9EA07B" w:rsidR="00791FFF" w:rsidRDefault="00791FFF" w:rsidP="00453D48">
      <w:pPr>
        <w:jc w:val="both"/>
      </w:pPr>
    </w:p>
    <w:p w14:paraId="1C7F8526" w14:textId="77777777" w:rsidR="00791FFF" w:rsidRDefault="00791FFF" w:rsidP="00453D48">
      <w:pPr>
        <w:jc w:val="both"/>
      </w:pPr>
    </w:p>
    <w:p w14:paraId="340320B7" w14:textId="589C84AA" w:rsidR="007724DD" w:rsidRDefault="007724DD" w:rsidP="007724DD">
      <w:pPr>
        <w:jc w:val="both"/>
      </w:pPr>
      <w:r>
        <w:t>The strength of this paper</w:t>
      </w:r>
      <w:r w:rsidR="004E6C42">
        <w:t xml:space="preserve"> [23]</w:t>
      </w:r>
      <w:r>
        <w:t xml:space="preserve"> is that their focused on the unsupervised clustering works very well and successful in detecting botnets, brute force and other type of cyber-attacks and challenging in the domain of cyber security. Auto Encoder and hyper parameter tuning is an essential for the complex data intensive but it also time consuming and more memory is required. </w:t>
      </w:r>
    </w:p>
    <w:p w14:paraId="36C915D7" w14:textId="5B579F29" w:rsidR="00BE05AC" w:rsidRDefault="00BE05AC" w:rsidP="00453D48">
      <w:pPr>
        <w:jc w:val="both"/>
      </w:pPr>
    </w:p>
    <w:p w14:paraId="4B81E1BA" w14:textId="50BD83BF" w:rsidR="00BE05AC" w:rsidRDefault="00BE05AC" w:rsidP="00453D48">
      <w:pPr>
        <w:jc w:val="both"/>
      </w:pPr>
    </w:p>
    <w:p w14:paraId="117414CD" w14:textId="2D4EAADB" w:rsidR="00BE05AC" w:rsidRDefault="00BE05AC" w:rsidP="00453D48">
      <w:pPr>
        <w:jc w:val="both"/>
      </w:pPr>
    </w:p>
    <w:p w14:paraId="3DFD57BE" w14:textId="3B1BF91A" w:rsidR="00BE05AC" w:rsidRDefault="00BE05AC" w:rsidP="00453D48">
      <w:pPr>
        <w:jc w:val="both"/>
      </w:pPr>
    </w:p>
    <w:p w14:paraId="3B30358F" w14:textId="438383FE" w:rsidR="00BE05AC" w:rsidRDefault="00BE05AC" w:rsidP="00453D48">
      <w:pPr>
        <w:jc w:val="both"/>
      </w:pPr>
    </w:p>
    <w:p w14:paraId="276B8755" w14:textId="63339C79" w:rsidR="00BE05AC" w:rsidRDefault="00BE05AC" w:rsidP="00453D48">
      <w:pPr>
        <w:jc w:val="both"/>
      </w:pPr>
    </w:p>
    <w:p w14:paraId="4E06AA91" w14:textId="70CA69FE" w:rsidR="00BE05AC" w:rsidRDefault="00BE05AC" w:rsidP="00453D48">
      <w:pPr>
        <w:jc w:val="both"/>
      </w:pPr>
    </w:p>
    <w:p w14:paraId="20513601" w14:textId="66917A3C" w:rsidR="00BE05AC" w:rsidRDefault="00BE05AC" w:rsidP="00453D48">
      <w:pPr>
        <w:jc w:val="both"/>
      </w:pPr>
    </w:p>
    <w:p w14:paraId="760B40A3" w14:textId="28BB9C2F" w:rsidR="00BE05AC" w:rsidRDefault="00BE05AC" w:rsidP="00453D48">
      <w:pPr>
        <w:jc w:val="both"/>
      </w:pPr>
    </w:p>
    <w:p w14:paraId="4063915D" w14:textId="46CC71E7" w:rsidR="00BE05AC" w:rsidRDefault="00BE05AC" w:rsidP="00453D48">
      <w:pPr>
        <w:jc w:val="both"/>
      </w:pPr>
    </w:p>
    <w:p w14:paraId="2C3A91F2" w14:textId="5DFDC163" w:rsidR="00BE05AC" w:rsidRDefault="00BE05AC" w:rsidP="00453D48">
      <w:pPr>
        <w:jc w:val="both"/>
      </w:pPr>
    </w:p>
    <w:p w14:paraId="6AF0CFF3" w14:textId="33668714" w:rsidR="00BE05AC" w:rsidRDefault="00BE05AC" w:rsidP="00453D48">
      <w:pPr>
        <w:jc w:val="both"/>
      </w:pPr>
    </w:p>
    <w:p w14:paraId="7F58D005" w14:textId="0D315425" w:rsidR="00BE05AC" w:rsidRDefault="00BE05AC" w:rsidP="00453D48">
      <w:pPr>
        <w:jc w:val="both"/>
      </w:pPr>
    </w:p>
    <w:p w14:paraId="3875BA87" w14:textId="17819188" w:rsidR="00BE05AC" w:rsidRDefault="00BE05AC" w:rsidP="00453D48">
      <w:pPr>
        <w:jc w:val="both"/>
      </w:pPr>
    </w:p>
    <w:p w14:paraId="60B8C2A1" w14:textId="2B0F8B7B" w:rsidR="00BE05AC" w:rsidRDefault="00BE05AC" w:rsidP="00453D48">
      <w:pPr>
        <w:jc w:val="both"/>
      </w:pPr>
    </w:p>
    <w:p w14:paraId="0E66C43B" w14:textId="1782B70B" w:rsidR="00BE05AC" w:rsidRDefault="00BE05AC" w:rsidP="00453D48">
      <w:pPr>
        <w:jc w:val="both"/>
      </w:pPr>
    </w:p>
    <w:p w14:paraId="0CB4EFE6" w14:textId="1464084C" w:rsidR="00BE05AC" w:rsidRDefault="00BE05AC" w:rsidP="00453D48">
      <w:pPr>
        <w:jc w:val="both"/>
      </w:pPr>
    </w:p>
    <w:p w14:paraId="5C9F18DC" w14:textId="5E89942D" w:rsidR="00BE05AC" w:rsidRDefault="00BE05AC" w:rsidP="00453D48">
      <w:pPr>
        <w:jc w:val="both"/>
      </w:pPr>
    </w:p>
    <w:p w14:paraId="5F065D89" w14:textId="123F2CC9" w:rsidR="00BE05AC" w:rsidRDefault="00BE05AC" w:rsidP="00453D48">
      <w:pPr>
        <w:jc w:val="both"/>
      </w:pPr>
    </w:p>
    <w:p w14:paraId="1CA5D099" w14:textId="20402C31" w:rsidR="00BE05AC" w:rsidRDefault="00BE05AC" w:rsidP="00453D48">
      <w:pPr>
        <w:jc w:val="both"/>
      </w:pPr>
    </w:p>
    <w:p w14:paraId="58EC0687" w14:textId="71C341C1" w:rsidR="00BE05AC" w:rsidRDefault="00BE05AC" w:rsidP="00453D48">
      <w:pPr>
        <w:jc w:val="both"/>
      </w:pPr>
    </w:p>
    <w:p w14:paraId="6ABE8BB6" w14:textId="2B02B609" w:rsidR="00BE05AC" w:rsidRDefault="00BE05AC" w:rsidP="00453D48">
      <w:pPr>
        <w:jc w:val="both"/>
      </w:pPr>
    </w:p>
    <w:p w14:paraId="220E46D8" w14:textId="18C0A290" w:rsidR="00BE05AC" w:rsidRDefault="00BE05AC" w:rsidP="00453D48">
      <w:pPr>
        <w:jc w:val="both"/>
      </w:pPr>
    </w:p>
    <w:p w14:paraId="31293CD7" w14:textId="1EAA154C" w:rsidR="00BE05AC" w:rsidRDefault="00BE05AC" w:rsidP="00453D48">
      <w:pPr>
        <w:jc w:val="both"/>
      </w:pPr>
    </w:p>
    <w:p w14:paraId="7DFFC831" w14:textId="58AFF9DC" w:rsidR="00510149" w:rsidRDefault="00510149" w:rsidP="00453D48">
      <w:pPr>
        <w:jc w:val="both"/>
      </w:pPr>
    </w:p>
    <w:p w14:paraId="721142B6" w14:textId="1B393F7F" w:rsidR="00510149" w:rsidRDefault="00510149" w:rsidP="00453D48">
      <w:pPr>
        <w:jc w:val="both"/>
      </w:pPr>
    </w:p>
    <w:p w14:paraId="7E45BCE1" w14:textId="546C0A75" w:rsidR="00510149" w:rsidRDefault="00510149" w:rsidP="00453D48">
      <w:pPr>
        <w:jc w:val="both"/>
      </w:pPr>
    </w:p>
    <w:p w14:paraId="4FDA1B1F" w14:textId="7D4F4E52" w:rsidR="00510149" w:rsidRDefault="00510149" w:rsidP="00453D48">
      <w:pPr>
        <w:jc w:val="both"/>
      </w:pPr>
    </w:p>
    <w:p w14:paraId="667CACBA" w14:textId="57FB4F09" w:rsidR="00510149" w:rsidRDefault="00510149" w:rsidP="00453D48">
      <w:pPr>
        <w:jc w:val="both"/>
      </w:pPr>
    </w:p>
    <w:p w14:paraId="5F13E296" w14:textId="18E877ED" w:rsidR="00510149" w:rsidRDefault="00510149" w:rsidP="00453D48">
      <w:pPr>
        <w:jc w:val="both"/>
      </w:pPr>
    </w:p>
    <w:p w14:paraId="294D7400" w14:textId="1B67E09F" w:rsidR="00510149" w:rsidRDefault="00510149" w:rsidP="00453D48">
      <w:pPr>
        <w:jc w:val="both"/>
      </w:pPr>
    </w:p>
    <w:p w14:paraId="7B20E536" w14:textId="227CE3BC" w:rsidR="00510149" w:rsidRDefault="00510149" w:rsidP="00453D48">
      <w:pPr>
        <w:jc w:val="both"/>
      </w:pPr>
    </w:p>
    <w:p w14:paraId="2C3970D9" w14:textId="32AB0E99" w:rsidR="00CA464C" w:rsidRDefault="00CA464C" w:rsidP="00453D48">
      <w:pPr>
        <w:jc w:val="both"/>
      </w:pPr>
    </w:p>
    <w:p w14:paraId="675BCE49" w14:textId="4805A408" w:rsidR="00CA464C" w:rsidRDefault="00CA464C" w:rsidP="00453D48">
      <w:pPr>
        <w:jc w:val="both"/>
      </w:pPr>
    </w:p>
    <w:p w14:paraId="1B7294C2" w14:textId="15C1A5C1" w:rsidR="00CA464C" w:rsidRDefault="00CA464C" w:rsidP="00453D48">
      <w:pPr>
        <w:jc w:val="both"/>
      </w:pPr>
    </w:p>
    <w:p w14:paraId="41009755" w14:textId="4EBA76E3" w:rsidR="00CA464C" w:rsidRDefault="00CA464C" w:rsidP="00453D48">
      <w:pPr>
        <w:jc w:val="both"/>
      </w:pPr>
    </w:p>
    <w:p w14:paraId="626FC897" w14:textId="756F38CC" w:rsidR="00CA464C" w:rsidRDefault="00CA464C" w:rsidP="00453D48">
      <w:pPr>
        <w:jc w:val="both"/>
      </w:pPr>
    </w:p>
    <w:p w14:paraId="46E2D22F" w14:textId="06A63A75" w:rsidR="00CA464C" w:rsidRDefault="00CA464C" w:rsidP="00453D48">
      <w:pPr>
        <w:jc w:val="both"/>
      </w:pPr>
    </w:p>
    <w:p w14:paraId="321D44C4" w14:textId="27E3D7C4" w:rsidR="00CA464C" w:rsidRDefault="00CA464C" w:rsidP="00453D48">
      <w:pPr>
        <w:jc w:val="both"/>
      </w:pPr>
    </w:p>
    <w:p w14:paraId="6AD93565" w14:textId="29E25090" w:rsidR="00CA464C" w:rsidRDefault="00CA464C" w:rsidP="00453D48">
      <w:pPr>
        <w:jc w:val="both"/>
      </w:pPr>
    </w:p>
    <w:p w14:paraId="6A397B4D" w14:textId="3A3C34C1" w:rsidR="00CA464C" w:rsidRDefault="00CA464C" w:rsidP="00453D48">
      <w:pPr>
        <w:jc w:val="both"/>
      </w:pPr>
    </w:p>
    <w:p w14:paraId="32C0ACA7" w14:textId="24AC42A9" w:rsidR="00CA464C" w:rsidRDefault="00CA464C" w:rsidP="00453D48">
      <w:pPr>
        <w:jc w:val="both"/>
      </w:pPr>
    </w:p>
    <w:p w14:paraId="7F860583" w14:textId="538E74AA" w:rsidR="00CA464C" w:rsidRDefault="00CA464C" w:rsidP="00453D48">
      <w:pPr>
        <w:jc w:val="both"/>
      </w:pPr>
    </w:p>
    <w:p w14:paraId="1B1E8430" w14:textId="7CC1E486" w:rsidR="00CA464C" w:rsidRDefault="00CA464C" w:rsidP="00453D48">
      <w:pPr>
        <w:jc w:val="both"/>
      </w:pPr>
    </w:p>
    <w:p w14:paraId="3568E6A3" w14:textId="1464BBBB" w:rsidR="00CA464C" w:rsidRDefault="00CA464C" w:rsidP="00453D48">
      <w:pPr>
        <w:jc w:val="both"/>
      </w:pPr>
    </w:p>
    <w:p w14:paraId="7782B778" w14:textId="6CC55BD2" w:rsidR="00CA464C" w:rsidRDefault="00CA464C" w:rsidP="00453D48">
      <w:pPr>
        <w:jc w:val="both"/>
      </w:pPr>
    </w:p>
    <w:p w14:paraId="6A607069" w14:textId="10C5665B" w:rsidR="00CA464C" w:rsidRDefault="00CA464C" w:rsidP="00453D48">
      <w:pPr>
        <w:jc w:val="both"/>
      </w:pPr>
    </w:p>
    <w:p w14:paraId="7FF46E59" w14:textId="079A5E6B" w:rsidR="00CA464C" w:rsidRDefault="00CA464C" w:rsidP="00453D48">
      <w:pPr>
        <w:jc w:val="both"/>
      </w:pPr>
    </w:p>
    <w:p w14:paraId="4824D2D6" w14:textId="47B93CC6" w:rsidR="0042049C" w:rsidRDefault="0042049C" w:rsidP="00453D48">
      <w:pPr>
        <w:jc w:val="both"/>
      </w:pPr>
    </w:p>
    <w:p w14:paraId="285D5A63" w14:textId="77777777" w:rsidR="0042049C" w:rsidRDefault="0042049C" w:rsidP="00453D48">
      <w:pPr>
        <w:jc w:val="both"/>
      </w:pPr>
    </w:p>
    <w:p w14:paraId="582FD131" w14:textId="3D7924B6" w:rsidR="00CA464C" w:rsidRDefault="00CA464C" w:rsidP="00453D48">
      <w:pPr>
        <w:jc w:val="both"/>
      </w:pPr>
    </w:p>
    <w:p w14:paraId="6B8220C6" w14:textId="7A3030C8" w:rsidR="00CA464C" w:rsidRDefault="00CA464C" w:rsidP="00453D48">
      <w:pPr>
        <w:jc w:val="both"/>
      </w:pPr>
    </w:p>
    <w:p w14:paraId="76138900" w14:textId="667BCDBE" w:rsidR="00BE05AC" w:rsidRDefault="00BE05AC" w:rsidP="00453D48">
      <w:pPr>
        <w:jc w:val="both"/>
      </w:pPr>
    </w:p>
    <w:p w14:paraId="1D25021B" w14:textId="10590C9E" w:rsidR="007724DD" w:rsidRDefault="007724DD" w:rsidP="0086785E">
      <w:pPr>
        <w:pStyle w:val="ListParagraph"/>
        <w:numPr>
          <w:ilvl w:val="0"/>
          <w:numId w:val="4"/>
        </w:numPr>
        <w:jc w:val="both"/>
      </w:pPr>
      <w:r>
        <w:lastRenderedPageBreak/>
        <w:t>COMPARATIVE ANALYSIS</w:t>
      </w:r>
    </w:p>
    <w:p w14:paraId="68713BD3" w14:textId="12224D95" w:rsidR="00355850" w:rsidRDefault="00355850" w:rsidP="007724DD">
      <w:pPr>
        <w:jc w:val="both"/>
      </w:pPr>
    </w:p>
    <w:p w14:paraId="0CFA385E" w14:textId="77777777" w:rsidR="000704CD" w:rsidRDefault="000704CD" w:rsidP="000704CD">
      <w:pPr>
        <w:ind w:left="360"/>
        <w:jc w:val="both"/>
      </w:pPr>
    </w:p>
    <w:p w14:paraId="353C9F8A" w14:textId="77777777" w:rsidR="00355850" w:rsidRDefault="00355850" w:rsidP="00453D48">
      <w:pPr>
        <w:jc w:val="both"/>
      </w:pPr>
    </w:p>
    <w:p w14:paraId="75CEC421" w14:textId="77777777" w:rsidR="00453D48" w:rsidRDefault="00453D48" w:rsidP="00453D48">
      <w:pPr>
        <w:jc w:val="both"/>
        <w:sectPr w:rsidR="00453D48" w:rsidSect="00143F2E">
          <w:headerReference w:type="default" r:id="rId8"/>
          <w:type w:val="continuous"/>
          <w:pgSz w:w="12240" w:h="15840" w:code="1"/>
          <w:pgMar w:top="1008" w:right="936" w:bottom="1008" w:left="936" w:header="432" w:footer="432" w:gutter="0"/>
          <w:cols w:num="2" w:space="288"/>
        </w:sectPr>
      </w:pPr>
    </w:p>
    <w:tbl>
      <w:tblPr>
        <w:tblStyle w:val="TableGrid"/>
        <w:tblW w:w="10598" w:type="dxa"/>
        <w:tblLayout w:type="fixed"/>
        <w:tblLook w:val="04A0" w:firstRow="1" w:lastRow="0" w:firstColumn="1" w:lastColumn="0" w:noHBand="0" w:noVBand="1"/>
      </w:tblPr>
      <w:tblGrid>
        <w:gridCol w:w="511"/>
        <w:gridCol w:w="616"/>
        <w:gridCol w:w="1118"/>
        <w:gridCol w:w="1463"/>
        <w:gridCol w:w="2212"/>
        <w:gridCol w:w="4678"/>
      </w:tblGrid>
      <w:tr w:rsidR="00643B49" w14:paraId="7E886232" w14:textId="77777777" w:rsidTr="0057691E">
        <w:tc>
          <w:tcPr>
            <w:tcW w:w="511" w:type="dxa"/>
          </w:tcPr>
          <w:p w14:paraId="191B0CFA" w14:textId="311E6328" w:rsidR="00E019C8" w:rsidRDefault="00E019C8" w:rsidP="00453D48">
            <w:pPr>
              <w:jc w:val="both"/>
            </w:pPr>
            <w:r>
              <w:t>No.</w:t>
            </w:r>
          </w:p>
        </w:tc>
        <w:tc>
          <w:tcPr>
            <w:tcW w:w="616" w:type="dxa"/>
          </w:tcPr>
          <w:p w14:paraId="3DCD8339" w14:textId="344D97CA" w:rsidR="00E019C8" w:rsidRDefault="00E019C8" w:rsidP="00453D48">
            <w:pPr>
              <w:jc w:val="both"/>
            </w:pPr>
            <w:r>
              <w:t>Year</w:t>
            </w:r>
          </w:p>
        </w:tc>
        <w:tc>
          <w:tcPr>
            <w:tcW w:w="1118" w:type="dxa"/>
          </w:tcPr>
          <w:p w14:paraId="10300896" w14:textId="6A51D8F6" w:rsidR="00E019C8" w:rsidRDefault="00E019C8" w:rsidP="00453D48">
            <w:pPr>
              <w:jc w:val="both"/>
            </w:pPr>
            <w:r>
              <w:t>Type</w:t>
            </w:r>
          </w:p>
        </w:tc>
        <w:tc>
          <w:tcPr>
            <w:tcW w:w="1463" w:type="dxa"/>
          </w:tcPr>
          <w:p w14:paraId="1DC62508" w14:textId="4B9DBE30" w:rsidR="00E019C8" w:rsidRDefault="00E019C8" w:rsidP="00453D48">
            <w:pPr>
              <w:jc w:val="both"/>
            </w:pPr>
            <w:r>
              <w:t>Method</w:t>
            </w:r>
          </w:p>
        </w:tc>
        <w:tc>
          <w:tcPr>
            <w:tcW w:w="2212" w:type="dxa"/>
          </w:tcPr>
          <w:p w14:paraId="558762C5" w14:textId="193442F9" w:rsidR="00E019C8" w:rsidRDefault="00E019C8" w:rsidP="00453D48">
            <w:pPr>
              <w:jc w:val="both"/>
            </w:pPr>
            <w:r>
              <w:t>Data</w:t>
            </w:r>
            <w:r w:rsidR="00791FFF">
              <w:t xml:space="preserve"> S</w:t>
            </w:r>
            <w:r>
              <w:t>et</w:t>
            </w:r>
            <w:r w:rsidR="00791FFF">
              <w:t xml:space="preserve"> Details </w:t>
            </w:r>
          </w:p>
        </w:tc>
        <w:tc>
          <w:tcPr>
            <w:tcW w:w="4678" w:type="dxa"/>
          </w:tcPr>
          <w:p w14:paraId="0210463B" w14:textId="06FBE74B" w:rsidR="00E019C8" w:rsidRDefault="00E019C8" w:rsidP="00453D48">
            <w:pPr>
              <w:jc w:val="both"/>
            </w:pPr>
            <w:r>
              <w:t xml:space="preserve">Finding </w:t>
            </w:r>
          </w:p>
          <w:p w14:paraId="45E5089E" w14:textId="7ABBE3BC" w:rsidR="00E019C8" w:rsidRDefault="00E019C8" w:rsidP="00453D48">
            <w:pPr>
              <w:jc w:val="both"/>
            </w:pPr>
            <w:r>
              <w:t>&amp; Result</w:t>
            </w:r>
          </w:p>
        </w:tc>
      </w:tr>
      <w:tr w:rsidR="00643B49" w14:paraId="5551B62E" w14:textId="77777777" w:rsidTr="0057691E">
        <w:tc>
          <w:tcPr>
            <w:tcW w:w="511" w:type="dxa"/>
          </w:tcPr>
          <w:p w14:paraId="50CE9B7F" w14:textId="5043E220" w:rsidR="00E019C8" w:rsidRDefault="005A5EFE" w:rsidP="00453D48">
            <w:pPr>
              <w:jc w:val="both"/>
            </w:pPr>
            <w:r>
              <w:t>[4]</w:t>
            </w:r>
          </w:p>
        </w:tc>
        <w:tc>
          <w:tcPr>
            <w:tcW w:w="616" w:type="dxa"/>
          </w:tcPr>
          <w:p w14:paraId="2130292F" w14:textId="486881D7" w:rsidR="00E019C8" w:rsidRDefault="00E019C8" w:rsidP="00453D48">
            <w:pPr>
              <w:jc w:val="both"/>
            </w:pPr>
            <w:r>
              <w:t>201</w:t>
            </w:r>
            <w:r w:rsidR="00B45D39">
              <w:t>5</w:t>
            </w:r>
          </w:p>
        </w:tc>
        <w:tc>
          <w:tcPr>
            <w:tcW w:w="1118" w:type="dxa"/>
          </w:tcPr>
          <w:p w14:paraId="4FA8C5F1" w14:textId="31F37BE0" w:rsidR="00E019C8" w:rsidRDefault="00B45D39" w:rsidP="00453D48">
            <w:pPr>
              <w:jc w:val="both"/>
            </w:pPr>
            <w:r>
              <w:t>Airbnb and hotel revue relationship</w:t>
            </w:r>
          </w:p>
        </w:tc>
        <w:tc>
          <w:tcPr>
            <w:tcW w:w="1463" w:type="dxa"/>
          </w:tcPr>
          <w:p w14:paraId="18BE8E89" w14:textId="4E03FCEB" w:rsidR="00E019C8" w:rsidRDefault="00B45D39" w:rsidP="00453D48">
            <w:pPr>
              <w:jc w:val="both"/>
            </w:pPr>
            <w:r>
              <w:t>Panel Regression model</w:t>
            </w:r>
          </w:p>
        </w:tc>
        <w:tc>
          <w:tcPr>
            <w:tcW w:w="2212" w:type="dxa"/>
          </w:tcPr>
          <w:p w14:paraId="616EEB65" w14:textId="389D6633" w:rsidR="00643B49" w:rsidRPr="00D4710E" w:rsidRDefault="00EA7AD0" w:rsidP="00D4710E">
            <w:pPr>
              <w:autoSpaceDE w:val="0"/>
              <w:autoSpaceDN w:val="0"/>
              <w:adjustRightInd w:val="0"/>
            </w:pPr>
            <w:r w:rsidRPr="00D4710E">
              <w:t xml:space="preserve">Tourism Knowledge </w:t>
            </w:r>
            <w:r w:rsidR="00D4710E">
              <w:t>&amp;</w:t>
            </w:r>
            <w:r w:rsidRPr="00D4710E">
              <w:t xml:space="preserve"> Information System</w:t>
            </w:r>
            <w:r w:rsidR="00D4710E">
              <w:t xml:space="preserve">, </w:t>
            </w:r>
            <w:r w:rsidRPr="00D4710E">
              <w:t xml:space="preserve"> Airbnb </w:t>
            </w:r>
            <w:r w:rsidR="00D4710E">
              <w:rPr>
                <w:rFonts w:ascii="MinionPro-Regular" w:hAnsi="MinionPro-Regular" w:cs="MinionPro-Regular"/>
                <w:sz w:val="21"/>
                <w:szCs w:val="21"/>
              </w:rPr>
              <w:t>E</w:t>
            </w:r>
            <w:r w:rsidR="00D4710E" w:rsidRPr="00D4710E">
              <w:t>conomic</w:t>
            </w:r>
            <w:r w:rsidR="00D4710E">
              <w:t>,</w:t>
            </w:r>
            <w:r w:rsidR="00D4710E" w:rsidRPr="00D4710E">
              <w:t xml:space="preserve"> Statistics</w:t>
            </w:r>
            <w:r w:rsidR="00D4710E">
              <w:t xml:space="preserve"> </w:t>
            </w:r>
            <w:r w:rsidR="00D4710E" w:rsidRPr="00D4710E">
              <w:t>System2 and Seoul Money Brokerage Services</w:t>
            </w:r>
          </w:p>
        </w:tc>
        <w:tc>
          <w:tcPr>
            <w:tcW w:w="4678" w:type="dxa"/>
          </w:tcPr>
          <w:p w14:paraId="7749626C" w14:textId="78E6DA55" w:rsidR="00E019C8" w:rsidRDefault="008F22E2" w:rsidP="00453D48">
            <w:pPr>
              <w:jc w:val="both"/>
            </w:pPr>
            <w:r>
              <w:t>They achieved R squared in different cities</w:t>
            </w:r>
            <w:r w:rsidR="00B45D39">
              <w:t xml:space="preserve"> as effect of Airbnb listing in revenue of the hotels</w:t>
            </w:r>
            <w:r>
              <w:t xml:space="preserve"> a</w:t>
            </w:r>
            <w:r w:rsidR="00B45D39">
              <w:t>nd combining  R squared in Korea as 0.448, 0.442, 0.229, 0.294, 0.298 and 0.145 in  the categories of whole, Luxury, Upscale, midscale, Economy and budget respectively.</w:t>
            </w:r>
          </w:p>
        </w:tc>
      </w:tr>
      <w:tr w:rsidR="007F4677" w14:paraId="39BEA7F7" w14:textId="77777777" w:rsidTr="0057691E">
        <w:tc>
          <w:tcPr>
            <w:tcW w:w="511" w:type="dxa"/>
          </w:tcPr>
          <w:p w14:paraId="4E09EEEB" w14:textId="1E3D90EE" w:rsidR="007F4677" w:rsidRDefault="005A5EFE" w:rsidP="00453D48">
            <w:pPr>
              <w:jc w:val="both"/>
            </w:pPr>
            <w:r>
              <w:t>[5].</w:t>
            </w:r>
          </w:p>
        </w:tc>
        <w:tc>
          <w:tcPr>
            <w:tcW w:w="616" w:type="dxa"/>
          </w:tcPr>
          <w:p w14:paraId="6E1F9811" w14:textId="1DBC3A2B" w:rsidR="007F4677" w:rsidRDefault="00592DDA" w:rsidP="00453D48">
            <w:pPr>
              <w:jc w:val="both"/>
            </w:pPr>
            <w:r>
              <w:t>201</w:t>
            </w:r>
            <w:r w:rsidR="002E7E3C">
              <w:t>8</w:t>
            </w:r>
          </w:p>
        </w:tc>
        <w:tc>
          <w:tcPr>
            <w:tcW w:w="1118" w:type="dxa"/>
          </w:tcPr>
          <w:p w14:paraId="4D19B731" w14:textId="27B76997" w:rsidR="007F4677" w:rsidRDefault="002614F1" w:rsidP="00453D48">
            <w:pPr>
              <w:jc w:val="both"/>
            </w:pPr>
            <w:r>
              <w:t>Clustering using Airbnb photos</w:t>
            </w:r>
          </w:p>
        </w:tc>
        <w:tc>
          <w:tcPr>
            <w:tcW w:w="1463" w:type="dxa"/>
          </w:tcPr>
          <w:p w14:paraId="6E95A5BE" w14:textId="1FEB2D01" w:rsidR="007F4677" w:rsidRDefault="002614F1" w:rsidP="00453D48">
            <w:pPr>
              <w:jc w:val="both"/>
            </w:pPr>
            <w:r>
              <w:t>Deep learning Convolutional Neural Network</w:t>
            </w:r>
          </w:p>
        </w:tc>
        <w:tc>
          <w:tcPr>
            <w:tcW w:w="2212" w:type="dxa"/>
          </w:tcPr>
          <w:p w14:paraId="7E046D25" w14:textId="651A588C" w:rsidR="007F4677" w:rsidRDefault="002614F1" w:rsidP="00453D48">
            <w:pPr>
              <w:jc w:val="both"/>
            </w:pPr>
            <w:r>
              <w:t>Images retrieved from Airbnb Images</w:t>
            </w:r>
          </w:p>
        </w:tc>
        <w:tc>
          <w:tcPr>
            <w:tcW w:w="4678" w:type="dxa"/>
          </w:tcPr>
          <w:p w14:paraId="0ADC1FDA" w14:textId="5896F20F" w:rsidR="007F4677" w:rsidRDefault="00147067" w:rsidP="00453D48">
            <w:pPr>
              <w:jc w:val="both"/>
            </w:pPr>
            <w:r>
              <w:t xml:space="preserve">Clustering analysis of Airbnb photos in the region of Mexico and Switzerland which include the three clusters </w:t>
            </w:r>
            <w:r w:rsidR="00217C18">
              <w:t>and</w:t>
            </w:r>
            <w:r>
              <w:t xml:space="preserve"> achieved very low accuracy of predicting ambiance and other attributes.</w:t>
            </w:r>
          </w:p>
        </w:tc>
      </w:tr>
      <w:tr w:rsidR="001E6391" w14:paraId="79123DF5" w14:textId="77777777" w:rsidTr="0057691E">
        <w:trPr>
          <w:trHeight w:val="1446"/>
        </w:trPr>
        <w:tc>
          <w:tcPr>
            <w:tcW w:w="511" w:type="dxa"/>
          </w:tcPr>
          <w:p w14:paraId="0CA3DC6C" w14:textId="3876956B" w:rsidR="001E6391" w:rsidRDefault="005A5EFE" w:rsidP="00453D48">
            <w:pPr>
              <w:jc w:val="both"/>
            </w:pPr>
            <w:r>
              <w:t>[6].</w:t>
            </w:r>
          </w:p>
        </w:tc>
        <w:tc>
          <w:tcPr>
            <w:tcW w:w="616" w:type="dxa"/>
          </w:tcPr>
          <w:p w14:paraId="054BC2B0" w14:textId="4B65FE5E" w:rsidR="001E6391" w:rsidRDefault="005E27B3" w:rsidP="00453D48">
            <w:pPr>
              <w:jc w:val="both"/>
            </w:pPr>
            <w:r>
              <w:t>2018</w:t>
            </w:r>
          </w:p>
        </w:tc>
        <w:tc>
          <w:tcPr>
            <w:tcW w:w="1118" w:type="dxa"/>
          </w:tcPr>
          <w:p w14:paraId="37B2A407" w14:textId="45784810" w:rsidR="00E5009E" w:rsidRDefault="0057691E" w:rsidP="00453D48">
            <w:pPr>
              <w:jc w:val="both"/>
            </w:pPr>
            <w:r>
              <w:t xml:space="preserve">Matching scheme for Airbnb </w:t>
            </w:r>
            <w:r w:rsidR="00C97EB8">
              <w:t xml:space="preserve">users </w:t>
            </w:r>
          </w:p>
          <w:p w14:paraId="4678928C" w14:textId="7FD8B55D" w:rsidR="00E5009E" w:rsidRDefault="00E5009E" w:rsidP="00453D48">
            <w:pPr>
              <w:jc w:val="both"/>
            </w:pPr>
          </w:p>
        </w:tc>
        <w:tc>
          <w:tcPr>
            <w:tcW w:w="1463" w:type="dxa"/>
          </w:tcPr>
          <w:p w14:paraId="1A9AD453" w14:textId="49CB04B1" w:rsidR="001E6391" w:rsidRDefault="00C97EB8" w:rsidP="00453D48">
            <w:pPr>
              <w:jc w:val="both"/>
            </w:pPr>
            <w:r>
              <w:t xml:space="preserve">Greedy </w:t>
            </w:r>
            <w:r w:rsidR="00B33A29">
              <w:t>Algorithms and customized algorithms</w:t>
            </w:r>
          </w:p>
        </w:tc>
        <w:tc>
          <w:tcPr>
            <w:tcW w:w="2212" w:type="dxa"/>
          </w:tcPr>
          <w:p w14:paraId="40D02CA6" w14:textId="3D782CEA" w:rsidR="001E6391" w:rsidRPr="009735B9" w:rsidRDefault="00B33A29" w:rsidP="009735B9">
            <w:pPr>
              <w:autoSpaceDE w:val="0"/>
              <w:autoSpaceDN w:val="0"/>
              <w:adjustRightInd w:val="0"/>
              <w:jc w:val="both"/>
              <w:rPr>
                <w:rFonts w:ascii="TimesNewRoman,Bold" w:hAnsi="TimesNewRoman,Bold" w:cs="TimesNewRoman,Bold"/>
                <w:bCs/>
              </w:rPr>
            </w:pPr>
            <w:r>
              <w:rPr>
                <w:rFonts w:ascii="TimesNewRoman,Bold" w:hAnsi="TimesNewRoman,Bold" w:cs="TimesNewRoman,Bold"/>
                <w:bCs/>
              </w:rPr>
              <w:t>Randomly generated sample dataset</w:t>
            </w:r>
            <w:r w:rsidR="00071E61" w:rsidRPr="00071E61">
              <w:rPr>
                <w:rFonts w:ascii="TimesNewRoman,Bold" w:hAnsi="TimesNewRoman,Bold" w:cs="TimesNewRoman,Bold"/>
                <w:bCs/>
              </w:rPr>
              <w:t>.</w:t>
            </w:r>
          </w:p>
        </w:tc>
        <w:tc>
          <w:tcPr>
            <w:tcW w:w="4678" w:type="dxa"/>
          </w:tcPr>
          <w:p w14:paraId="6AE437D8" w14:textId="77978448" w:rsidR="00706433" w:rsidRDefault="00B33A29" w:rsidP="00453D48">
            <w:pPr>
              <w:jc w:val="both"/>
            </w:pPr>
            <w:r>
              <w:t xml:space="preserve">Algorithms they proposed based on weighted matrix factorization along with the help of optimization is very useful on the real data. If utility of user is considered the  model is more accurate </w:t>
            </w:r>
            <w:r w:rsidR="002464EF">
              <w:t>and</w:t>
            </w:r>
            <w:r>
              <w:t xml:space="preserve"> Social Influence caused a more significant improvement and beneficial for the platform.</w:t>
            </w:r>
          </w:p>
          <w:p w14:paraId="0D4DB480" w14:textId="2A7BCFEB" w:rsidR="00706433" w:rsidRDefault="00706433" w:rsidP="00453D48">
            <w:pPr>
              <w:jc w:val="both"/>
            </w:pPr>
          </w:p>
        </w:tc>
      </w:tr>
      <w:tr w:rsidR="00706433" w14:paraId="3DC26212" w14:textId="77777777" w:rsidTr="003868A8">
        <w:trPr>
          <w:trHeight w:val="1430"/>
        </w:trPr>
        <w:tc>
          <w:tcPr>
            <w:tcW w:w="511" w:type="dxa"/>
          </w:tcPr>
          <w:p w14:paraId="334A9586" w14:textId="1A96F57B" w:rsidR="00706433" w:rsidRDefault="005A5EFE" w:rsidP="00453D48">
            <w:pPr>
              <w:jc w:val="both"/>
            </w:pPr>
            <w:r>
              <w:t>[7].</w:t>
            </w:r>
          </w:p>
        </w:tc>
        <w:tc>
          <w:tcPr>
            <w:tcW w:w="616" w:type="dxa"/>
          </w:tcPr>
          <w:p w14:paraId="4F570EC5" w14:textId="39567FA0" w:rsidR="00706433" w:rsidRDefault="00706433" w:rsidP="00453D48">
            <w:pPr>
              <w:jc w:val="both"/>
            </w:pPr>
            <w:r>
              <w:t>2017</w:t>
            </w:r>
          </w:p>
        </w:tc>
        <w:tc>
          <w:tcPr>
            <w:tcW w:w="1118" w:type="dxa"/>
          </w:tcPr>
          <w:p w14:paraId="59DE7448" w14:textId="64DF5E84" w:rsidR="003B53B8" w:rsidRDefault="002424ED" w:rsidP="00453D48">
            <w:pPr>
              <w:jc w:val="both"/>
            </w:pPr>
            <w:r>
              <w:t>Airbnb and sharing economy from the customers view</w:t>
            </w:r>
          </w:p>
        </w:tc>
        <w:tc>
          <w:tcPr>
            <w:tcW w:w="1463" w:type="dxa"/>
          </w:tcPr>
          <w:p w14:paraId="6580FEAD" w14:textId="1739562E" w:rsidR="003B53B8" w:rsidRDefault="002424ED" w:rsidP="00453D48">
            <w:pPr>
              <w:jc w:val="both"/>
            </w:pPr>
            <w:r>
              <w:t>XGBoost, Random</w:t>
            </w:r>
            <w:r w:rsidR="00923EF1">
              <w:t xml:space="preserve"> </w:t>
            </w:r>
            <w:r>
              <w:t>Forest, C4.5 and Bayes</w:t>
            </w:r>
            <w:r w:rsidR="00923EF1">
              <w:t xml:space="preserve"> </w:t>
            </w:r>
            <w:r>
              <w:t>net</w:t>
            </w:r>
          </w:p>
          <w:p w14:paraId="461FCA65" w14:textId="5EB87583" w:rsidR="003B53B8" w:rsidRDefault="003B53B8" w:rsidP="00453D48">
            <w:pPr>
              <w:jc w:val="both"/>
            </w:pPr>
          </w:p>
        </w:tc>
        <w:tc>
          <w:tcPr>
            <w:tcW w:w="2212" w:type="dxa"/>
          </w:tcPr>
          <w:p w14:paraId="4CA44F2B" w14:textId="5952A52E" w:rsidR="003B53B8" w:rsidRPr="00071E61" w:rsidRDefault="002424ED" w:rsidP="00453D48">
            <w:pPr>
              <w:autoSpaceDE w:val="0"/>
              <w:autoSpaceDN w:val="0"/>
              <w:adjustRightInd w:val="0"/>
              <w:jc w:val="both"/>
              <w:rPr>
                <w:rFonts w:ascii="TimesNewRoman,Bold" w:hAnsi="TimesNewRoman,Bold" w:cs="TimesNewRoman,Bold"/>
                <w:bCs/>
              </w:rPr>
            </w:pPr>
            <w:r>
              <w:rPr>
                <w:rFonts w:ascii="TimesNewRoman,Bold" w:hAnsi="TimesNewRoman,Bold" w:cs="TimesNewRoman,Bold"/>
                <w:bCs/>
              </w:rPr>
              <w:t xml:space="preserve">Airbnb user profiles been crawled from Airbnb </w:t>
            </w:r>
          </w:p>
        </w:tc>
        <w:tc>
          <w:tcPr>
            <w:tcW w:w="4678" w:type="dxa"/>
          </w:tcPr>
          <w:p w14:paraId="567E1397" w14:textId="655FE851" w:rsidR="003B53B8" w:rsidRDefault="002424ED" w:rsidP="00B33A29">
            <w:pPr>
              <w:jc w:val="both"/>
            </w:pPr>
            <w:r>
              <w:t xml:space="preserve">Instead of taking tweets in a separate country. They collected all tweets </w:t>
            </w:r>
            <w:r w:rsidR="00923EF1">
              <w:t>globally</w:t>
            </w:r>
            <w:r>
              <w:t xml:space="preserve"> in Airbnb and achieved precision of 0.79,0.74,0.78, 0.77 in </w:t>
            </w:r>
            <w:proofErr w:type="spellStart"/>
            <w:r>
              <w:t>Xgboost</w:t>
            </w:r>
            <w:proofErr w:type="spellEnd"/>
            <w:r>
              <w:t xml:space="preserve">, </w:t>
            </w:r>
            <w:r w:rsidR="00923EF1">
              <w:t>Random</w:t>
            </w:r>
            <w:r>
              <w:t xml:space="preserve"> Forest, C4.5 and</w:t>
            </w:r>
            <w:r w:rsidR="00923EF1">
              <w:t xml:space="preserve"> Bayes net respectively to predict the people who are suing Airbnb </w:t>
            </w:r>
            <w:r w:rsidR="003868A8">
              <w:t>worldwide</w:t>
            </w:r>
            <w:r w:rsidR="00923EF1">
              <w:t>.</w:t>
            </w:r>
          </w:p>
        </w:tc>
      </w:tr>
      <w:tr w:rsidR="00E35DCD" w14:paraId="4B608E2C" w14:textId="77777777" w:rsidTr="0057691E">
        <w:trPr>
          <w:trHeight w:val="260"/>
        </w:trPr>
        <w:tc>
          <w:tcPr>
            <w:tcW w:w="511" w:type="dxa"/>
          </w:tcPr>
          <w:p w14:paraId="3C1C3726" w14:textId="106031E6" w:rsidR="00E35DCD" w:rsidRDefault="005A5EFE" w:rsidP="00453D48">
            <w:pPr>
              <w:jc w:val="both"/>
            </w:pPr>
            <w:r>
              <w:t>[8].</w:t>
            </w:r>
          </w:p>
        </w:tc>
        <w:tc>
          <w:tcPr>
            <w:tcW w:w="616" w:type="dxa"/>
          </w:tcPr>
          <w:p w14:paraId="217C77F6" w14:textId="7BD89CF1" w:rsidR="00E35DCD" w:rsidRDefault="009E0959" w:rsidP="00453D48">
            <w:pPr>
              <w:jc w:val="both"/>
            </w:pPr>
            <w:r>
              <w:t>2017</w:t>
            </w:r>
          </w:p>
        </w:tc>
        <w:tc>
          <w:tcPr>
            <w:tcW w:w="1118" w:type="dxa"/>
          </w:tcPr>
          <w:p w14:paraId="3F12D2F6" w14:textId="09FDAB30" w:rsidR="00E35DCD" w:rsidRDefault="009E0959" w:rsidP="00453D48">
            <w:pPr>
              <w:jc w:val="both"/>
            </w:pPr>
            <w:r>
              <w:t xml:space="preserve">Rating of </w:t>
            </w:r>
            <w:r w:rsidR="00C0350C">
              <w:t>accommodation</w:t>
            </w:r>
            <w:r>
              <w:t xml:space="preserve"> in Airbnb </w:t>
            </w:r>
          </w:p>
        </w:tc>
        <w:tc>
          <w:tcPr>
            <w:tcW w:w="1463" w:type="dxa"/>
          </w:tcPr>
          <w:p w14:paraId="503402DB" w14:textId="1DE06FA8" w:rsidR="00E35DCD" w:rsidRDefault="009E0959" w:rsidP="00453D48">
            <w:pPr>
              <w:jc w:val="both"/>
            </w:pPr>
            <w:r>
              <w:t>Rating Matching Rate</w:t>
            </w:r>
          </w:p>
        </w:tc>
        <w:tc>
          <w:tcPr>
            <w:tcW w:w="2212" w:type="dxa"/>
          </w:tcPr>
          <w:p w14:paraId="765E5D14" w14:textId="5BDA2707" w:rsidR="00E35DCD" w:rsidRDefault="002F0190" w:rsidP="00453D48">
            <w:pPr>
              <w:autoSpaceDE w:val="0"/>
              <w:autoSpaceDN w:val="0"/>
              <w:adjustRightInd w:val="0"/>
              <w:jc w:val="both"/>
              <w:rPr>
                <w:rFonts w:ascii="TimesNewRoman,Bold" w:hAnsi="TimesNewRoman,Bold" w:cs="TimesNewRoman,Bold"/>
                <w:bCs/>
              </w:rPr>
            </w:pPr>
            <w:r>
              <w:rPr>
                <w:rFonts w:ascii="TimesNewRoman,Bold" w:hAnsi="TimesNewRoman,Bold" w:cs="TimesNewRoman,Bold"/>
                <w:bCs/>
              </w:rPr>
              <w:t>Airbnb dataset and reviews of customers</w:t>
            </w:r>
          </w:p>
        </w:tc>
        <w:tc>
          <w:tcPr>
            <w:tcW w:w="4678" w:type="dxa"/>
          </w:tcPr>
          <w:p w14:paraId="1D25BA16" w14:textId="2280B662" w:rsidR="00E5009E" w:rsidRDefault="003C1B43" w:rsidP="00453D48">
            <w:pPr>
              <w:jc w:val="both"/>
            </w:pPr>
            <w:r>
              <w:t>Crowd Preference Mining Model with the help of Rating Matching Rate concept on Airbnb data on important  features like Prototype , room type and rating and what categories are more important on human behavior.</w:t>
            </w:r>
          </w:p>
        </w:tc>
      </w:tr>
      <w:tr w:rsidR="00E5009E" w14:paraId="47EE51FA" w14:textId="77777777" w:rsidTr="0057691E">
        <w:trPr>
          <w:trHeight w:val="260"/>
        </w:trPr>
        <w:tc>
          <w:tcPr>
            <w:tcW w:w="511" w:type="dxa"/>
          </w:tcPr>
          <w:p w14:paraId="68EEA615" w14:textId="5EB17830" w:rsidR="00E5009E" w:rsidRDefault="005A5EFE" w:rsidP="00453D48">
            <w:pPr>
              <w:jc w:val="both"/>
            </w:pPr>
            <w:r>
              <w:t>[9].</w:t>
            </w:r>
          </w:p>
        </w:tc>
        <w:tc>
          <w:tcPr>
            <w:tcW w:w="616" w:type="dxa"/>
          </w:tcPr>
          <w:p w14:paraId="266667FF" w14:textId="681B63EB" w:rsidR="00E5009E" w:rsidRDefault="005A0355" w:rsidP="00453D48">
            <w:pPr>
              <w:jc w:val="both"/>
            </w:pPr>
            <w:r>
              <w:t>2018</w:t>
            </w:r>
          </w:p>
        </w:tc>
        <w:tc>
          <w:tcPr>
            <w:tcW w:w="1118" w:type="dxa"/>
          </w:tcPr>
          <w:p w14:paraId="41B0587C" w14:textId="0978E418" w:rsidR="00E5009E" w:rsidRDefault="005A0355" w:rsidP="00453D48">
            <w:pPr>
              <w:jc w:val="both"/>
            </w:pPr>
            <w:r>
              <w:t>Spatial analysis in Airbnb listing in Spain</w:t>
            </w:r>
          </w:p>
        </w:tc>
        <w:tc>
          <w:tcPr>
            <w:tcW w:w="1463" w:type="dxa"/>
          </w:tcPr>
          <w:p w14:paraId="253F6564" w14:textId="2F6DCA4A" w:rsidR="00E5009E" w:rsidRDefault="005A0355" w:rsidP="00453D48">
            <w:pPr>
              <w:jc w:val="both"/>
            </w:pPr>
            <w:r>
              <w:t>Multiple Linear Regression</w:t>
            </w:r>
          </w:p>
        </w:tc>
        <w:tc>
          <w:tcPr>
            <w:tcW w:w="2212" w:type="dxa"/>
          </w:tcPr>
          <w:p w14:paraId="0C2166BA" w14:textId="29418E19" w:rsidR="0021593A" w:rsidRDefault="005A0355" w:rsidP="00453D48">
            <w:pPr>
              <w:autoSpaceDE w:val="0"/>
              <w:autoSpaceDN w:val="0"/>
              <w:adjustRightInd w:val="0"/>
              <w:jc w:val="both"/>
              <w:rPr>
                <w:rFonts w:ascii="TimesNewRoman,Bold" w:hAnsi="TimesNewRoman,Bold" w:cs="TimesNewRoman,Bold"/>
                <w:bCs/>
              </w:rPr>
            </w:pPr>
            <w:r>
              <w:rPr>
                <w:rFonts w:ascii="TimesNewRoman,Bold" w:hAnsi="TimesNewRoman,Bold" w:cs="TimesNewRoman,Bold"/>
                <w:bCs/>
              </w:rPr>
              <w:t xml:space="preserve">Airbnb dataset listing in </w:t>
            </w:r>
            <w:r w:rsidR="005F54A0">
              <w:rPr>
                <w:rFonts w:ascii="TimesNewRoman,Bold" w:hAnsi="TimesNewRoman,Bold" w:cs="TimesNewRoman,Bold"/>
                <w:bCs/>
              </w:rPr>
              <w:t>Spain</w:t>
            </w:r>
            <w:r w:rsidR="00876098">
              <w:rPr>
                <w:rFonts w:ascii="TimesNewRoman,Bold" w:hAnsi="TimesNewRoman,Bold" w:cs="TimesNewRoman,Bold"/>
                <w:bCs/>
              </w:rPr>
              <w:t xml:space="preserve"> with the help of web scraping</w:t>
            </w:r>
          </w:p>
        </w:tc>
        <w:tc>
          <w:tcPr>
            <w:tcW w:w="4678" w:type="dxa"/>
          </w:tcPr>
          <w:p w14:paraId="786EA64A" w14:textId="3BA2A694" w:rsidR="0021593A" w:rsidRDefault="005F54A0" w:rsidP="00453D48">
            <w:pPr>
              <w:jc w:val="both"/>
            </w:pPr>
            <w:r>
              <w:t>Successfully</w:t>
            </w:r>
            <w:r w:rsidR="001D42DA">
              <w:t xml:space="preserve"> implemented a regression model using multiple linear regression to </w:t>
            </w:r>
            <w:r w:rsidR="00AA485D">
              <w:t xml:space="preserve">the Airbnb listing in </w:t>
            </w:r>
            <w:r>
              <w:t>Spain</w:t>
            </w:r>
            <w:r w:rsidR="00AA485D">
              <w:t xml:space="preserve"> by finding the correlation factors in the data with respect to location and find the adjusted  R squared of 0.92 in total listing</w:t>
            </w:r>
          </w:p>
        </w:tc>
      </w:tr>
      <w:tr w:rsidR="00587FBC" w14:paraId="1F6A40A4" w14:textId="77777777" w:rsidTr="0057691E">
        <w:trPr>
          <w:trHeight w:val="260"/>
        </w:trPr>
        <w:tc>
          <w:tcPr>
            <w:tcW w:w="511" w:type="dxa"/>
          </w:tcPr>
          <w:p w14:paraId="74666D8F" w14:textId="65109D5F" w:rsidR="00587FBC" w:rsidRDefault="005A5EFE" w:rsidP="00453D48">
            <w:pPr>
              <w:jc w:val="both"/>
            </w:pPr>
            <w:r>
              <w:t>[10].</w:t>
            </w:r>
          </w:p>
        </w:tc>
        <w:tc>
          <w:tcPr>
            <w:tcW w:w="616" w:type="dxa"/>
          </w:tcPr>
          <w:p w14:paraId="18860522" w14:textId="7B6AC705" w:rsidR="00587FBC" w:rsidRDefault="002F63D5" w:rsidP="00453D48">
            <w:pPr>
              <w:jc w:val="both"/>
            </w:pPr>
            <w:r>
              <w:t>2018</w:t>
            </w:r>
          </w:p>
        </w:tc>
        <w:tc>
          <w:tcPr>
            <w:tcW w:w="1118" w:type="dxa"/>
          </w:tcPr>
          <w:p w14:paraId="687F9854" w14:textId="67046C96" w:rsidR="00587FBC" w:rsidRDefault="002F63D5" w:rsidP="00453D48">
            <w:pPr>
              <w:jc w:val="both"/>
            </w:pPr>
            <w:r>
              <w:t>Sp</w:t>
            </w:r>
            <w:r w:rsidR="007F3C9D">
              <w:t>a</w:t>
            </w:r>
            <w:r>
              <w:t>tial analysis in Airbnb Listing in USA</w:t>
            </w:r>
          </w:p>
        </w:tc>
        <w:tc>
          <w:tcPr>
            <w:tcW w:w="1463" w:type="dxa"/>
          </w:tcPr>
          <w:p w14:paraId="0203CA73" w14:textId="06483C6E" w:rsidR="00587FBC" w:rsidRDefault="007F3C9D" w:rsidP="00453D48">
            <w:pPr>
              <w:jc w:val="both"/>
            </w:pPr>
            <w:r>
              <w:t>Multiple Linear Regression</w:t>
            </w:r>
          </w:p>
        </w:tc>
        <w:tc>
          <w:tcPr>
            <w:tcW w:w="2212" w:type="dxa"/>
          </w:tcPr>
          <w:p w14:paraId="667A61E3" w14:textId="44FD3308" w:rsidR="00587FBC" w:rsidRDefault="007F3C9D" w:rsidP="00453D48">
            <w:pPr>
              <w:autoSpaceDE w:val="0"/>
              <w:autoSpaceDN w:val="0"/>
              <w:adjustRightInd w:val="0"/>
              <w:jc w:val="both"/>
              <w:rPr>
                <w:rFonts w:ascii="TimesNewRoman,Bold" w:hAnsi="TimesNewRoman,Bold" w:cs="TimesNewRoman,Bold"/>
                <w:bCs/>
              </w:rPr>
            </w:pPr>
            <w:r>
              <w:rPr>
                <w:rFonts w:ascii="TimesNewRoman,Bold" w:hAnsi="TimesNewRoman,Bold" w:cs="TimesNewRoman,Bold"/>
                <w:bCs/>
              </w:rPr>
              <w:t>Airbnb dataset in U.S</w:t>
            </w:r>
          </w:p>
        </w:tc>
        <w:tc>
          <w:tcPr>
            <w:tcW w:w="4678" w:type="dxa"/>
          </w:tcPr>
          <w:p w14:paraId="000A1F95" w14:textId="12DAE73A" w:rsidR="00587FBC" w:rsidRDefault="007F3C9D" w:rsidP="00453D48">
            <w:pPr>
              <w:jc w:val="both"/>
            </w:pPr>
            <w:r>
              <w:t>Achieved accuracy of 72.5 percent in the spatial analysis in the listing of Airbnb in the</w:t>
            </w:r>
            <w:r w:rsidR="00536644">
              <w:t xml:space="preserve"> major cities of U.S by applying multiple linear regression and by creating the classes based on availability of Airbnb in the certain areas of cities.</w:t>
            </w:r>
          </w:p>
        </w:tc>
      </w:tr>
      <w:tr w:rsidR="000906DE" w14:paraId="1BEB2361" w14:textId="77777777" w:rsidTr="0057691E">
        <w:trPr>
          <w:trHeight w:val="260"/>
        </w:trPr>
        <w:tc>
          <w:tcPr>
            <w:tcW w:w="511" w:type="dxa"/>
          </w:tcPr>
          <w:p w14:paraId="0885056A" w14:textId="24BF0C3B" w:rsidR="000906DE" w:rsidRDefault="005A5EFE" w:rsidP="00453D48">
            <w:pPr>
              <w:jc w:val="both"/>
            </w:pPr>
            <w:r>
              <w:t>[11].</w:t>
            </w:r>
          </w:p>
        </w:tc>
        <w:tc>
          <w:tcPr>
            <w:tcW w:w="616" w:type="dxa"/>
          </w:tcPr>
          <w:p w14:paraId="722D724C" w14:textId="2A236C98" w:rsidR="000906DE" w:rsidRDefault="00002A4F" w:rsidP="00453D48">
            <w:pPr>
              <w:jc w:val="both"/>
            </w:pPr>
            <w:r>
              <w:t>2019</w:t>
            </w:r>
          </w:p>
        </w:tc>
        <w:tc>
          <w:tcPr>
            <w:tcW w:w="1118" w:type="dxa"/>
          </w:tcPr>
          <w:p w14:paraId="5486AFB1" w14:textId="42494A5C" w:rsidR="000906DE" w:rsidRDefault="00BC3B15" w:rsidP="00453D48">
            <w:pPr>
              <w:jc w:val="both"/>
            </w:pPr>
            <w:r>
              <w:t xml:space="preserve">Airbnb Host impact on </w:t>
            </w:r>
            <w:r w:rsidR="00A30FFF">
              <w:t xml:space="preserve">sharing </w:t>
            </w:r>
            <w:r>
              <w:t xml:space="preserve">economy </w:t>
            </w:r>
          </w:p>
        </w:tc>
        <w:tc>
          <w:tcPr>
            <w:tcW w:w="1463" w:type="dxa"/>
          </w:tcPr>
          <w:p w14:paraId="4E0EEA4C" w14:textId="2326DF0E" w:rsidR="000906DE" w:rsidRDefault="00BC3B15" w:rsidP="00453D48">
            <w:pPr>
              <w:jc w:val="both"/>
            </w:pPr>
            <w:r>
              <w:t>Hypothesis Testing</w:t>
            </w:r>
          </w:p>
        </w:tc>
        <w:tc>
          <w:tcPr>
            <w:tcW w:w="2212" w:type="dxa"/>
          </w:tcPr>
          <w:p w14:paraId="2D3F4D03" w14:textId="68077265" w:rsidR="000906DE" w:rsidRDefault="006E5E21" w:rsidP="00453D48">
            <w:pPr>
              <w:autoSpaceDE w:val="0"/>
              <w:autoSpaceDN w:val="0"/>
              <w:adjustRightInd w:val="0"/>
              <w:jc w:val="both"/>
              <w:rPr>
                <w:rFonts w:ascii="TimesNewRoman,Bold" w:hAnsi="TimesNewRoman,Bold" w:cs="TimesNewRoman,Bold"/>
                <w:bCs/>
              </w:rPr>
            </w:pPr>
            <w:r>
              <w:rPr>
                <w:rFonts w:ascii="TimesNewRoman,Bold" w:hAnsi="TimesNewRoman,Bold" w:cs="TimesNewRoman,Bold"/>
                <w:bCs/>
              </w:rPr>
              <w:t>Online research Data</w:t>
            </w:r>
          </w:p>
        </w:tc>
        <w:tc>
          <w:tcPr>
            <w:tcW w:w="4678" w:type="dxa"/>
          </w:tcPr>
          <w:p w14:paraId="707A390A" w14:textId="27F8B756" w:rsidR="000906DE" w:rsidRDefault="006E5E21" w:rsidP="00453D48">
            <w:pPr>
              <w:jc w:val="both"/>
            </w:pPr>
            <w:r>
              <w:t>By using the online research question</w:t>
            </w:r>
            <w:r w:rsidR="007839C0">
              <w:t>, found the detailed impact of people hosting Airbnb and their attachment to the Airbnb and factors and their contribution by developing a model based on hypothesis testing and achieved R squared of 0.762 in psychological ownership</w:t>
            </w:r>
          </w:p>
        </w:tc>
      </w:tr>
      <w:tr w:rsidR="009B7233" w14:paraId="4350F5E3" w14:textId="77777777" w:rsidTr="0057691E">
        <w:trPr>
          <w:trHeight w:val="260"/>
        </w:trPr>
        <w:tc>
          <w:tcPr>
            <w:tcW w:w="511" w:type="dxa"/>
          </w:tcPr>
          <w:p w14:paraId="75B46A13" w14:textId="78897C93" w:rsidR="009B7233" w:rsidRDefault="005A5EFE" w:rsidP="00453D48">
            <w:pPr>
              <w:jc w:val="both"/>
            </w:pPr>
            <w:r>
              <w:t>[12].</w:t>
            </w:r>
          </w:p>
        </w:tc>
        <w:tc>
          <w:tcPr>
            <w:tcW w:w="616" w:type="dxa"/>
          </w:tcPr>
          <w:p w14:paraId="25564B5F" w14:textId="1FB47557" w:rsidR="009B7233" w:rsidRDefault="001504E7" w:rsidP="00453D48">
            <w:pPr>
              <w:jc w:val="both"/>
            </w:pPr>
            <w:r>
              <w:t>2018</w:t>
            </w:r>
          </w:p>
        </w:tc>
        <w:tc>
          <w:tcPr>
            <w:tcW w:w="1118" w:type="dxa"/>
          </w:tcPr>
          <w:p w14:paraId="7A9647B6" w14:textId="49D9F17A" w:rsidR="009B7233" w:rsidRDefault="001B14B8" w:rsidP="00453D48">
            <w:pPr>
              <w:jc w:val="both"/>
            </w:pPr>
            <w:r>
              <w:t>Consumer selection of Airbnb</w:t>
            </w:r>
          </w:p>
        </w:tc>
        <w:tc>
          <w:tcPr>
            <w:tcW w:w="1463" w:type="dxa"/>
          </w:tcPr>
          <w:p w14:paraId="724A06E7" w14:textId="69C51611" w:rsidR="009B7233" w:rsidRDefault="001B14B8" w:rsidP="00453D48">
            <w:pPr>
              <w:jc w:val="both"/>
            </w:pPr>
            <w:r>
              <w:t>Unified Theory of acceptance &amp; Hypothesis Testing</w:t>
            </w:r>
          </w:p>
        </w:tc>
        <w:tc>
          <w:tcPr>
            <w:tcW w:w="2212" w:type="dxa"/>
          </w:tcPr>
          <w:p w14:paraId="1CF7BA71" w14:textId="450E553A" w:rsidR="009B7233" w:rsidRDefault="001B14B8" w:rsidP="00453D48">
            <w:pPr>
              <w:autoSpaceDE w:val="0"/>
              <w:autoSpaceDN w:val="0"/>
              <w:adjustRightInd w:val="0"/>
              <w:jc w:val="both"/>
              <w:rPr>
                <w:rFonts w:ascii="TimesNewRoman,Bold" w:hAnsi="TimesNewRoman,Bold" w:cs="TimesNewRoman,Bold"/>
                <w:bCs/>
              </w:rPr>
            </w:pPr>
            <w:r>
              <w:rPr>
                <w:rFonts w:ascii="TimesNewRoman,Bold" w:hAnsi="TimesNewRoman,Bold" w:cs="TimesNewRoman,Bold"/>
                <w:bCs/>
              </w:rPr>
              <w:t>Textual comments of Airbnb customers</w:t>
            </w:r>
          </w:p>
        </w:tc>
        <w:tc>
          <w:tcPr>
            <w:tcW w:w="4678" w:type="dxa"/>
          </w:tcPr>
          <w:p w14:paraId="66B83187" w14:textId="3C53D347" w:rsidR="009B7233" w:rsidRDefault="00C452FD" w:rsidP="00453D48">
            <w:pPr>
              <w:jc w:val="both"/>
            </w:pPr>
            <w:r>
              <w:t xml:space="preserve">By considering the concept of economy sharing , they achieved to model based on </w:t>
            </w:r>
            <w:r w:rsidR="00E256EF">
              <w:t>customer</w:t>
            </w:r>
            <w:r>
              <w:t xml:space="preserve"> intended to use Airbnb and tested their model and achieved 0.70 R squared and factors contributing are Performance, motivation and price value.</w:t>
            </w:r>
          </w:p>
        </w:tc>
      </w:tr>
      <w:tr w:rsidR="0038171C" w14:paraId="1C260E71" w14:textId="77777777" w:rsidTr="0057691E">
        <w:trPr>
          <w:trHeight w:val="260"/>
        </w:trPr>
        <w:tc>
          <w:tcPr>
            <w:tcW w:w="511" w:type="dxa"/>
          </w:tcPr>
          <w:p w14:paraId="1A7711BB" w14:textId="5E28286D" w:rsidR="0038171C" w:rsidRDefault="005A5EFE" w:rsidP="00453D48">
            <w:pPr>
              <w:jc w:val="both"/>
            </w:pPr>
            <w:r>
              <w:t>[13].</w:t>
            </w:r>
          </w:p>
        </w:tc>
        <w:tc>
          <w:tcPr>
            <w:tcW w:w="616" w:type="dxa"/>
          </w:tcPr>
          <w:p w14:paraId="64EFF17F" w14:textId="7AF41041" w:rsidR="0038171C" w:rsidRDefault="00C0350C" w:rsidP="00453D48">
            <w:pPr>
              <w:jc w:val="both"/>
            </w:pPr>
            <w:r>
              <w:t>2016</w:t>
            </w:r>
          </w:p>
        </w:tc>
        <w:tc>
          <w:tcPr>
            <w:tcW w:w="1118" w:type="dxa"/>
          </w:tcPr>
          <w:p w14:paraId="641088AD" w14:textId="707C4163" w:rsidR="0038171C" w:rsidRDefault="00C0350C" w:rsidP="00453D48">
            <w:pPr>
              <w:jc w:val="both"/>
            </w:pPr>
            <w:r>
              <w:t>Economy Sharing criteria</w:t>
            </w:r>
          </w:p>
        </w:tc>
        <w:tc>
          <w:tcPr>
            <w:tcW w:w="1463" w:type="dxa"/>
          </w:tcPr>
          <w:p w14:paraId="69583222" w14:textId="6293AAB6" w:rsidR="0038171C" w:rsidRDefault="00C54EA3" w:rsidP="00453D48">
            <w:pPr>
              <w:jc w:val="both"/>
            </w:pPr>
            <w:r>
              <w:t>Detailed Analysis</w:t>
            </w:r>
          </w:p>
        </w:tc>
        <w:tc>
          <w:tcPr>
            <w:tcW w:w="2212" w:type="dxa"/>
          </w:tcPr>
          <w:p w14:paraId="778821A8" w14:textId="33C2B77C" w:rsidR="0038171C" w:rsidRDefault="00C54EA3" w:rsidP="00453D48">
            <w:pPr>
              <w:autoSpaceDE w:val="0"/>
              <w:autoSpaceDN w:val="0"/>
              <w:adjustRightInd w:val="0"/>
              <w:jc w:val="both"/>
              <w:rPr>
                <w:bCs/>
              </w:rPr>
            </w:pPr>
            <w:r>
              <w:rPr>
                <w:bCs/>
              </w:rPr>
              <w:t>Data gathered with the help of interviews from Uber drivers and Airbnb customers</w:t>
            </w:r>
          </w:p>
        </w:tc>
        <w:tc>
          <w:tcPr>
            <w:tcW w:w="4678" w:type="dxa"/>
          </w:tcPr>
          <w:p w14:paraId="3C802C08" w14:textId="0D31CD16" w:rsidR="0038171C" w:rsidRDefault="00C54EA3" w:rsidP="00453D48">
            <w:pPr>
              <w:jc w:val="both"/>
            </w:pPr>
            <w:r>
              <w:t>By using the same concept of economy sharing , they found out the numerous factors to increase the success rate in the domain which include price, environment , digital platforms are the most important factors.</w:t>
            </w:r>
          </w:p>
        </w:tc>
      </w:tr>
    </w:tbl>
    <w:p w14:paraId="79ED75DC" w14:textId="77777777" w:rsidR="00453D48" w:rsidRDefault="00453D48" w:rsidP="00453D48">
      <w:pPr>
        <w:jc w:val="both"/>
        <w:sectPr w:rsidR="00453D48" w:rsidSect="00453D48">
          <w:type w:val="continuous"/>
          <w:pgSz w:w="12240" w:h="15840" w:code="1"/>
          <w:pgMar w:top="1008" w:right="936" w:bottom="1008" w:left="936" w:header="432" w:footer="432" w:gutter="0"/>
          <w:cols w:space="288"/>
        </w:sectPr>
      </w:pPr>
    </w:p>
    <w:p w14:paraId="6533988F" w14:textId="22C3788B" w:rsidR="004E5E54" w:rsidRDefault="004E5E54" w:rsidP="004E5E54">
      <w:pPr>
        <w:jc w:val="both"/>
      </w:pPr>
    </w:p>
    <w:p w14:paraId="3FF43028" w14:textId="15E84933" w:rsidR="00CA464C" w:rsidRDefault="00CA464C" w:rsidP="004E5E54">
      <w:pPr>
        <w:jc w:val="both"/>
      </w:pPr>
    </w:p>
    <w:p w14:paraId="0B4CD4C4" w14:textId="1D8B0F43" w:rsidR="00CA464C" w:rsidRDefault="00CA464C" w:rsidP="004E5E54">
      <w:pPr>
        <w:jc w:val="both"/>
      </w:pPr>
    </w:p>
    <w:p w14:paraId="26839914" w14:textId="2061555E" w:rsidR="00CA464C" w:rsidRDefault="006704AF" w:rsidP="004E5E54">
      <w:pPr>
        <w:jc w:val="both"/>
      </w:pPr>
      <w:r>
        <w:t xml:space="preserve"> </w:t>
      </w:r>
    </w:p>
    <w:p w14:paraId="5114C2FA" w14:textId="77777777" w:rsidR="0042049C" w:rsidRDefault="0042049C" w:rsidP="004E5E54">
      <w:pPr>
        <w:jc w:val="both"/>
      </w:pPr>
    </w:p>
    <w:p w14:paraId="79EFB1C3" w14:textId="77777777" w:rsidR="009714FE" w:rsidRDefault="009714FE" w:rsidP="004E5E54">
      <w:pPr>
        <w:jc w:val="both"/>
      </w:pPr>
    </w:p>
    <w:p w14:paraId="2DCB12F7" w14:textId="214E762A" w:rsidR="0042049C" w:rsidRDefault="0042049C" w:rsidP="0042049C">
      <w:pPr>
        <w:jc w:val="both"/>
      </w:pPr>
      <w:r>
        <w:lastRenderedPageBreak/>
        <w:t>In most of the existed research work, people work and utilizing the dataset in the U.S, Japan and Spain cities and focused more on visualization</w:t>
      </w:r>
      <w:r w:rsidR="006B70AE">
        <w:t>, spatial analysis , economy sharing concepts and price prediction in the regression analysis but with poor accuracy which is around 70 percent accuracy.</w:t>
      </w:r>
    </w:p>
    <w:p w14:paraId="310B663F" w14:textId="77777777" w:rsidR="0042049C" w:rsidRDefault="0042049C" w:rsidP="0042049C">
      <w:pPr>
        <w:jc w:val="both"/>
      </w:pPr>
    </w:p>
    <w:p w14:paraId="1031B324" w14:textId="4BBB918C" w:rsidR="007724DD" w:rsidRDefault="007724DD" w:rsidP="0086785E">
      <w:pPr>
        <w:pStyle w:val="ListParagraph"/>
        <w:numPr>
          <w:ilvl w:val="0"/>
          <w:numId w:val="4"/>
        </w:numPr>
        <w:jc w:val="both"/>
      </w:pPr>
      <w:r>
        <w:t>RESEARCH GAP</w:t>
      </w:r>
      <w:r w:rsidR="00015BC5">
        <w:t xml:space="preserve"> </w:t>
      </w:r>
    </w:p>
    <w:p w14:paraId="4696D6F5" w14:textId="77777777" w:rsidR="007C485E" w:rsidRDefault="007C485E" w:rsidP="007724DD">
      <w:pPr>
        <w:jc w:val="both"/>
      </w:pPr>
    </w:p>
    <w:p w14:paraId="085DCAF5" w14:textId="77777777" w:rsidR="007C485E" w:rsidRDefault="00F83862" w:rsidP="007724DD">
      <w:pPr>
        <w:jc w:val="both"/>
      </w:pPr>
      <w:r>
        <w:t>In most of the literature review people focused on sharing economy concept applied in Airbnb data sets. Others used the Images to perform clustering based on location. Most important thing in the dataset of Airbnb is the price categories and availability which is not found in most of the research.</w:t>
      </w:r>
    </w:p>
    <w:p w14:paraId="20457705" w14:textId="60657E2B" w:rsidR="00510149" w:rsidRDefault="007C485E" w:rsidP="007724DD">
      <w:pPr>
        <w:jc w:val="both"/>
      </w:pPr>
      <w:r>
        <w:t>The most important in the data analysis part is finding the meaning result from the raw data. To understand the data, most of the people used different mach</w:t>
      </w:r>
      <w:r w:rsidR="00C75B3D">
        <w:t>ine learning algorithms like XGBoost, multiple linear regression, Convolutional Neural Network</w:t>
      </w:r>
      <w:r w:rsidR="00F83862">
        <w:t xml:space="preserve"> </w:t>
      </w:r>
      <w:r w:rsidR="00C75B3D">
        <w:t xml:space="preserve">and other algorithms has been used but most of them are  used and focused on spatial resolution. As the data provide by the Airbnb is hug gigantic and enormous in terms of dimension and sizes. </w:t>
      </w:r>
      <w:r w:rsidR="00510149">
        <w:t xml:space="preserve">The prediction of price using regression in the literature and on the web has already done on different cities like Seattle, but their prediction is very low like less than </w:t>
      </w:r>
      <w:r w:rsidR="007162F4">
        <w:t>7</w:t>
      </w:r>
      <w:r w:rsidR="00510149">
        <w:t>0 percent accuracy. So, accuracy must be improved to add the new feature in the application.</w:t>
      </w:r>
    </w:p>
    <w:p w14:paraId="597D41DF" w14:textId="77777777" w:rsidR="00510149" w:rsidRDefault="00510149" w:rsidP="007724DD">
      <w:pPr>
        <w:jc w:val="both"/>
      </w:pPr>
    </w:p>
    <w:p w14:paraId="6FEE2703" w14:textId="3554DD22" w:rsidR="00510149" w:rsidRDefault="00510149" w:rsidP="0086785E">
      <w:pPr>
        <w:pStyle w:val="ListParagraph"/>
        <w:numPr>
          <w:ilvl w:val="0"/>
          <w:numId w:val="4"/>
        </w:numPr>
        <w:jc w:val="both"/>
      </w:pPr>
      <w:r>
        <w:t>PROBLEM STATEMENT</w:t>
      </w:r>
    </w:p>
    <w:p w14:paraId="13B42205" w14:textId="77777777" w:rsidR="00510149" w:rsidRDefault="00510149" w:rsidP="00510149">
      <w:pPr>
        <w:jc w:val="both"/>
      </w:pPr>
    </w:p>
    <w:p w14:paraId="3E40819C" w14:textId="608402CF" w:rsidR="003A5B57" w:rsidRDefault="003A5B57" w:rsidP="007724DD">
      <w:pPr>
        <w:jc w:val="both"/>
      </w:pPr>
      <w:r>
        <w:t xml:space="preserve">In most of the cases price and availability is always missed in the literature and previous work. Let’s analyzed the data available on Airbnb and its features. The reason for choosing is Toronto as this city has the biggest data points and Ottawa has around 3000 data points which are very less to use deep earning technique like Artificial Neural Network. </w:t>
      </w:r>
      <w:r w:rsidR="00E92887">
        <w:t>So,</w:t>
      </w:r>
      <w:r>
        <w:t xml:space="preserve"> we only considered Toronto</w:t>
      </w:r>
      <w:r w:rsidR="000A7B10">
        <w:t>.</w:t>
      </w:r>
      <w:r w:rsidR="00510149">
        <w:t xml:space="preserve"> So, we transformed</w:t>
      </w:r>
    </w:p>
    <w:p w14:paraId="15E736F5" w14:textId="57106776" w:rsidR="007724DD" w:rsidRDefault="000A7B10" w:rsidP="007724DD">
      <w:pPr>
        <w:jc w:val="both"/>
      </w:pPr>
      <w:r>
        <w:t xml:space="preserve">Initially there are 20303 data points and has </w:t>
      </w:r>
      <w:r w:rsidR="00805E92">
        <w:t xml:space="preserve">106 columns. As </w:t>
      </w:r>
      <w:r w:rsidR="00E92887">
        <w:t>most</w:t>
      </w:r>
      <w:r w:rsidR="00805E92">
        <w:t xml:space="preserve"> of the features are either have so many missing values more than 50 percent  or repeated or </w:t>
      </w:r>
      <w:r w:rsidR="00E92887">
        <w:t>the column with more than 80 percent same categorical values has been removed from the data using R script.</w:t>
      </w:r>
    </w:p>
    <w:p w14:paraId="2B5DF1D6" w14:textId="7FF657F6" w:rsidR="00E92887" w:rsidRDefault="00E92887" w:rsidP="007724DD">
      <w:pPr>
        <w:jc w:val="both"/>
      </w:pPr>
      <w:r>
        <w:t>We finally reduced to 20303 rows and 28 features which are going to be further analyzed and removed in the feature extraction techniques used in algorithms.</w:t>
      </w:r>
    </w:p>
    <w:p w14:paraId="4B50209D" w14:textId="77777777" w:rsidR="00FB5D41" w:rsidRDefault="00FB5D41" w:rsidP="007724DD">
      <w:pPr>
        <w:jc w:val="both"/>
      </w:pPr>
    </w:p>
    <w:p w14:paraId="28996324" w14:textId="3DD91039" w:rsidR="00960F77" w:rsidRDefault="00960F77" w:rsidP="007724DD">
      <w:pPr>
        <w:jc w:val="both"/>
      </w:pPr>
      <w:r>
        <w:rPr>
          <w:noProof/>
        </w:rPr>
        <w:drawing>
          <wp:inline distT="0" distB="0" distL="0" distR="0" wp14:anchorId="68E79DED" wp14:editId="31521ABA">
            <wp:extent cx="3200400" cy="21018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3).png"/>
                    <pic:cNvPicPr/>
                  </pic:nvPicPr>
                  <pic:blipFill>
                    <a:blip r:embed="rId9"/>
                    <a:stretch>
                      <a:fillRect/>
                    </a:stretch>
                  </pic:blipFill>
                  <pic:spPr>
                    <a:xfrm>
                      <a:off x="0" y="0"/>
                      <a:ext cx="3200400" cy="2101850"/>
                    </a:xfrm>
                    <a:prstGeom prst="rect">
                      <a:avLst/>
                    </a:prstGeom>
                  </pic:spPr>
                </pic:pic>
              </a:graphicData>
            </a:graphic>
          </wp:inline>
        </w:drawing>
      </w:r>
    </w:p>
    <w:p w14:paraId="69E44C65" w14:textId="7C6FC4EE" w:rsidR="00FB5D41" w:rsidRDefault="00FB5D41" w:rsidP="007724DD">
      <w:pPr>
        <w:jc w:val="both"/>
        <w:rPr>
          <w:sz w:val="18"/>
          <w:szCs w:val="18"/>
        </w:rPr>
      </w:pPr>
      <w:r w:rsidRPr="00FB5D41">
        <w:rPr>
          <w:sz w:val="18"/>
          <w:szCs w:val="18"/>
        </w:rPr>
        <w:t>Figure.1: Showing the dependent class availability in the dataset</w:t>
      </w:r>
    </w:p>
    <w:p w14:paraId="66E2E062" w14:textId="6FCE1466" w:rsidR="00FB5D41" w:rsidRDefault="00FB5D41" w:rsidP="007724DD">
      <w:pPr>
        <w:jc w:val="both"/>
      </w:pPr>
      <w:r>
        <w:t>Figure.1 is showing the how many numbers of these two classes appeared in the dataset. So, with the help of visualization above we can say that around 14000 times the class low appeared in the availability while around 6000 times the class high availability appears. So, most of the time class low appears.</w:t>
      </w:r>
    </w:p>
    <w:p w14:paraId="4FF18AEF" w14:textId="77777777" w:rsidR="00FB5D41" w:rsidRDefault="00FB5D41" w:rsidP="007724DD">
      <w:pPr>
        <w:jc w:val="both"/>
      </w:pPr>
    </w:p>
    <w:p w14:paraId="52C32EDA" w14:textId="6E48A703" w:rsidR="00FB5D41" w:rsidRDefault="00FB5D41" w:rsidP="007724DD">
      <w:pPr>
        <w:jc w:val="both"/>
      </w:pPr>
      <w:r>
        <w:t xml:space="preserve">Similarly, there is another class in the dataset which is Price category. It has three categories ; one is good which is also the cheaper class and appeared the most in the dataset. Similarly, </w:t>
      </w:r>
      <w:r w:rsidR="00EB5FE8">
        <w:t>the</w:t>
      </w:r>
      <w:r>
        <w:t xml:space="preserve"> second class is </w:t>
      </w:r>
      <w:r w:rsidR="00EB5FE8">
        <w:t xml:space="preserve">affordable which category appear in count after good class which represents the range of prices which has medium in range. The third class is expensive which represents the prices which </w:t>
      </w:r>
      <w:r>
        <w:t xml:space="preserve"> </w:t>
      </w:r>
      <w:r w:rsidR="00EB5FE8">
        <w:t>are expensive for the residents in the figure. 2</w:t>
      </w:r>
    </w:p>
    <w:p w14:paraId="391C1CEC" w14:textId="77777777" w:rsidR="00FB5D41" w:rsidRPr="00FB5D41" w:rsidRDefault="00FB5D41" w:rsidP="007724DD">
      <w:pPr>
        <w:jc w:val="both"/>
      </w:pPr>
    </w:p>
    <w:p w14:paraId="03542AA2" w14:textId="4EF44372" w:rsidR="007724DD" w:rsidRDefault="007724DD" w:rsidP="007724DD">
      <w:pPr>
        <w:jc w:val="both"/>
      </w:pPr>
    </w:p>
    <w:p w14:paraId="0BCC47E8" w14:textId="743C0304" w:rsidR="007724DD" w:rsidRDefault="00960F77" w:rsidP="007724DD">
      <w:pPr>
        <w:jc w:val="both"/>
      </w:pPr>
      <w:r>
        <w:rPr>
          <w:noProof/>
        </w:rPr>
        <w:drawing>
          <wp:inline distT="0" distB="0" distL="0" distR="0" wp14:anchorId="4AC8AC06" wp14:editId="2D979581">
            <wp:extent cx="3200400" cy="2471351"/>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4).png"/>
                    <pic:cNvPicPr/>
                  </pic:nvPicPr>
                  <pic:blipFill>
                    <a:blip r:embed="rId10"/>
                    <a:stretch>
                      <a:fillRect/>
                    </a:stretch>
                  </pic:blipFill>
                  <pic:spPr>
                    <a:xfrm>
                      <a:off x="0" y="0"/>
                      <a:ext cx="3214432" cy="2482186"/>
                    </a:xfrm>
                    <a:prstGeom prst="rect">
                      <a:avLst/>
                    </a:prstGeom>
                  </pic:spPr>
                </pic:pic>
              </a:graphicData>
            </a:graphic>
          </wp:inline>
        </w:drawing>
      </w:r>
    </w:p>
    <w:p w14:paraId="3D4CA411" w14:textId="3BFC4853" w:rsidR="00EB5FE8" w:rsidRDefault="00EB5FE8" w:rsidP="00EB5FE8">
      <w:pPr>
        <w:ind w:left="808" w:firstLine="202"/>
        <w:jc w:val="both"/>
        <w:rPr>
          <w:sz w:val="18"/>
          <w:szCs w:val="18"/>
        </w:rPr>
      </w:pPr>
      <w:r w:rsidRPr="00EB5FE8">
        <w:rPr>
          <w:sz w:val="18"/>
          <w:szCs w:val="18"/>
        </w:rPr>
        <w:t>Figure.2: Showing the Price classes categories</w:t>
      </w:r>
    </w:p>
    <w:p w14:paraId="586F6600" w14:textId="44A903A3" w:rsidR="00EB5FE8" w:rsidRDefault="00EB5FE8" w:rsidP="00EB5FE8">
      <w:pPr>
        <w:ind w:left="606" w:firstLine="202"/>
        <w:jc w:val="both"/>
        <w:rPr>
          <w:sz w:val="18"/>
          <w:szCs w:val="18"/>
        </w:rPr>
      </w:pPr>
    </w:p>
    <w:p w14:paraId="345DED1D" w14:textId="77777777" w:rsidR="00EB5FE8" w:rsidRDefault="00EB5FE8" w:rsidP="00EB5FE8">
      <w:pPr>
        <w:ind w:left="606" w:firstLine="202"/>
        <w:jc w:val="both"/>
        <w:rPr>
          <w:sz w:val="18"/>
          <w:szCs w:val="18"/>
        </w:rPr>
      </w:pPr>
    </w:p>
    <w:p w14:paraId="22FD64CD" w14:textId="2AEF2B54" w:rsidR="00EB5FE8" w:rsidRDefault="00EB5FE8" w:rsidP="00280D89">
      <w:pPr>
        <w:rPr>
          <w:sz w:val="18"/>
          <w:szCs w:val="18"/>
        </w:rPr>
      </w:pPr>
      <w:r>
        <w:rPr>
          <w:noProof/>
        </w:rPr>
        <w:drawing>
          <wp:inline distT="0" distB="0" distL="0" distR="0" wp14:anchorId="4AE5E86D" wp14:editId="4C15D40C">
            <wp:extent cx="3080951" cy="2190750"/>
            <wp:effectExtent l="0" t="0" r="571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1).png"/>
                    <pic:cNvPicPr/>
                  </pic:nvPicPr>
                  <pic:blipFill>
                    <a:blip r:embed="rId11"/>
                    <a:stretch>
                      <a:fillRect/>
                    </a:stretch>
                  </pic:blipFill>
                  <pic:spPr>
                    <a:xfrm>
                      <a:off x="0" y="0"/>
                      <a:ext cx="3160601" cy="2247386"/>
                    </a:xfrm>
                    <a:prstGeom prst="rect">
                      <a:avLst/>
                    </a:prstGeom>
                  </pic:spPr>
                </pic:pic>
              </a:graphicData>
            </a:graphic>
          </wp:inline>
        </w:drawing>
      </w:r>
    </w:p>
    <w:p w14:paraId="66528A5D" w14:textId="1B0CD192" w:rsidR="00EB5FE8" w:rsidRDefault="00D75C2E" w:rsidP="00D75C2E">
      <w:pPr>
        <w:jc w:val="both"/>
        <w:rPr>
          <w:sz w:val="18"/>
          <w:szCs w:val="18"/>
        </w:rPr>
      </w:pPr>
      <w:r>
        <w:rPr>
          <w:sz w:val="18"/>
          <w:szCs w:val="18"/>
        </w:rPr>
        <w:t xml:space="preserve">                  </w:t>
      </w:r>
      <w:r w:rsidR="00EB5FE8">
        <w:rPr>
          <w:sz w:val="18"/>
          <w:szCs w:val="18"/>
        </w:rPr>
        <w:t>Figure:3 Showing the latitudes range in Toronto</w:t>
      </w:r>
    </w:p>
    <w:p w14:paraId="6C2EA746" w14:textId="734F3114" w:rsidR="00EB5FE8" w:rsidRDefault="00EB5FE8" w:rsidP="00EB5FE8">
      <w:pPr>
        <w:jc w:val="both"/>
        <w:rPr>
          <w:sz w:val="18"/>
          <w:szCs w:val="18"/>
        </w:rPr>
      </w:pPr>
    </w:p>
    <w:p w14:paraId="401ABD1C" w14:textId="319823F8" w:rsidR="00EB5FE8" w:rsidRDefault="00EB5FE8" w:rsidP="00EB5FE8">
      <w:pPr>
        <w:jc w:val="both"/>
      </w:pPr>
      <w:r>
        <w:t>The figure.3 is showing the ranges of the latitudes covered in the location of Toronto</w:t>
      </w:r>
      <w:r w:rsidR="002B5D4D">
        <w:t xml:space="preserve">. </w:t>
      </w:r>
      <w:r w:rsidR="00280D89">
        <w:t>So,</w:t>
      </w:r>
      <w:r w:rsidR="002B5D4D">
        <w:t xml:space="preserve"> </w:t>
      </w:r>
      <w:r w:rsidR="00280D89">
        <w:t>most</w:t>
      </w:r>
      <w:r w:rsidR="002B5D4D">
        <w:t xml:space="preserve"> of the locations has latitudes from 43.60 to 43.80 which is</w:t>
      </w:r>
      <w:r w:rsidR="00280D89">
        <w:t xml:space="preserve"> the exact location of the Toronto and appeared in the data set.</w:t>
      </w:r>
    </w:p>
    <w:p w14:paraId="34A8BEC1" w14:textId="77777777" w:rsidR="00280D89" w:rsidRDefault="00280D89" w:rsidP="00EB5FE8">
      <w:pPr>
        <w:jc w:val="both"/>
      </w:pPr>
    </w:p>
    <w:p w14:paraId="341C86CC" w14:textId="22AE1431" w:rsidR="00280D89" w:rsidRDefault="00280D89" w:rsidP="00280D89">
      <w:pPr>
        <w:jc w:val="center"/>
      </w:pPr>
      <w:r>
        <w:rPr>
          <w:noProof/>
        </w:rPr>
        <w:lastRenderedPageBreak/>
        <w:drawing>
          <wp:inline distT="0" distB="0" distL="0" distR="0" wp14:anchorId="451E24A1" wp14:editId="58D7F29A">
            <wp:extent cx="2977408" cy="26443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9).png"/>
                    <pic:cNvPicPr/>
                  </pic:nvPicPr>
                  <pic:blipFill>
                    <a:blip r:embed="rId12"/>
                    <a:stretch>
                      <a:fillRect/>
                    </a:stretch>
                  </pic:blipFill>
                  <pic:spPr>
                    <a:xfrm>
                      <a:off x="0" y="0"/>
                      <a:ext cx="2997426" cy="2662124"/>
                    </a:xfrm>
                    <a:prstGeom prst="rect">
                      <a:avLst/>
                    </a:prstGeom>
                  </pic:spPr>
                </pic:pic>
              </a:graphicData>
            </a:graphic>
          </wp:inline>
        </w:drawing>
      </w:r>
    </w:p>
    <w:p w14:paraId="0B49556D" w14:textId="5D97E0E4" w:rsidR="00D75C2E" w:rsidRDefault="00D75C2E" w:rsidP="00280D89">
      <w:pPr>
        <w:jc w:val="center"/>
      </w:pPr>
      <w:r>
        <w:t>Figure.4: Showing the longitudes in Toronto</w:t>
      </w:r>
    </w:p>
    <w:p w14:paraId="269B6545" w14:textId="77777777" w:rsidR="006B70AE" w:rsidRDefault="006B70AE" w:rsidP="00280D89">
      <w:pPr>
        <w:jc w:val="center"/>
      </w:pPr>
    </w:p>
    <w:p w14:paraId="62453598" w14:textId="62A38898" w:rsidR="00F71B97" w:rsidRPr="00EB5FE8" w:rsidRDefault="00F71B97" w:rsidP="00D75C2E">
      <w:r>
        <w:t>Figure.4 is showing the longitude ranges in Toronto appeared in the dataset as it is like the normal distribution.</w:t>
      </w:r>
    </w:p>
    <w:p w14:paraId="73CB9A68" w14:textId="77777777" w:rsidR="006D06A4" w:rsidRDefault="006D06A4" w:rsidP="007724DD">
      <w:pPr>
        <w:jc w:val="both"/>
      </w:pPr>
    </w:p>
    <w:p w14:paraId="60C259F1" w14:textId="6548F25B" w:rsidR="006D06A4" w:rsidRDefault="00960F77" w:rsidP="007724DD">
      <w:pPr>
        <w:jc w:val="both"/>
      </w:pPr>
      <w:r>
        <w:rPr>
          <w:noProof/>
        </w:rPr>
        <w:drawing>
          <wp:inline distT="0" distB="0" distL="0" distR="0" wp14:anchorId="5D853083" wp14:editId="03ABCA99">
            <wp:extent cx="3199765" cy="350931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5).png"/>
                    <pic:cNvPicPr/>
                  </pic:nvPicPr>
                  <pic:blipFill>
                    <a:blip r:embed="rId13"/>
                    <a:stretch>
                      <a:fillRect/>
                    </a:stretch>
                  </pic:blipFill>
                  <pic:spPr>
                    <a:xfrm>
                      <a:off x="0" y="0"/>
                      <a:ext cx="3217559" cy="3528835"/>
                    </a:xfrm>
                    <a:prstGeom prst="rect">
                      <a:avLst/>
                    </a:prstGeom>
                  </pic:spPr>
                </pic:pic>
              </a:graphicData>
            </a:graphic>
          </wp:inline>
        </w:drawing>
      </w:r>
    </w:p>
    <w:p w14:paraId="55715296" w14:textId="263F5AAB" w:rsidR="006D06A4" w:rsidRDefault="006D06A4" w:rsidP="007724DD">
      <w:pPr>
        <w:jc w:val="both"/>
        <w:rPr>
          <w:noProof/>
          <w:sz w:val="18"/>
          <w:szCs w:val="18"/>
        </w:rPr>
      </w:pPr>
      <w:r>
        <w:rPr>
          <w:noProof/>
          <w:sz w:val="18"/>
          <w:szCs w:val="18"/>
        </w:rPr>
        <w:t xml:space="preserve">           </w:t>
      </w:r>
      <w:r w:rsidRPr="006D06A4">
        <w:rPr>
          <w:noProof/>
          <w:sz w:val="18"/>
          <w:szCs w:val="18"/>
        </w:rPr>
        <w:t>Figure.5: Appearance of coordinates vs review rating</w:t>
      </w:r>
    </w:p>
    <w:p w14:paraId="678608AB" w14:textId="77777777" w:rsidR="00C642DD" w:rsidRDefault="00C642DD" w:rsidP="007724DD">
      <w:pPr>
        <w:jc w:val="both"/>
        <w:rPr>
          <w:noProof/>
          <w:sz w:val="18"/>
          <w:szCs w:val="18"/>
        </w:rPr>
      </w:pPr>
    </w:p>
    <w:p w14:paraId="7FE209E9" w14:textId="0D919CF7" w:rsidR="006D06A4" w:rsidRPr="00A72301" w:rsidRDefault="006D06A4" w:rsidP="007724DD">
      <w:pPr>
        <w:jc w:val="both"/>
        <w:rPr>
          <w:noProof/>
        </w:rPr>
      </w:pPr>
      <w:r w:rsidRPr="00A72301">
        <w:rPr>
          <w:noProof/>
        </w:rPr>
        <w:t>Figure.5 showing the latitude and lognitude corordiantes vs the rating of the reviews about the location</w:t>
      </w:r>
      <w:r w:rsidR="00C642DD" w:rsidRPr="00A72301">
        <w:rPr>
          <w:noProof/>
        </w:rPr>
        <w:t>. If we take a closer look in the graph which is showing that around -79.4 longitude and -49.70 has 100 percent rating appeared in orange colour.</w:t>
      </w:r>
    </w:p>
    <w:p w14:paraId="79548121" w14:textId="0FC142BE" w:rsidR="007724DD" w:rsidRDefault="00960F77" w:rsidP="007724DD">
      <w:pPr>
        <w:jc w:val="both"/>
      </w:pPr>
      <w:r>
        <w:rPr>
          <w:noProof/>
        </w:rPr>
        <w:drawing>
          <wp:inline distT="0" distB="0" distL="0" distR="0" wp14:anchorId="6573EDD2" wp14:editId="59AEEC73">
            <wp:extent cx="3200400" cy="3268345"/>
            <wp:effectExtent l="0" t="0" r="0" b="8255"/>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8).png"/>
                    <pic:cNvPicPr/>
                  </pic:nvPicPr>
                  <pic:blipFill>
                    <a:blip r:embed="rId14"/>
                    <a:stretch>
                      <a:fillRect/>
                    </a:stretch>
                  </pic:blipFill>
                  <pic:spPr>
                    <a:xfrm>
                      <a:off x="0" y="0"/>
                      <a:ext cx="3200400" cy="3268345"/>
                    </a:xfrm>
                    <a:prstGeom prst="rect">
                      <a:avLst/>
                    </a:prstGeom>
                  </pic:spPr>
                </pic:pic>
              </a:graphicData>
            </a:graphic>
          </wp:inline>
        </w:drawing>
      </w:r>
    </w:p>
    <w:p w14:paraId="0A71544B" w14:textId="7D7814D6" w:rsidR="007724DD" w:rsidRDefault="00B64829" w:rsidP="00B64829">
      <w:pPr>
        <w:ind w:left="202" w:firstLine="202"/>
        <w:jc w:val="both"/>
        <w:rPr>
          <w:sz w:val="18"/>
          <w:szCs w:val="18"/>
        </w:rPr>
      </w:pPr>
      <w:r w:rsidRPr="00B64829">
        <w:rPr>
          <w:sz w:val="18"/>
          <w:szCs w:val="18"/>
        </w:rPr>
        <w:t>Figure.6: Showing the types of property of Airbnb vs rating</w:t>
      </w:r>
    </w:p>
    <w:p w14:paraId="02C449A9" w14:textId="3F4A8BDF" w:rsidR="00B64829" w:rsidRDefault="00B64829" w:rsidP="00B64829">
      <w:pPr>
        <w:ind w:left="202" w:firstLine="202"/>
        <w:jc w:val="both"/>
        <w:rPr>
          <w:sz w:val="18"/>
          <w:szCs w:val="18"/>
        </w:rPr>
      </w:pPr>
    </w:p>
    <w:p w14:paraId="1A01C0AC" w14:textId="5158A591" w:rsidR="007724DD" w:rsidRDefault="00B64829" w:rsidP="007724DD">
      <w:pPr>
        <w:jc w:val="both"/>
      </w:pPr>
      <w:r w:rsidRPr="00A72301">
        <w:t xml:space="preserve">The top four categories of property type appeared in the dataset are House, Apartment , Bungalow and condominium. Bungalow appeared the most, but it doesn’t have good rating as green color showing the region of around 65 – 70 percent of rating score. House and Apartment has good rating which is 100 percent. </w:t>
      </w:r>
      <w:r w:rsidR="00C10B85" w:rsidRPr="00A72301">
        <w:t>Similarly,</w:t>
      </w:r>
      <w:r w:rsidR="00475204" w:rsidRPr="00A72301">
        <w:t xml:space="preserve"> the Condo appeared in the rating with respect to the review </w:t>
      </w:r>
    </w:p>
    <w:p w14:paraId="26974924" w14:textId="14DDB648" w:rsidR="007724DD" w:rsidRDefault="007724DD" w:rsidP="007724DD">
      <w:pPr>
        <w:jc w:val="both"/>
      </w:pPr>
    </w:p>
    <w:p w14:paraId="18A6B795" w14:textId="4EDD9749" w:rsidR="007724DD" w:rsidRDefault="007724DD" w:rsidP="007724DD">
      <w:pPr>
        <w:jc w:val="both"/>
      </w:pPr>
    </w:p>
    <w:p w14:paraId="2601A24A" w14:textId="297A120B" w:rsidR="007724DD" w:rsidRDefault="00960F77" w:rsidP="007724DD">
      <w:pPr>
        <w:jc w:val="both"/>
      </w:pPr>
      <w:r>
        <w:rPr>
          <w:noProof/>
        </w:rPr>
        <w:drawing>
          <wp:inline distT="0" distB="0" distL="0" distR="0" wp14:anchorId="3D2EE2E1" wp14:editId="3E8A24FC">
            <wp:extent cx="3508794" cy="2158313"/>
            <wp:effectExtent l="0" t="0" r="0" b="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5"/>
                    <a:stretch>
                      <a:fillRect/>
                    </a:stretch>
                  </pic:blipFill>
                  <pic:spPr>
                    <a:xfrm>
                      <a:off x="0" y="0"/>
                      <a:ext cx="3536639" cy="2175441"/>
                    </a:xfrm>
                    <a:prstGeom prst="rect">
                      <a:avLst/>
                    </a:prstGeom>
                  </pic:spPr>
                </pic:pic>
              </a:graphicData>
            </a:graphic>
          </wp:inline>
        </w:drawing>
      </w:r>
    </w:p>
    <w:p w14:paraId="4B12EB7D" w14:textId="0EAF676B" w:rsidR="00960F77" w:rsidRPr="00E27F47" w:rsidRDefault="00960F77" w:rsidP="007724DD">
      <w:pPr>
        <w:jc w:val="both"/>
        <w:rPr>
          <w:sz w:val="18"/>
          <w:szCs w:val="18"/>
        </w:rPr>
      </w:pPr>
    </w:p>
    <w:p w14:paraId="7A1F1D01" w14:textId="53B678F9" w:rsidR="00E27F47" w:rsidRDefault="00E27F47" w:rsidP="00E27F47">
      <w:pPr>
        <w:ind w:firstLine="202"/>
        <w:jc w:val="both"/>
        <w:rPr>
          <w:sz w:val="18"/>
          <w:szCs w:val="18"/>
        </w:rPr>
      </w:pPr>
      <w:r w:rsidRPr="00E27F47">
        <w:rPr>
          <w:sz w:val="18"/>
          <w:szCs w:val="18"/>
        </w:rPr>
        <w:t xml:space="preserve">Figure.7: Showing the Price class in the </w:t>
      </w:r>
      <w:r w:rsidR="00C10B85">
        <w:rPr>
          <w:sz w:val="18"/>
          <w:szCs w:val="18"/>
        </w:rPr>
        <w:t>Toronto Area</w:t>
      </w:r>
    </w:p>
    <w:p w14:paraId="14060D03" w14:textId="77777777" w:rsidR="00C10B85" w:rsidRDefault="00C10B85" w:rsidP="00E27F47">
      <w:pPr>
        <w:ind w:firstLine="202"/>
        <w:jc w:val="both"/>
        <w:rPr>
          <w:sz w:val="18"/>
          <w:szCs w:val="18"/>
        </w:rPr>
      </w:pPr>
    </w:p>
    <w:p w14:paraId="4D1FB7F7" w14:textId="58932BBD" w:rsidR="00960F77" w:rsidRDefault="00E27F47" w:rsidP="007724DD">
      <w:pPr>
        <w:jc w:val="both"/>
      </w:pPr>
      <w:r w:rsidRPr="00C10B85">
        <w:t>With the help of installing libraries of folium and base</w:t>
      </w:r>
      <w:r w:rsidR="00C10B85">
        <w:t xml:space="preserve"> </w:t>
      </w:r>
      <w:r w:rsidRPr="00C10B85">
        <w:t xml:space="preserve">map along with the lib-geos for installing in the directory to map the coordinates of Toronto by using latitude and longitude and plot with respect to </w:t>
      </w:r>
      <w:r w:rsidR="00C10B85" w:rsidRPr="00C10B85">
        <w:t>Price class. We plot 500 values from last rows to show the exact location of the property and its significance whether it is expensive , good or affordable. Clicking on the location based on latitude and longitude show you the exact type of the class that property appears.</w:t>
      </w:r>
    </w:p>
    <w:p w14:paraId="403E1215" w14:textId="03BFDBE5" w:rsidR="00960F77" w:rsidRDefault="00960F77" w:rsidP="007724DD">
      <w:pPr>
        <w:jc w:val="both"/>
      </w:pPr>
      <w:r>
        <w:rPr>
          <w:noProof/>
        </w:rPr>
        <w:lastRenderedPageBreak/>
        <w:drawing>
          <wp:inline distT="0" distB="0" distL="0" distR="0" wp14:anchorId="7263A32D" wp14:editId="5C45AFCA">
            <wp:extent cx="3608070" cy="1937658"/>
            <wp:effectExtent l="0" t="0" r="0" b="5715"/>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1.png"/>
                    <pic:cNvPicPr/>
                  </pic:nvPicPr>
                  <pic:blipFill>
                    <a:blip r:embed="rId16"/>
                    <a:stretch>
                      <a:fillRect/>
                    </a:stretch>
                  </pic:blipFill>
                  <pic:spPr>
                    <a:xfrm>
                      <a:off x="0" y="0"/>
                      <a:ext cx="3634431" cy="1951815"/>
                    </a:xfrm>
                    <a:prstGeom prst="rect">
                      <a:avLst/>
                    </a:prstGeom>
                  </pic:spPr>
                </pic:pic>
              </a:graphicData>
            </a:graphic>
          </wp:inline>
        </w:drawing>
      </w:r>
    </w:p>
    <w:p w14:paraId="66915897" w14:textId="71007E15" w:rsidR="007724DD" w:rsidRDefault="007724DD" w:rsidP="007724DD">
      <w:pPr>
        <w:jc w:val="both"/>
      </w:pPr>
    </w:p>
    <w:p w14:paraId="3AF1D4AE" w14:textId="217323E5" w:rsidR="007724DD" w:rsidRPr="002459A8" w:rsidRDefault="00C10B85" w:rsidP="00C10B85">
      <w:pPr>
        <w:ind w:firstLine="202"/>
        <w:jc w:val="both"/>
        <w:rPr>
          <w:sz w:val="18"/>
          <w:szCs w:val="18"/>
        </w:rPr>
      </w:pPr>
      <w:r w:rsidRPr="002459A8">
        <w:rPr>
          <w:sz w:val="18"/>
          <w:szCs w:val="18"/>
        </w:rPr>
        <w:t>Figure.8: Showing the Availability class in Toronto Area</w:t>
      </w:r>
    </w:p>
    <w:p w14:paraId="5934CC4D" w14:textId="77777777" w:rsidR="00C10B85" w:rsidRDefault="00C10B85" w:rsidP="00C10B85">
      <w:pPr>
        <w:ind w:firstLine="202"/>
        <w:jc w:val="both"/>
      </w:pPr>
    </w:p>
    <w:p w14:paraId="3AD5E7A4" w14:textId="01A762A9" w:rsidR="007724DD" w:rsidRDefault="00C10B85" w:rsidP="007724DD">
      <w:pPr>
        <w:jc w:val="both"/>
      </w:pPr>
      <w:r>
        <w:t xml:space="preserve">Similarly, the figure.8 is also </w:t>
      </w:r>
      <w:r w:rsidR="00D42CC0">
        <w:t>showing</w:t>
      </w:r>
      <w:r>
        <w:t xml:space="preserve"> the </w:t>
      </w:r>
      <w:r w:rsidR="00D42CC0">
        <w:t xml:space="preserve">same Toronto Area by using the same libraries used in the figure.7 but this time we are mapping with respect to the </w:t>
      </w:r>
      <w:r w:rsidR="00E01431">
        <w:t xml:space="preserve">availability in the area of Toronto with respect to the certain location based </w:t>
      </w:r>
      <w:r w:rsidR="000B274C">
        <w:t>on the latitude and longitude</w:t>
      </w:r>
      <w:r w:rsidR="00D42CC0">
        <w:t xml:space="preserve"> </w:t>
      </w:r>
      <w:r w:rsidR="000B274C">
        <w:t>of the city.</w:t>
      </w:r>
    </w:p>
    <w:p w14:paraId="0D809A6E" w14:textId="1BD8A5D8" w:rsidR="000B274C" w:rsidRDefault="000B274C" w:rsidP="007724DD">
      <w:pPr>
        <w:jc w:val="both"/>
      </w:pPr>
      <w:r>
        <w:t>In our first part of our work which requires the literature survey and find the gap, So based on analysis  and comparing different existed work earlier and with the help of Data Visualization , we can say th</w:t>
      </w:r>
      <w:r w:rsidR="00CF31AB">
        <w:t xml:space="preserve">at Price and availability are the two major categories for the Person to find the </w:t>
      </w:r>
      <w:r w:rsidR="00D84A43">
        <w:t xml:space="preserve">room in Airbnb. People usually have a range of Prices which they can afford based on their </w:t>
      </w:r>
      <w:r w:rsidR="00850376">
        <w:t>Price range and availability range.</w:t>
      </w:r>
    </w:p>
    <w:p w14:paraId="615F136D" w14:textId="473D060A" w:rsidR="00850376" w:rsidRDefault="00850376" w:rsidP="007724DD">
      <w:pPr>
        <w:jc w:val="both"/>
      </w:pPr>
      <w:r>
        <w:t>The second phase of the phase is to clean the data which requires replacement through mean , omitting missing values and removing duplicate values in rows and columns. Unmeaning columns which has no significance has also we have already removed from the data</w:t>
      </w:r>
      <w:r w:rsidR="00D41223">
        <w:t xml:space="preserve"> and the data visualization to understand the problem. The second phase has already been completed</w:t>
      </w:r>
      <w:r w:rsidR="00510149">
        <w:t>. We then apply Artificial Neural Network as the main model to predict the classes of price and do the comparison with other machine learning algorithms like Random Forest and XGBoost</w:t>
      </w:r>
    </w:p>
    <w:p w14:paraId="282A4D99" w14:textId="48EF2F23" w:rsidR="00850376" w:rsidRDefault="00850376" w:rsidP="007724DD">
      <w:pPr>
        <w:jc w:val="both"/>
      </w:pPr>
      <w:r>
        <w:t>The third phase of the Project is the Data Preprocessing</w:t>
      </w:r>
      <w:r w:rsidR="00D41223">
        <w:t xml:space="preserve"> which requires the finding the correlation between the factors if the variables are numerical.</w:t>
      </w:r>
      <w:r w:rsidR="003363B3">
        <w:t xml:space="preserve"> Then we apply the machine Learning algorithms starts with the logistic regression, Random Forest and Artificial Neural Network to predict the availability class which is binary classification problem. Then we apply these same machine learning algorithms to predict the Multi classification of Predicting the class whether it is the good , affordable or expensive. Then we do the comparative analysis based on the classifiers used on both type of problem whether the problem is multi class or binary class and do the analysis and complexity analysis of the method. </w:t>
      </w:r>
    </w:p>
    <w:p w14:paraId="1AF03692" w14:textId="0C6A4540" w:rsidR="00184A07" w:rsidRDefault="00184A07" w:rsidP="007724DD">
      <w:pPr>
        <w:jc w:val="both"/>
      </w:pPr>
    </w:p>
    <w:p w14:paraId="63EF634B" w14:textId="5A17F5C2" w:rsidR="00184A07" w:rsidRDefault="00184A07" w:rsidP="0086785E">
      <w:pPr>
        <w:pStyle w:val="ListParagraph"/>
        <w:numPr>
          <w:ilvl w:val="0"/>
          <w:numId w:val="4"/>
        </w:numPr>
        <w:jc w:val="both"/>
      </w:pPr>
      <w:r>
        <w:t>PROPOSED SOLUTION</w:t>
      </w:r>
    </w:p>
    <w:p w14:paraId="1F16D52C" w14:textId="124114E4" w:rsidR="006B70AE" w:rsidRDefault="006B70AE" w:rsidP="006B70AE">
      <w:pPr>
        <w:jc w:val="both"/>
      </w:pPr>
      <w:r>
        <w:t xml:space="preserve">In this section, we discussed the proposed solution of our approach by classifying the classes of Price and availability by utilizing our novel deep learning model approach which is the modified version of MLP by using Python framework </w:t>
      </w:r>
      <w:proofErr w:type="spellStart"/>
      <w:r>
        <w:t>Keras</w:t>
      </w:r>
      <w:proofErr w:type="spellEnd"/>
      <w:r w:rsidR="0068248A">
        <w:t>.</w:t>
      </w:r>
    </w:p>
    <w:p w14:paraId="31125D62" w14:textId="03E3B8E5" w:rsidR="0080073F" w:rsidRPr="0080073F" w:rsidRDefault="0080073F" w:rsidP="0086785E">
      <w:pPr>
        <w:pStyle w:val="ListParagraph"/>
        <w:numPr>
          <w:ilvl w:val="0"/>
          <w:numId w:val="5"/>
        </w:numPr>
        <w:jc w:val="both"/>
        <w:rPr>
          <w:b/>
          <w:bCs/>
        </w:rPr>
      </w:pPr>
      <w:r w:rsidRPr="0080073F">
        <w:rPr>
          <w:b/>
          <w:bCs/>
        </w:rPr>
        <w:t>DATASET DETAILE</w:t>
      </w:r>
      <w:r w:rsidR="005C53FE">
        <w:rPr>
          <w:b/>
          <w:bCs/>
        </w:rPr>
        <w:t>S</w:t>
      </w:r>
    </w:p>
    <w:p w14:paraId="26DFDE53" w14:textId="34F1F329" w:rsidR="00184A07" w:rsidRDefault="0080073F" w:rsidP="00184A07">
      <w:pPr>
        <w:jc w:val="both"/>
      </w:pPr>
      <w:r>
        <w:t xml:space="preserve">Initially, the data is too dirty as it is filled with unwanted features which is termed as noise in the field of data science. </w:t>
      </w:r>
      <w:r>
        <w:t xml:space="preserve">There are many independent variables which has no significance in the prediction of dependent variables. </w:t>
      </w:r>
      <w:r w:rsidR="00676A23">
        <w:t>So, we have 106 features which has 20303 rows in the dataset of Airbnb in the listings of Toronto [2</w:t>
      </w:r>
      <w:r w:rsidR="005A5EFE">
        <w:t>4</w:t>
      </w:r>
      <w:r w:rsidR="00676A23">
        <w:t>]. There are many columns which has no significance like scrapper id, id, picture URL, description</w:t>
      </w:r>
      <w:r w:rsidR="002459A8">
        <w:t>, host picture URL, license number and other etc.</w:t>
      </w:r>
    </w:p>
    <w:p w14:paraId="50E50A43" w14:textId="565010F3" w:rsidR="002459A8" w:rsidRDefault="002459A8" w:rsidP="00184A07">
      <w:pPr>
        <w:jc w:val="both"/>
      </w:pPr>
      <w:r>
        <w:t>There are some categorical variables which have no significance based on the analysis of variance like country, city, access, cancellation policy, review score location etc. There are also duplicates column in the data set too neighborhood and neighborhood cleansed which are the same so take an assumption by dropping one. All these variables which are unwanted has been removed from the dataset. All the features which are were initially present in our dataset are shown in the figure.9</w:t>
      </w:r>
    </w:p>
    <w:p w14:paraId="794D35FA" w14:textId="6C45A191" w:rsidR="007724DD" w:rsidRDefault="00184A07" w:rsidP="007724DD">
      <w:pPr>
        <w:jc w:val="both"/>
      </w:pPr>
      <w:r>
        <w:rPr>
          <w:noProof/>
        </w:rPr>
        <w:drawing>
          <wp:inline distT="0" distB="0" distL="0" distR="0" wp14:anchorId="46542BE4" wp14:editId="1C79C603">
            <wp:extent cx="3199036" cy="1821243"/>
            <wp:effectExtent l="0" t="0" r="1905" b="762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atures.png"/>
                    <pic:cNvPicPr/>
                  </pic:nvPicPr>
                  <pic:blipFill>
                    <a:blip r:embed="rId17"/>
                    <a:stretch>
                      <a:fillRect/>
                    </a:stretch>
                  </pic:blipFill>
                  <pic:spPr>
                    <a:xfrm>
                      <a:off x="0" y="0"/>
                      <a:ext cx="3239903" cy="1844509"/>
                    </a:xfrm>
                    <a:prstGeom prst="rect">
                      <a:avLst/>
                    </a:prstGeom>
                  </pic:spPr>
                </pic:pic>
              </a:graphicData>
            </a:graphic>
          </wp:inline>
        </w:drawing>
      </w:r>
    </w:p>
    <w:p w14:paraId="3F79B635" w14:textId="63191C61" w:rsidR="007724DD" w:rsidRDefault="002459A8" w:rsidP="007724DD">
      <w:pPr>
        <w:jc w:val="both"/>
        <w:rPr>
          <w:sz w:val="18"/>
          <w:szCs w:val="18"/>
        </w:rPr>
      </w:pPr>
      <w:r w:rsidRPr="002459A8">
        <w:rPr>
          <w:sz w:val="18"/>
          <w:szCs w:val="18"/>
        </w:rPr>
        <w:t>Figure.9: Showing the Dataset Features in the Toronto Airbnb</w:t>
      </w:r>
    </w:p>
    <w:p w14:paraId="55629F43" w14:textId="77777777" w:rsidR="00383817" w:rsidRPr="002459A8" w:rsidRDefault="00383817" w:rsidP="007724DD">
      <w:pPr>
        <w:jc w:val="both"/>
        <w:rPr>
          <w:sz w:val="18"/>
          <w:szCs w:val="18"/>
        </w:rPr>
      </w:pPr>
    </w:p>
    <w:tbl>
      <w:tblPr>
        <w:tblStyle w:val="TableGrid"/>
        <w:tblW w:w="0" w:type="auto"/>
        <w:tblLook w:val="04A0" w:firstRow="1" w:lastRow="0" w:firstColumn="1" w:lastColumn="0" w:noHBand="0" w:noVBand="1"/>
      </w:tblPr>
      <w:tblGrid>
        <w:gridCol w:w="622"/>
        <w:gridCol w:w="2652"/>
        <w:gridCol w:w="1756"/>
      </w:tblGrid>
      <w:tr w:rsidR="001850D1" w14:paraId="254E3B32" w14:textId="77777777" w:rsidTr="001850D1">
        <w:tc>
          <w:tcPr>
            <w:tcW w:w="622" w:type="dxa"/>
          </w:tcPr>
          <w:p w14:paraId="3C7C7BA2" w14:textId="6191E1BA" w:rsidR="00383817" w:rsidRDefault="00383817" w:rsidP="007724DD">
            <w:pPr>
              <w:jc w:val="both"/>
            </w:pPr>
            <w:proofErr w:type="spellStart"/>
            <w:r>
              <w:t>S.No</w:t>
            </w:r>
            <w:proofErr w:type="spellEnd"/>
          </w:p>
        </w:tc>
        <w:tc>
          <w:tcPr>
            <w:tcW w:w="2652" w:type="dxa"/>
          </w:tcPr>
          <w:p w14:paraId="57FE5F5F" w14:textId="33236748" w:rsidR="00383817" w:rsidRDefault="00383817" w:rsidP="007724DD">
            <w:pPr>
              <w:jc w:val="both"/>
            </w:pPr>
            <w:r>
              <w:t>Feature</w:t>
            </w:r>
          </w:p>
        </w:tc>
        <w:tc>
          <w:tcPr>
            <w:tcW w:w="1756" w:type="dxa"/>
          </w:tcPr>
          <w:p w14:paraId="0E9FD8D6" w14:textId="4D1E5B71" w:rsidR="00383817" w:rsidRDefault="00383817" w:rsidP="007724DD">
            <w:pPr>
              <w:jc w:val="both"/>
            </w:pPr>
            <w:r>
              <w:t>Type</w:t>
            </w:r>
          </w:p>
        </w:tc>
      </w:tr>
      <w:tr w:rsidR="001850D1" w14:paraId="6CA3B837" w14:textId="77777777" w:rsidTr="001850D1">
        <w:tc>
          <w:tcPr>
            <w:tcW w:w="622" w:type="dxa"/>
          </w:tcPr>
          <w:p w14:paraId="4541C282" w14:textId="1F66BA17" w:rsidR="00383817" w:rsidRDefault="00383817" w:rsidP="007724DD">
            <w:pPr>
              <w:jc w:val="both"/>
            </w:pPr>
            <w:r>
              <w:t>1</w:t>
            </w:r>
          </w:p>
        </w:tc>
        <w:tc>
          <w:tcPr>
            <w:tcW w:w="2652" w:type="dxa"/>
          </w:tcPr>
          <w:p w14:paraId="3F6C8836" w14:textId="65171FC4" w:rsidR="00383817" w:rsidRDefault="00383817" w:rsidP="007724DD">
            <w:pPr>
              <w:jc w:val="both"/>
            </w:pPr>
            <w:r>
              <w:t>Host</w:t>
            </w:r>
            <w:r w:rsidR="001850D1">
              <w:t xml:space="preserve"> </w:t>
            </w:r>
            <w:r>
              <w:t>response</w:t>
            </w:r>
            <w:r w:rsidR="001850D1">
              <w:t xml:space="preserve"> </w:t>
            </w:r>
            <w:r>
              <w:t>Rate</w:t>
            </w:r>
          </w:p>
        </w:tc>
        <w:tc>
          <w:tcPr>
            <w:tcW w:w="1756" w:type="dxa"/>
          </w:tcPr>
          <w:p w14:paraId="06CFCACC" w14:textId="4174279B" w:rsidR="00383817" w:rsidRDefault="001850D1" w:rsidP="007724DD">
            <w:pPr>
              <w:jc w:val="both"/>
            </w:pPr>
            <w:r>
              <w:t>Object</w:t>
            </w:r>
          </w:p>
        </w:tc>
      </w:tr>
      <w:tr w:rsidR="001850D1" w14:paraId="551C3E8B" w14:textId="77777777" w:rsidTr="001850D1">
        <w:tc>
          <w:tcPr>
            <w:tcW w:w="622" w:type="dxa"/>
          </w:tcPr>
          <w:p w14:paraId="5FDF1A74" w14:textId="575A1A4E" w:rsidR="00383817" w:rsidRDefault="001850D1" w:rsidP="007724DD">
            <w:pPr>
              <w:jc w:val="both"/>
            </w:pPr>
            <w:r>
              <w:t>2</w:t>
            </w:r>
          </w:p>
        </w:tc>
        <w:tc>
          <w:tcPr>
            <w:tcW w:w="2652" w:type="dxa"/>
          </w:tcPr>
          <w:p w14:paraId="6ED754F0" w14:textId="60EBC7CD" w:rsidR="00383817" w:rsidRDefault="00383817" w:rsidP="007724DD">
            <w:pPr>
              <w:jc w:val="both"/>
            </w:pPr>
            <w:r>
              <w:t>Host</w:t>
            </w:r>
            <w:r w:rsidR="001850D1">
              <w:t xml:space="preserve"> </w:t>
            </w:r>
            <w:r>
              <w:t>is</w:t>
            </w:r>
            <w:r w:rsidR="001850D1">
              <w:t xml:space="preserve"> super host</w:t>
            </w:r>
          </w:p>
        </w:tc>
        <w:tc>
          <w:tcPr>
            <w:tcW w:w="1756" w:type="dxa"/>
          </w:tcPr>
          <w:p w14:paraId="0D06B361" w14:textId="42C1D9B2" w:rsidR="00383817" w:rsidRDefault="001850D1" w:rsidP="007724DD">
            <w:pPr>
              <w:jc w:val="both"/>
            </w:pPr>
            <w:r>
              <w:t>Object</w:t>
            </w:r>
          </w:p>
        </w:tc>
      </w:tr>
      <w:tr w:rsidR="001850D1" w14:paraId="14E4E830" w14:textId="77777777" w:rsidTr="001850D1">
        <w:tc>
          <w:tcPr>
            <w:tcW w:w="622" w:type="dxa"/>
          </w:tcPr>
          <w:p w14:paraId="37983E14" w14:textId="36B004DE" w:rsidR="00383817" w:rsidRDefault="001850D1" w:rsidP="007724DD">
            <w:pPr>
              <w:jc w:val="both"/>
            </w:pPr>
            <w:r>
              <w:t>3</w:t>
            </w:r>
          </w:p>
        </w:tc>
        <w:tc>
          <w:tcPr>
            <w:tcW w:w="2652" w:type="dxa"/>
          </w:tcPr>
          <w:p w14:paraId="68EFE7C0" w14:textId="01297615" w:rsidR="00383817" w:rsidRDefault="00383817" w:rsidP="007724DD">
            <w:pPr>
              <w:jc w:val="both"/>
            </w:pPr>
            <w:r>
              <w:t>Host</w:t>
            </w:r>
            <w:r w:rsidR="001850D1">
              <w:t xml:space="preserve"> </w:t>
            </w:r>
            <w:r>
              <w:t>listing</w:t>
            </w:r>
            <w:r w:rsidR="001850D1">
              <w:t xml:space="preserve"> </w:t>
            </w:r>
            <w:r>
              <w:t>count</w:t>
            </w:r>
          </w:p>
        </w:tc>
        <w:tc>
          <w:tcPr>
            <w:tcW w:w="1756" w:type="dxa"/>
          </w:tcPr>
          <w:p w14:paraId="6692481A" w14:textId="068AACB9" w:rsidR="00383817" w:rsidRDefault="001850D1" w:rsidP="007724DD">
            <w:pPr>
              <w:jc w:val="both"/>
            </w:pPr>
            <w:r>
              <w:t>Object</w:t>
            </w:r>
          </w:p>
        </w:tc>
      </w:tr>
      <w:tr w:rsidR="001850D1" w14:paraId="48158A75" w14:textId="77777777" w:rsidTr="001850D1">
        <w:tc>
          <w:tcPr>
            <w:tcW w:w="622" w:type="dxa"/>
          </w:tcPr>
          <w:p w14:paraId="2CAC2BA4" w14:textId="19B78D05" w:rsidR="00383817" w:rsidRDefault="001850D1" w:rsidP="007724DD">
            <w:pPr>
              <w:jc w:val="both"/>
            </w:pPr>
            <w:r>
              <w:t>4</w:t>
            </w:r>
          </w:p>
        </w:tc>
        <w:tc>
          <w:tcPr>
            <w:tcW w:w="2652" w:type="dxa"/>
          </w:tcPr>
          <w:p w14:paraId="0552CB89" w14:textId="69C388DF" w:rsidR="00383817" w:rsidRDefault="00383817" w:rsidP="007724DD">
            <w:pPr>
              <w:jc w:val="both"/>
            </w:pPr>
            <w:r>
              <w:t>Host</w:t>
            </w:r>
            <w:r w:rsidR="001850D1">
              <w:t xml:space="preserve"> identity </w:t>
            </w:r>
            <w:r>
              <w:t>verified</w:t>
            </w:r>
          </w:p>
        </w:tc>
        <w:tc>
          <w:tcPr>
            <w:tcW w:w="1756" w:type="dxa"/>
          </w:tcPr>
          <w:p w14:paraId="641300E0" w14:textId="50731773" w:rsidR="00383817" w:rsidRDefault="001850D1" w:rsidP="007724DD">
            <w:pPr>
              <w:jc w:val="both"/>
            </w:pPr>
            <w:r>
              <w:t>Object</w:t>
            </w:r>
          </w:p>
        </w:tc>
      </w:tr>
      <w:tr w:rsidR="001850D1" w14:paraId="4BFEF061" w14:textId="77777777" w:rsidTr="001850D1">
        <w:tc>
          <w:tcPr>
            <w:tcW w:w="622" w:type="dxa"/>
          </w:tcPr>
          <w:p w14:paraId="7D6D98B8" w14:textId="31A9C086" w:rsidR="00383817" w:rsidRDefault="001850D1" w:rsidP="007724DD">
            <w:pPr>
              <w:jc w:val="both"/>
            </w:pPr>
            <w:r>
              <w:t>5</w:t>
            </w:r>
          </w:p>
        </w:tc>
        <w:tc>
          <w:tcPr>
            <w:tcW w:w="2652" w:type="dxa"/>
          </w:tcPr>
          <w:p w14:paraId="276C38D4" w14:textId="37B9F097" w:rsidR="00383817" w:rsidRDefault="001850D1" w:rsidP="007724DD">
            <w:pPr>
              <w:jc w:val="both"/>
            </w:pPr>
            <w:r>
              <w:t>Neighborhood</w:t>
            </w:r>
          </w:p>
        </w:tc>
        <w:tc>
          <w:tcPr>
            <w:tcW w:w="1756" w:type="dxa"/>
          </w:tcPr>
          <w:p w14:paraId="7088D276" w14:textId="3ED3BF65" w:rsidR="00383817" w:rsidRDefault="001850D1" w:rsidP="007724DD">
            <w:pPr>
              <w:jc w:val="both"/>
            </w:pPr>
            <w:r>
              <w:t>Object</w:t>
            </w:r>
          </w:p>
        </w:tc>
      </w:tr>
      <w:tr w:rsidR="001850D1" w14:paraId="16463B53" w14:textId="77777777" w:rsidTr="001850D1">
        <w:tc>
          <w:tcPr>
            <w:tcW w:w="622" w:type="dxa"/>
          </w:tcPr>
          <w:p w14:paraId="0E58884A" w14:textId="584BA800" w:rsidR="00383817" w:rsidRDefault="001850D1" w:rsidP="007724DD">
            <w:pPr>
              <w:jc w:val="both"/>
            </w:pPr>
            <w:r>
              <w:t>6</w:t>
            </w:r>
          </w:p>
        </w:tc>
        <w:tc>
          <w:tcPr>
            <w:tcW w:w="2652" w:type="dxa"/>
          </w:tcPr>
          <w:p w14:paraId="38780024" w14:textId="082AE424" w:rsidR="00383817" w:rsidRDefault="00383817" w:rsidP="007724DD">
            <w:pPr>
              <w:jc w:val="both"/>
            </w:pPr>
            <w:r>
              <w:t>Latitude</w:t>
            </w:r>
          </w:p>
        </w:tc>
        <w:tc>
          <w:tcPr>
            <w:tcW w:w="1756" w:type="dxa"/>
          </w:tcPr>
          <w:p w14:paraId="75714A8F" w14:textId="482A5F4F" w:rsidR="00383817" w:rsidRDefault="001850D1" w:rsidP="007724DD">
            <w:pPr>
              <w:jc w:val="both"/>
            </w:pPr>
            <w:r>
              <w:t>Float64</w:t>
            </w:r>
          </w:p>
        </w:tc>
      </w:tr>
      <w:tr w:rsidR="001850D1" w14:paraId="71B795E1" w14:textId="77777777" w:rsidTr="001850D1">
        <w:tc>
          <w:tcPr>
            <w:tcW w:w="622" w:type="dxa"/>
          </w:tcPr>
          <w:p w14:paraId="1F5E9DDF" w14:textId="6978E13D" w:rsidR="00383817" w:rsidRDefault="001850D1" w:rsidP="007724DD">
            <w:pPr>
              <w:jc w:val="both"/>
            </w:pPr>
            <w:r>
              <w:t>7</w:t>
            </w:r>
          </w:p>
        </w:tc>
        <w:tc>
          <w:tcPr>
            <w:tcW w:w="2652" w:type="dxa"/>
          </w:tcPr>
          <w:p w14:paraId="124E254A" w14:textId="66D430E9" w:rsidR="00383817" w:rsidRDefault="00383817" w:rsidP="007724DD">
            <w:pPr>
              <w:jc w:val="both"/>
            </w:pPr>
            <w:r>
              <w:t>Longitude</w:t>
            </w:r>
          </w:p>
        </w:tc>
        <w:tc>
          <w:tcPr>
            <w:tcW w:w="1756" w:type="dxa"/>
          </w:tcPr>
          <w:p w14:paraId="0BDB28C4" w14:textId="7F8B510E" w:rsidR="00383817" w:rsidRDefault="001850D1" w:rsidP="007724DD">
            <w:pPr>
              <w:jc w:val="both"/>
            </w:pPr>
            <w:r>
              <w:t>Float64</w:t>
            </w:r>
          </w:p>
        </w:tc>
      </w:tr>
      <w:tr w:rsidR="001850D1" w14:paraId="51F6E3C3" w14:textId="77777777" w:rsidTr="001850D1">
        <w:tc>
          <w:tcPr>
            <w:tcW w:w="622" w:type="dxa"/>
          </w:tcPr>
          <w:p w14:paraId="2AFDDF29" w14:textId="5D65C7CF" w:rsidR="00383817" w:rsidRDefault="001850D1" w:rsidP="007724DD">
            <w:pPr>
              <w:jc w:val="both"/>
            </w:pPr>
            <w:r>
              <w:t>8</w:t>
            </w:r>
          </w:p>
        </w:tc>
        <w:tc>
          <w:tcPr>
            <w:tcW w:w="2652" w:type="dxa"/>
          </w:tcPr>
          <w:p w14:paraId="2918EB0F" w14:textId="0F2A1E70" w:rsidR="00383817" w:rsidRDefault="00383817" w:rsidP="007724DD">
            <w:pPr>
              <w:jc w:val="both"/>
            </w:pPr>
            <w:r>
              <w:t>Is</w:t>
            </w:r>
            <w:r w:rsidR="001850D1">
              <w:t xml:space="preserve"> </w:t>
            </w:r>
            <w:r>
              <w:t>location</w:t>
            </w:r>
            <w:r w:rsidR="001850D1">
              <w:t xml:space="preserve"> </w:t>
            </w:r>
            <w:r>
              <w:t>exact</w:t>
            </w:r>
          </w:p>
        </w:tc>
        <w:tc>
          <w:tcPr>
            <w:tcW w:w="1756" w:type="dxa"/>
          </w:tcPr>
          <w:p w14:paraId="6866FCA3" w14:textId="73AA3120" w:rsidR="00383817" w:rsidRDefault="001850D1" w:rsidP="007724DD">
            <w:pPr>
              <w:jc w:val="both"/>
            </w:pPr>
            <w:r>
              <w:t>Object</w:t>
            </w:r>
          </w:p>
        </w:tc>
      </w:tr>
      <w:tr w:rsidR="001850D1" w14:paraId="40E62817" w14:textId="77777777" w:rsidTr="001850D1">
        <w:tc>
          <w:tcPr>
            <w:tcW w:w="622" w:type="dxa"/>
          </w:tcPr>
          <w:p w14:paraId="078C94EC" w14:textId="24AF4A8F" w:rsidR="00383817" w:rsidRDefault="001850D1" w:rsidP="007724DD">
            <w:pPr>
              <w:jc w:val="both"/>
            </w:pPr>
            <w:r>
              <w:t>9</w:t>
            </w:r>
          </w:p>
        </w:tc>
        <w:tc>
          <w:tcPr>
            <w:tcW w:w="2652" w:type="dxa"/>
          </w:tcPr>
          <w:p w14:paraId="27CA7510" w14:textId="0AA0831F" w:rsidR="00383817" w:rsidRDefault="00383817" w:rsidP="007724DD">
            <w:pPr>
              <w:jc w:val="both"/>
            </w:pPr>
            <w:r>
              <w:t>Property</w:t>
            </w:r>
            <w:r w:rsidR="001850D1">
              <w:t xml:space="preserve"> </w:t>
            </w:r>
            <w:r>
              <w:t>type</w:t>
            </w:r>
          </w:p>
        </w:tc>
        <w:tc>
          <w:tcPr>
            <w:tcW w:w="1756" w:type="dxa"/>
          </w:tcPr>
          <w:p w14:paraId="3739D67C" w14:textId="5ED9822D" w:rsidR="00383817" w:rsidRDefault="001850D1" w:rsidP="007724DD">
            <w:pPr>
              <w:jc w:val="both"/>
            </w:pPr>
            <w:r>
              <w:t>Object</w:t>
            </w:r>
          </w:p>
        </w:tc>
      </w:tr>
      <w:tr w:rsidR="001850D1" w14:paraId="3DC2670F" w14:textId="77777777" w:rsidTr="001850D1">
        <w:tc>
          <w:tcPr>
            <w:tcW w:w="622" w:type="dxa"/>
          </w:tcPr>
          <w:p w14:paraId="589CDA6A" w14:textId="783B7545" w:rsidR="00383817" w:rsidRDefault="001850D1" w:rsidP="007724DD">
            <w:pPr>
              <w:jc w:val="both"/>
            </w:pPr>
            <w:r>
              <w:t>10</w:t>
            </w:r>
          </w:p>
        </w:tc>
        <w:tc>
          <w:tcPr>
            <w:tcW w:w="2652" w:type="dxa"/>
          </w:tcPr>
          <w:p w14:paraId="321632B9" w14:textId="06D052C4" w:rsidR="00383817" w:rsidRDefault="00383817" w:rsidP="007724DD">
            <w:pPr>
              <w:jc w:val="both"/>
            </w:pPr>
            <w:r>
              <w:t>Room</w:t>
            </w:r>
            <w:r w:rsidR="001850D1">
              <w:t xml:space="preserve"> </w:t>
            </w:r>
            <w:r>
              <w:t>type</w:t>
            </w:r>
          </w:p>
        </w:tc>
        <w:tc>
          <w:tcPr>
            <w:tcW w:w="1756" w:type="dxa"/>
          </w:tcPr>
          <w:p w14:paraId="1473E91B" w14:textId="4C8F65A8" w:rsidR="00383817" w:rsidRDefault="001850D1" w:rsidP="007724DD">
            <w:pPr>
              <w:jc w:val="both"/>
            </w:pPr>
            <w:r>
              <w:t>Object</w:t>
            </w:r>
          </w:p>
        </w:tc>
      </w:tr>
      <w:tr w:rsidR="001850D1" w14:paraId="7784D086" w14:textId="77777777" w:rsidTr="001850D1">
        <w:tc>
          <w:tcPr>
            <w:tcW w:w="622" w:type="dxa"/>
          </w:tcPr>
          <w:p w14:paraId="65F87168" w14:textId="002FA4F5" w:rsidR="00383817" w:rsidRDefault="001850D1" w:rsidP="007724DD">
            <w:pPr>
              <w:jc w:val="both"/>
            </w:pPr>
            <w:r>
              <w:t>11</w:t>
            </w:r>
          </w:p>
        </w:tc>
        <w:tc>
          <w:tcPr>
            <w:tcW w:w="2652" w:type="dxa"/>
          </w:tcPr>
          <w:p w14:paraId="02658D80" w14:textId="24ED88C3" w:rsidR="00383817" w:rsidRDefault="001850D1" w:rsidP="007724DD">
            <w:pPr>
              <w:jc w:val="both"/>
            </w:pPr>
            <w:r>
              <w:t>Accommodate</w:t>
            </w:r>
          </w:p>
        </w:tc>
        <w:tc>
          <w:tcPr>
            <w:tcW w:w="1756" w:type="dxa"/>
          </w:tcPr>
          <w:p w14:paraId="07237D26" w14:textId="67095E2C" w:rsidR="00383817" w:rsidRDefault="001850D1" w:rsidP="007724DD">
            <w:pPr>
              <w:jc w:val="both"/>
            </w:pPr>
            <w:r>
              <w:t>Integer64</w:t>
            </w:r>
          </w:p>
        </w:tc>
      </w:tr>
      <w:tr w:rsidR="001850D1" w14:paraId="3536E917" w14:textId="77777777" w:rsidTr="001850D1">
        <w:tc>
          <w:tcPr>
            <w:tcW w:w="622" w:type="dxa"/>
          </w:tcPr>
          <w:p w14:paraId="3D40ADF3" w14:textId="7D08C059" w:rsidR="00383817" w:rsidRDefault="001850D1" w:rsidP="007724DD">
            <w:pPr>
              <w:jc w:val="both"/>
            </w:pPr>
            <w:r>
              <w:t>12</w:t>
            </w:r>
          </w:p>
        </w:tc>
        <w:tc>
          <w:tcPr>
            <w:tcW w:w="2652" w:type="dxa"/>
          </w:tcPr>
          <w:p w14:paraId="4112A2B3" w14:textId="3D2E78C4" w:rsidR="00383817" w:rsidRDefault="00383817" w:rsidP="007724DD">
            <w:pPr>
              <w:jc w:val="both"/>
            </w:pPr>
            <w:r>
              <w:t>Bedrooms</w:t>
            </w:r>
          </w:p>
        </w:tc>
        <w:tc>
          <w:tcPr>
            <w:tcW w:w="1756" w:type="dxa"/>
          </w:tcPr>
          <w:p w14:paraId="755E141F" w14:textId="4E38501E" w:rsidR="00383817" w:rsidRDefault="001850D1" w:rsidP="007724DD">
            <w:pPr>
              <w:jc w:val="both"/>
            </w:pPr>
            <w:r>
              <w:t>Integer64</w:t>
            </w:r>
          </w:p>
        </w:tc>
      </w:tr>
      <w:tr w:rsidR="001850D1" w14:paraId="13C905B2" w14:textId="77777777" w:rsidTr="001850D1">
        <w:tc>
          <w:tcPr>
            <w:tcW w:w="622" w:type="dxa"/>
          </w:tcPr>
          <w:p w14:paraId="1698ECB4" w14:textId="3DD33A6B" w:rsidR="00383817" w:rsidRDefault="001850D1" w:rsidP="007724DD">
            <w:pPr>
              <w:jc w:val="both"/>
            </w:pPr>
            <w:r>
              <w:t>13</w:t>
            </w:r>
          </w:p>
        </w:tc>
        <w:tc>
          <w:tcPr>
            <w:tcW w:w="2652" w:type="dxa"/>
          </w:tcPr>
          <w:p w14:paraId="1254D415" w14:textId="737F81F4" w:rsidR="00383817" w:rsidRDefault="00383817" w:rsidP="007724DD">
            <w:pPr>
              <w:jc w:val="both"/>
            </w:pPr>
            <w:r>
              <w:t>Bathrooms</w:t>
            </w:r>
          </w:p>
        </w:tc>
        <w:tc>
          <w:tcPr>
            <w:tcW w:w="1756" w:type="dxa"/>
          </w:tcPr>
          <w:p w14:paraId="03BD6499" w14:textId="20DDA06A" w:rsidR="00383817" w:rsidRDefault="001850D1" w:rsidP="007724DD">
            <w:pPr>
              <w:jc w:val="both"/>
            </w:pPr>
            <w:r>
              <w:t>Integer64</w:t>
            </w:r>
          </w:p>
        </w:tc>
      </w:tr>
      <w:tr w:rsidR="001850D1" w14:paraId="441849E8" w14:textId="77777777" w:rsidTr="001850D1">
        <w:tc>
          <w:tcPr>
            <w:tcW w:w="622" w:type="dxa"/>
          </w:tcPr>
          <w:p w14:paraId="21EC356A" w14:textId="7DC07F9C" w:rsidR="00383817" w:rsidRDefault="001850D1" w:rsidP="007724DD">
            <w:pPr>
              <w:jc w:val="both"/>
            </w:pPr>
            <w:r>
              <w:t>14</w:t>
            </w:r>
          </w:p>
        </w:tc>
        <w:tc>
          <w:tcPr>
            <w:tcW w:w="2652" w:type="dxa"/>
          </w:tcPr>
          <w:p w14:paraId="797AF0C0" w14:textId="5B70FF67" w:rsidR="00383817" w:rsidRDefault="00383817" w:rsidP="007724DD">
            <w:pPr>
              <w:jc w:val="both"/>
            </w:pPr>
            <w:r>
              <w:t>Beds</w:t>
            </w:r>
          </w:p>
        </w:tc>
        <w:tc>
          <w:tcPr>
            <w:tcW w:w="1756" w:type="dxa"/>
          </w:tcPr>
          <w:p w14:paraId="7DC9DC60" w14:textId="62AD771D" w:rsidR="00383817" w:rsidRDefault="001850D1" w:rsidP="007724DD">
            <w:pPr>
              <w:jc w:val="both"/>
            </w:pPr>
            <w:r>
              <w:t>Integer64</w:t>
            </w:r>
          </w:p>
        </w:tc>
      </w:tr>
      <w:tr w:rsidR="001850D1" w14:paraId="3EE59CEE" w14:textId="77777777" w:rsidTr="001850D1">
        <w:tc>
          <w:tcPr>
            <w:tcW w:w="622" w:type="dxa"/>
          </w:tcPr>
          <w:p w14:paraId="72D82D02" w14:textId="77164AEE" w:rsidR="00383817" w:rsidRDefault="001850D1" w:rsidP="007724DD">
            <w:pPr>
              <w:jc w:val="both"/>
            </w:pPr>
            <w:r>
              <w:t>15</w:t>
            </w:r>
          </w:p>
        </w:tc>
        <w:tc>
          <w:tcPr>
            <w:tcW w:w="2652" w:type="dxa"/>
          </w:tcPr>
          <w:p w14:paraId="5FEDF36C" w14:textId="4B3B3A1A" w:rsidR="00383817" w:rsidRDefault="00383817" w:rsidP="007724DD">
            <w:pPr>
              <w:jc w:val="both"/>
            </w:pPr>
            <w:r>
              <w:t>Bed</w:t>
            </w:r>
            <w:r w:rsidR="001850D1">
              <w:t xml:space="preserve"> </w:t>
            </w:r>
            <w:r>
              <w:t>type</w:t>
            </w:r>
          </w:p>
        </w:tc>
        <w:tc>
          <w:tcPr>
            <w:tcW w:w="1756" w:type="dxa"/>
          </w:tcPr>
          <w:p w14:paraId="6A439CDC" w14:textId="51CC6A7F" w:rsidR="00383817" w:rsidRDefault="001850D1" w:rsidP="007724DD">
            <w:pPr>
              <w:jc w:val="both"/>
            </w:pPr>
            <w:r>
              <w:t>Object</w:t>
            </w:r>
          </w:p>
        </w:tc>
      </w:tr>
      <w:tr w:rsidR="001850D1" w14:paraId="02A45CC3" w14:textId="77777777" w:rsidTr="001850D1">
        <w:tc>
          <w:tcPr>
            <w:tcW w:w="622" w:type="dxa"/>
          </w:tcPr>
          <w:p w14:paraId="09C23DB7" w14:textId="60F87E81" w:rsidR="00383817" w:rsidRDefault="001850D1" w:rsidP="007724DD">
            <w:pPr>
              <w:jc w:val="both"/>
            </w:pPr>
            <w:r>
              <w:t>16</w:t>
            </w:r>
          </w:p>
        </w:tc>
        <w:tc>
          <w:tcPr>
            <w:tcW w:w="2652" w:type="dxa"/>
          </w:tcPr>
          <w:p w14:paraId="120119FD" w14:textId="47565FFA" w:rsidR="00383817" w:rsidRDefault="001850D1" w:rsidP="007724DD">
            <w:pPr>
              <w:jc w:val="both"/>
            </w:pPr>
            <w:r>
              <w:t xml:space="preserve">Security </w:t>
            </w:r>
            <w:r w:rsidR="00383817">
              <w:t>deposit</w:t>
            </w:r>
          </w:p>
        </w:tc>
        <w:tc>
          <w:tcPr>
            <w:tcW w:w="1756" w:type="dxa"/>
          </w:tcPr>
          <w:p w14:paraId="7BC6547E" w14:textId="18F5E7F5" w:rsidR="00383817" w:rsidRDefault="001850D1" w:rsidP="007724DD">
            <w:pPr>
              <w:jc w:val="both"/>
            </w:pPr>
            <w:r>
              <w:t>Float64</w:t>
            </w:r>
          </w:p>
        </w:tc>
      </w:tr>
      <w:tr w:rsidR="001850D1" w14:paraId="027217A0" w14:textId="77777777" w:rsidTr="001850D1">
        <w:tc>
          <w:tcPr>
            <w:tcW w:w="622" w:type="dxa"/>
          </w:tcPr>
          <w:p w14:paraId="76876965" w14:textId="5A1D68E9" w:rsidR="00383817" w:rsidRDefault="001850D1" w:rsidP="007724DD">
            <w:pPr>
              <w:jc w:val="both"/>
            </w:pPr>
            <w:r>
              <w:t>17</w:t>
            </w:r>
          </w:p>
        </w:tc>
        <w:tc>
          <w:tcPr>
            <w:tcW w:w="2652" w:type="dxa"/>
          </w:tcPr>
          <w:p w14:paraId="18A59712" w14:textId="53338F85" w:rsidR="00383817" w:rsidRDefault="00383817" w:rsidP="007724DD">
            <w:pPr>
              <w:jc w:val="both"/>
            </w:pPr>
            <w:r>
              <w:t>Cleaning</w:t>
            </w:r>
            <w:r w:rsidR="001850D1">
              <w:t xml:space="preserve"> </w:t>
            </w:r>
            <w:r>
              <w:t>fee</w:t>
            </w:r>
          </w:p>
        </w:tc>
        <w:tc>
          <w:tcPr>
            <w:tcW w:w="1756" w:type="dxa"/>
          </w:tcPr>
          <w:p w14:paraId="43E34F9D" w14:textId="746B0786" w:rsidR="00383817" w:rsidRDefault="001850D1" w:rsidP="007724DD">
            <w:pPr>
              <w:jc w:val="both"/>
            </w:pPr>
            <w:r>
              <w:t>Float64</w:t>
            </w:r>
          </w:p>
        </w:tc>
      </w:tr>
      <w:tr w:rsidR="001850D1" w14:paraId="0876601F" w14:textId="77777777" w:rsidTr="001850D1">
        <w:tc>
          <w:tcPr>
            <w:tcW w:w="622" w:type="dxa"/>
          </w:tcPr>
          <w:p w14:paraId="6E010394" w14:textId="23280EEF" w:rsidR="00383817" w:rsidRDefault="001850D1" w:rsidP="007724DD">
            <w:pPr>
              <w:jc w:val="both"/>
            </w:pPr>
            <w:r>
              <w:t>18</w:t>
            </w:r>
          </w:p>
        </w:tc>
        <w:tc>
          <w:tcPr>
            <w:tcW w:w="2652" w:type="dxa"/>
          </w:tcPr>
          <w:p w14:paraId="7F27E704" w14:textId="6940D91F" w:rsidR="00383817" w:rsidRDefault="00383817" w:rsidP="007724DD">
            <w:pPr>
              <w:jc w:val="both"/>
            </w:pPr>
            <w:r>
              <w:t>Guests</w:t>
            </w:r>
            <w:r w:rsidR="001850D1">
              <w:t xml:space="preserve"> </w:t>
            </w:r>
            <w:r>
              <w:t>included</w:t>
            </w:r>
          </w:p>
        </w:tc>
        <w:tc>
          <w:tcPr>
            <w:tcW w:w="1756" w:type="dxa"/>
          </w:tcPr>
          <w:p w14:paraId="37F33649" w14:textId="6153F016" w:rsidR="00383817" w:rsidRDefault="001850D1" w:rsidP="007724DD">
            <w:pPr>
              <w:jc w:val="both"/>
            </w:pPr>
            <w:r>
              <w:t>Integer64</w:t>
            </w:r>
          </w:p>
        </w:tc>
      </w:tr>
      <w:tr w:rsidR="001850D1" w14:paraId="6B0EAF17" w14:textId="77777777" w:rsidTr="001850D1">
        <w:tc>
          <w:tcPr>
            <w:tcW w:w="622" w:type="dxa"/>
          </w:tcPr>
          <w:p w14:paraId="40523152" w14:textId="5146C90B" w:rsidR="00383817" w:rsidRDefault="001850D1" w:rsidP="007724DD">
            <w:pPr>
              <w:jc w:val="both"/>
            </w:pPr>
            <w:r>
              <w:t>19</w:t>
            </w:r>
          </w:p>
        </w:tc>
        <w:tc>
          <w:tcPr>
            <w:tcW w:w="2652" w:type="dxa"/>
          </w:tcPr>
          <w:p w14:paraId="15BAD4AA" w14:textId="79CEBCC7" w:rsidR="00383817" w:rsidRDefault="001850D1" w:rsidP="007724DD">
            <w:pPr>
              <w:jc w:val="both"/>
            </w:pPr>
            <w:r>
              <w:t>Minimum nights</w:t>
            </w:r>
          </w:p>
        </w:tc>
        <w:tc>
          <w:tcPr>
            <w:tcW w:w="1756" w:type="dxa"/>
          </w:tcPr>
          <w:p w14:paraId="2C3AE923" w14:textId="0B87C303" w:rsidR="00383817" w:rsidRDefault="001850D1" w:rsidP="007724DD">
            <w:pPr>
              <w:jc w:val="both"/>
            </w:pPr>
            <w:r>
              <w:t>Integer64</w:t>
            </w:r>
          </w:p>
        </w:tc>
      </w:tr>
      <w:tr w:rsidR="001850D1" w14:paraId="5912481C" w14:textId="77777777" w:rsidTr="001850D1">
        <w:tc>
          <w:tcPr>
            <w:tcW w:w="622" w:type="dxa"/>
          </w:tcPr>
          <w:p w14:paraId="2D5FFB38" w14:textId="23A5107D" w:rsidR="00383817" w:rsidRDefault="001850D1" w:rsidP="007724DD">
            <w:pPr>
              <w:jc w:val="both"/>
            </w:pPr>
            <w:r>
              <w:t>20</w:t>
            </w:r>
          </w:p>
        </w:tc>
        <w:tc>
          <w:tcPr>
            <w:tcW w:w="2652" w:type="dxa"/>
          </w:tcPr>
          <w:p w14:paraId="4EA567A6" w14:textId="5E2E31EA" w:rsidR="00383817" w:rsidRDefault="001850D1" w:rsidP="007724DD">
            <w:pPr>
              <w:jc w:val="both"/>
            </w:pPr>
            <w:r>
              <w:t>Maximum nights</w:t>
            </w:r>
          </w:p>
        </w:tc>
        <w:tc>
          <w:tcPr>
            <w:tcW w:w="1756" w:type="dxa"/>
          </w:tcPr>
          <w:p w14:paraId="5635628B" w14:textId="2081F761" w:rsidR="00383817" w:rsidRDefault="001850D1" w:rsidP="007724DD">
            <w:pPr>
              <w:jc w:val="both"/>
            </w:pPr>
            <w:r>
              <w:t>Integer64</w:t>
            </w:r>
          </w:p>
        </w:tc>
      </w:tr>
      <w:tr w:rsidR="001850D1" w14:paraId="7908E4AB" w14:textId="77777777" w:rsidTr="001850D1">
        <w:tc>
          <w:tcPr>
            <w:tcW w:w="622" w:type="dxa"/>
          </w:tcPr>
          <w:p w14:paraId="2D653D4E" w14:textId="6D1A50CF" w:rsidR="00383817" w:rsidRDefault="001850D1" w:rsidP="007724DD">
            <w:pPr>
              <w:jc w:val="both"/>
            </w:pPr>
            <w:r>
              <w:t>21</w:t>
            </w:r>
          </w:p>
        </w:tc>
        <w:tc>
          <w:tcPr>
            <w:tcW w:w="2652" w:type="dxa"/>
          </w:tcPr>
          <w:p w14:paraId="4588826B" w14:textId="639D85D7" w:rsidR="00383817" w:rsidRDefault="001850D1" w:rsidP="007724DD">
            <w:pPr>
              <w:jc w:val="both"/>
            </w:pPr>
            <w:r>
              <w:t>Number of reviews</w:t>
            </w:r>
          </w:p>
        </w:tc>
        <w:tc>
          <w:tcPr>
            <w:tcW w:w="1756" w:type="dxa"/>
          </w:tcPr>
          <w:p w14:paraId="1FED98BA" w14:textId="402DA4A6" w:rsidR="00383817" w:rsidRDefault="001850D1" w:rsidP="007724DD">
            <w:pPr>
              <w:jc w:val="both"/>
            </w:pPr>
            <w:r>
              <w:t>Integer64</w:t>
            </w:r>
          </w:p>
        </w:tc>
      </w:tr>
      <w:tr w:rsidR="001850D1" w14:paraId="64D1B82E" w14:textId="77777777" w:rsidTr="001850D1">
        <w:tc>
          <w:tcPr>
            <w:tcW w:w="622" w:type="dxa"/>
          </w:tcPr>
          <w:p w14:paraId="653970CD" w14:textId="4993C1F6" w:rsidR="00383817" w:rsidRDefault="001850D1" w:rsidP="007724DD">
            <w:pPr>
              <w:jc w:val="both"/>
            </w:pPr>
            <w:r>
              <w:t>22</w:t>
            </w:r>
          </w:p>
        </w:tc>
        <w:tc>
          <w:tcPr>
            <w:tcW w:w="2652" w:type="dxa"/>
          </w:tcPr>
          <w:p w14:paraId="1B82AD7E" w14:textId="1C0DC9D5" w:rsidR="00383817" w:rsidRDefault="001850D1" w:rsidP="007724DD">
            <w:pPr>
              <w:jc w:val="both"/>
            </w:pPr>
            <w:r>
              <w:t>Review score rating</w:t>
            </w:r>
          </w:p>
        </w:tc>
        <w:tc>
          <w:tcPr>
            <w:tcW w:w="1756" w:type="dxa"/>
          </w:tcPr>
          <w:p w14:paraId="67A94BE7" w14:textId="58B3936B" w:rsidR="00383817" w:rsidRDefault="001850D1" w:rsidP="007724DD">
            <w:pPr>
              <w:jc w:val="both"/>
            </w:pPr>
            <w:r>
              <w:t>Float64</w:t>
            </w:r>
          </w:p>
        </w:tc>
      </w:tr>
      <w:tr w:rsidR="001850D1" w14:paraId="1D9D513F" w14:textId="77777777" w:rsidTr="001850D1">
        <w:tc>
          <w:tcPr>
            <w:tcW w:w="622" w:type="dxa"/>
          </w:tcPr>
          <w:p w14:paraId="5C939FB1" w14:textId="361E6ED1" w:rsidR="00383817" w:rsidRDefault="001850D1" w:rsidP="007724DD">
            <w:pPr>
              <w:jc w:val="both"/>
            </w:pPr>
            <w:r>
              <w:t>23</w:t>
            </w:r>
          </w:p>
        </w:tc>
        <w:tc>
          <w:tcPr>
            <w:tcW w:w="2652" w:type="dxa"/>
          </w:tcPr>
          <w:p w14:paraId="4C427BF2" w14:textId="520A77F6" w:rsidR="00383817" w:rsidRDefault="001850D1" w:rsidP="007724DD">
            <w:pPr>
              <w:jc w:val="both"/>
            </w:pPr>
            <w:r>
              <w:t>Calculated host listing count</w:t>
            </w:r>
          </w:p>
        </w:tc>
        <w:tc>
          <w:tcPr>
            <w:tcW w:w="1756" w:type="dxa"/>
          </w:tcPr>
          <w:p w14:paraId="2662211E" w14:textId="528329E5" w:rsidR="00383817" w:rsidRDefault="001850D1" w:rsidP="007724DD">
            <w:pPr>
              <w:jc w:val="both"/>
            </w:pPr>
            <w:r>
              <w:t>Integer64</w:t>
            </w:r>
          </w:p>
        </w:tc>
      </w:tr>
      <w:tr w:rsidR="001850D1" w14:paraId="161FC421" w14:textId="77777777" w:rsidTr="001850D1">
        <w:tc>
          <w:tcPr>
            <w:tcW w:w="622" w:type="dxa"/>
          </w:tcPr>
          <w:p w14:paraId="37428D18" w14:textId="0D0EAC45" w:rsidR="00383817" w:rsidRDefault="001850D1" w:rsidP="007724DD">
            <w:pPr>
              <w:jc w:val="both"/>
            </w:pPr>
            <w:r>
              <w:t>24</w:t>
            </w:r>
          </w:p>
        </w:tc>
        <w:tc>
          <w:tcPr>
            <w:tcW w:w="2652" w:type="dxa"/>
          </w:tcPr>
          <w:p w14:paraId="034D7763" w14:textId="18513BA1" w:rsidR="00383817" w:rsidRDefault="001850D1" w:rsidP="007724DD">
            <w:pPr>
              <w:jc w:val="both"/>
            </w:pPr>
            <w:r>
              <w:t>Date difference</w:t>
            </w:r>
          </w:p>
        </w:tc>
        <w:tc>
          <w:tcPr>
            <w:tcW w:w="1756" w:type="dxa"/>
          </w:tcPr>
          <w:p w14:paraId="0F2B95D5" w14:textId="5FE85704" w:rsidR="00383817" w:rsidRDefault="001850D1" w:rsidP="007724DD">
            <w:pPr>
              <w:jc w:val="both"/>
            </w:pPr>
            <w:r>
              <w:t>Float64</w:t>
            </w:r>
          </w:p>
        </w:tc>
      </w:tr>
      <w:tr w:rsidR="001850D1" w14:paraId="342DEE70" w14:textId="77777777" w:rsidTr="001850D1">
        <w:tc>
          <w:tcPr>
            <w:tcW w:w="622" w:type="dxa"/>
          </w:tcPr>
          <w:p w14:paraId="5BB3DEDC" w14:textId="48D364C7" w:rsidR="00383817" w:rsidRDefault="001850D1" w:rsidP="007724DD">
            <w:pPr>
              <w:jc w:val="both"/>
            </w:pPr>
            <w:r>
              <w:t>25</w:t>
            </w:r>
          </w:p>
        </w:tc>
        <w:tc>
          <w:tcPr>
            <w:tcW w:w="2652" w:type="dxa"/>
          </w:tcPr>
          <w:p w14:paraId="1E83594F" w14:textId="66D4DD05" w:rsidR="00383817" w:rsidRDefault="001850D1" w:rsidP="007724DD">
            <w:pPr>
              <w:jc w:val="both"/>
            </w:pPr>
            <w:r>
              <w:t>Availability class</w:t>
            </w:r>
          </w:p>
        </w:tc>
        <w:tc>
          <w:tcPr>
            <w:tcW w:w="1756" w:type="dxa"/>
          </w:tcPr>
          <w:p w14:paraId="1E797298" w14:textId="78CCB52C" w:rsidR="00383817" w:rsidRDefault="001850D1" w:rsidP="007724DD">
            <w:pPr>
              <w:jc w:val="both"/>
            </w:pPr>
            <w:r>
              <w:t>Object</w:t>
            </w:r>
          </w:p>
        </w:tc>
      </w:tr>
      <w:tr w:rsidR="001850D1" w14:paraId="39347D70" w14:textId="77777777" w:rsidTr="001850D1">
        <w:tc>
          <w:tcPr>
            <w:tcW w:w="622" w:type="dxa"/>
          </w:tcPr>
          <w:p w14:paraId="61210186" w14:textId="2B15BC72" w:rsidR="00383817" w:rsidRDefault="001850D1" w:rsidP="007724DD">
            <w:pPr>
              <w:jc w:val="both"/>
            </w:pPr>
            <w:r>
              <w:t>26</w:t>
            </w:r>
          </w:p>
        </w:tc>
        <w:tc>
          <w:tcPr>
            <w:tcW w:w="2652" w:type="dxa"/>
          </w:tcPr>
          <w:p w14:paraId="70FE3D17" w14:textId="3FB1A3AE" w:rsidR="00383817" w:rsidRDefault="001850D1" w:rsidP="007724DD">
            <w:pPr>
              <w:jc w:val="both"/>
            </w:pPr>
            <w:r>
              <w:t>Price Class</w:t>
            </w:r>
          </w:p>
        </w:tc>
        <w:tc>
          <w:tcPr>
            <w:tcW w:w="1756" w:type="dxa"/>
          </w:tcPr>
          <w:p w14:paraId="4A444C6B" w14:textId="24D9E409" w:rsidR="00383817" w:rsidRDefault="001850D1" w:rsidP="007724DD">
            <w:pPr>
              <w:jc w:val="both"/>
            </w:pPr>
            <w:r>
              <w:t>Object</w:t>
            </w:r>
          </w:p>
        </w:tc>
      </w:tr>
    </w:tbl>
    <w:p w14:paraId="037D3198" w14:textId="46731257" w:rsidR="007724DD" w:rsidRDefault="008A4C50" w:rsidP="006B70AE">
      <w:pPr>
        <w:ind w:firstLine="202"/>
        <w:jc w:val="center"/>
        <w:rPr>
          <w:sz w:val="18"/>
          <w:szCs w:val="18"/>
        </w:rPr>
      </w:pPr>
      <w:r>
        <w:rPr>
          <w:sz w:val="18"/>
          <w:szCs w:val="18"/>
        </w:rPr>
        <w:t>Table.1</w:t>
      </w:r>
      <w:r w:rsidRPr="008A4C50">
        <w:rPr>
          <w:sz w:val="18"/>
          <w:szCs w:val="18"/>
        </w:rPr>
        <w:t>: Showing the extracted features in Airbnb Toronto Dataset</w:t>
      </w:r>
    </w:p>
    <w:p w14:paraId="47936B0C" w14:textId="77777777" w:rsidR="004672B2" w:rsidRDefault="004672B2" w:rsidP="008A4C50">
      <w:pPr>
        <w:ind w:firstLine="202"/>
        <w:jc w:val="both"/>
        <w:rPr>
          <w:sz w:val="18"/>
          <w:szCs w:val="18"/>
        </w:rPr>
      </w:pPr>
    </w:p>
    <w:p w14:paraId="5CE6E16F" w14:textId="77777777" w:rsidR="004672B2" w:rsidRPr="00DB799F" w:rsidRDefault="00B3253F" w:rsidP="007724DD">
      <w:pPr>
        <w:jc w:val="both"/>
      </w:pPr>
      <w:r w:rsidRPr="00B3253F">
        <w:lastRenderedPageBreak/>
        <w:t xml:space="preserve">There are many missing values which are going to be handled by replacing with mean because missing values constitutes 30 percent of the data. If missing rows removed, then there might be the chance of losing an important data. </w:t>
      </w:r>
      <w:r>
        <w:t xml:space="preserve">Based on review dates of the first and last review, we transformed by taking the difference </w:t>
      </w:r>
      <w:r w:rsidR="00D55563">
        <w:t xml:space="preserve">make the separate column named as data difference. Availability class and Price Class are  the dependent variable which we are going to predict by using different machine learning </w:t>
      </w:r>
      <w:r w:rsidR="00A17481">
        <w:t xml:space="preserve">algorithms. Host response rate represents the rate of the host. Host is super host represents in Boolean that whether the person is super host or not. Host listing count represents the number of </w:t>
      </w:r>
      <w:r w:rsidR="004672B2">
        <w:t>hosts</w:t>
      </w:r>
      <w:r w:rsidR="00A17481">
        <w:t xml:space="preserve"> in the house. For </w:t>
      </w:r>
      <w:r w:rsidR="004672B2">
        <w:t>example,</w:t>
      </w:r>
      <w:r w:rsidR="00A17481">
        <w:t xml:space="preserve"> in an apartment there </w:t>
      </w:r>
      <w:r w:rsidR="00A17481" w:rsidRPr="00DB799F">
        <w:t xml:space="preserve">are many </w:t>
      </w:r>
      <w:r w:rsidR="004672B2" w:rsidRPr="00DB799F">
        <w:t>apartments. Latitude, Longitude, is location exact, Property type, room type, accommodates, bedrooms, bathrooms, beds and bed type are related to the place and feature of the host house. Security deposit and cleaning fee are also related to the place where it is hosting. Maximum nights and minimum nights that customer can take and how many guests included in the specific price. We  further removed the calculated listing host count as it is similar too the host listing count.</w:t>
      </w:r>
    </w:p>
    <w:p w14:paraId="4E04724B" w14:textId="4C7A68ED" w:rsidR="001C48AE" w:rsidRPr="00510149" w:rsidRDefault="004672B2" w:rsidP="007724DD">
      <w:pPr>
        <w:jc w:val="both"/>
      </w:pPr>
      <w:r w:rsidRPr="00DB799F">
        <w:t xml:space="preserve">Moreover , the detailed statistically analysis are going to be explain in the next sub part of the same section. </w:t>
      </w:r>
    </w:p>
    <w:p w14:paraId="200CC1B5" w14:textId="77777777" w:rsidR="001C48AE" w:rsidRDefault="001C48AE" w:rsidP="007724DD">
      <w:pPr>
        <w:jc w:val="both"/>
        <w:rPr>
          <w:sz w:val="18"/>
          <w:szCs w:val="18"/>
        </w:rPr>
      </w:pPr>
    </w:p>
    <w:p w14:paraId="75D4875B" w14:textId="246FFA0C" w:rsidR="004672B2" w:rsidRDefault="004672B2" w:rsidP="0086785E">
      <w:pPr>
        <w:pStyle w:val="ListParagraph"/>
        <w:numPr>
          <w:ilvl w:val="0"/>
          <w:numId w:val="5"/>
        </w:numPr>
        <w:jc w:val="both"/>
        <w:rPr>
          <w:b/>
          <w:bCs/>
        </w:rPr>
      </w:pPr>
      <w:r w:rsidRPr="004672B2">
        <w:rPr>
          <w:b/>
          <w:bCs/>
        </w:rPr>
        <w:t>DETAILED DATA ANALYSIS</w:t>
      </w:r>
    </w:p>
    <w:p w14:paraId="76D86829" w14:textId="6B1D4AE5" w:rsidR="001C48AE" w:rsidRPr="0024378E" w:rsidRDefault="0024378E" w:rsidP="001C48AE">
      <w:pPr>
        <w:jc w:val="both"/>
      </w:pPr>
      <w:r>
        <w:t xml:space="preserve">The most common technique to find the correlation between the Quantitative variables is Pearson </w:t>
      </w:r>
      <w:r w:rsidR="00867D6C">
        <w:t xml:space="preserve">Correlations. Latitude and longitude are not corelated because Pearson correlation only finds the linear correlation between </w:t>
      </w:r>
      <w:r w:rsidR="00F11550">
        <w:t>Quantitative</w:t>
      </w:r>
      <w:r w:rsidR="00867D6C">
        <w:t xml:space="preserve"> variables. Some features have strong linear relationship like accommodates and beds which is 0.84. Cleaning fee and bedrooms as we know both are </w:t>
      </w:r>
      <w:r w:rsidR="00F11550">
        <w:t>corelated,</w:t>
      </w:r>
      <w:r w:rsidR="00867D6C">
        <w:t xml:space="preserve"> </w:t>
      </w:r>
      <w:r w:rsidR="00F11550">
        <w:t xml:space="preserve">so it has 0.48. zero between the variables showing no correlation while negative values representing the correlation, but one quantity decreases while other increasing. All correlations are shown in the figure.10, drawn with the help of </w:t>
      </w:r>
      <w:r w:rsidR="00B6590C">
        <w:t>matplotlib and Seaborn are the best python libraries to visualize the correlation.</w:t>
      </w:r>
    </w:p>
    <w:p w14:paraId="738E359E" w14:textId="2C5A34C0" w:rsidR="007724DD" w:rsidRDefault="001C48AE" w:rsidP="007724DD">
      <w:pPr>
        <w:jc w:val="both"/>
      </w:pPr>
      <w:r>
        <w:rPr>
          <w:noProof/>
        </w:rPr>
        <w:drawing>
          <wp:inline distT="0" distB="0" distL="0" distR="0" wp14:anchorId="1BA6780D" wp14:editId="79446C34">
            <wp:extent cx="3200400" cy="3055620"/>
            <wp:effectExtent l="0" t="0" r="0" b="0"/>
            <wp:docPr id="5" name="Picture 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ng"/>
                    <pic:cNvPicPr/>
                  </pic:nvPicPr>
                  <pic:blipFill>
                    <a:blip r:embed="rId18"/>
                    <a:stretch>
                      <a:fillRect/>
                    </a:stretch>
                  </pic:blipFill>
                  <pic:spPr>
                    <a:xfrm>
                      <a:off x="0" y="0"/>
                      <a:ext cx="3200400" cy="3055620"/>
                    </a:xfrm>
                    <a:prstGeom prst="rect">
                      <a:avLst/>
                    </a:prstGeom>
                  </pic:spPr>
                </pic:pic>
              </a:graphicData>
            </a:graphic>
          </wp:inline>
        </w:drawing>
      </w:r>
    </w:p>
    <w:p w14:paraId="2D0CCEC3" w14:textId="25DB6474" w:rsidR="007724DD" w:rsidRDefault="00B6590C" w:rsidP="007724DD">
      <w:pPr>
        <w:jc w:val="both"/>
        <w:rPr>
          <w:sz w:val="18"/>
          <w:szCs w:val="18"/>
        </w:rPr>
      </w:pPr>
      <w:r w:rsidRPr="00B6590C">
        <w:rPr>
          <w:sz w:val="18"/>
          <w:szCs w:val="18"/>
        </w:rPr>
        <w:t>Figure.10: Showing the Pearson correlation between quantitative variables</w:t>
      </w:r>
    </w:p>
    <w:p w14:paraId="6CA9887C" w14:textId="3EE5EECA" w:rsidR="00B6590C" w:rsidRDefault="00B6590C" w:rsidP="007724DD">
      <w:pPr>
        <w:jc w:val="both"/>
        <w:rPr>
          <w:sz w:val="18"/>
          <w:szCs w:val="18"/>
        </w:rPr>
      </w:pPr>
    </w:p>
    <w:p w14:paraId="39F4F2C7" w14:textId="6026E63D" w:rsidR="007724DD" w:rsidRDefault="00B6590C" w:rsidP="007724DD">
      <w:pPr>
        <w:jc w:val="both"/>
      </w:pPr>
      <w:r w:rsidRPr="00B6590C">
        <w:t xml:space="preserve">As we know that our target </w:t>
      </w:r>
      <w:r>
        <w:t>variables are categorical which are Price Class and Availability class</w:t>
      </w:r>
      <w:r w:rsidR="00AF1FAB">
        <w:t xml:space="preserve">. To find the correlation between quantitative and categorical variable </w:t>
      </w:r>
      <w:r w:rsidR="00413DDB">
        <w:t>and</w:t>
      </w:r>
      <w:r w:rsidR="00AF1FAB">
        <w:t xml:space="preserve"> categorical and categorical variable , Chi Squared technique is used </w:t>
      </w:r>
      <w:r w:rsidR="00B73E95">
        <w:t>which is highly based on p-value</w:t>
      </w:r>
      <w:r w:rsidR="008B2F7F">
        <w:t>. To check the dependency which compared the actual and critical value</w:t>
      </w:r>
      <w:r w:rsidR="004833E9">
        <w:t xml:space="preserve"> based in the distribution of the variables and tells whether variables are independent or dependent based on the p-value of 0.05. If the value of p-value is less than </w:t>
      </w:r>
      <w:r w:rsidR="0097292F">
        <w:t>0.05 then null hypothesis must be rejected while if the value is greater than that it means, there is no dependency between variables and Null hypothesis followed with reference to the degree of freedom. To accomplish this instead of doing it manually by calculating p-values of all variables then calculate the threshold by using the degree of freedom and comparing it to see the whether the variables are dependent or not.</w:t>
      </w:r>
    </w:p>
    <w:p w14:paraId="1F25271A" w14:textId="2101C61B" w:rsidR="00510149" w:rsidRDefault="00775F39" w:rsidP="007724DD">
      <w:pPr>
        <w:jc w:val="both"/>
      </w:pPr>
      <w:r>
        <w:t xml:space="preserve">We write a function by setting the value of p-value of 0.95. </w:t>
      </w:r>
      <w:r w:rsidR="00744715">
        <w:t>First,</w:t>
      </w:r>
      <w:r>
        <w:t xml:space="preserve"> we create a contingency table using </w:t>
      </w:r>
      <w:r w:rsidR="007919CF">
        <w:t>crosstab</w:t>
      </w:r>
      <w:r w:rsidR="003264FA">
        <w:t xml:space="preserve"> and then calculate the chi squared using python library </w:t>
      </w:r>
      <w:proofErr w:type="spellStart"/>
      <w:r w:rsidR="003264FA">
        <w:t>Scipy</w:t>
      </w:r>
      <w:proofErr w:type="spellEnd"/>
      <w:r w:rsidR="003264FA">
        <w:t xml:space="preserve"> and then comparing the critical value we checked the dependency between variables by looping through all the column we get the following dependency as shown in the table.</w:t>
      </w:r>
      <w:r w:rsidR="00A87813">
        <w:t xml:space="preserve"> </w:t>
      </w:r>
      <w:r w:rsidR="00744715">
        <w:t>II</w:t>
      </w:r>
    </w:p>
    <w:p w14:paraId="6208A865" w14:textId="77777777" w:rsidR="00744715" w:rsidRDefault="00744715" w:rsidP="007724DD">
      <w:pPr>
        <w:jc w:val="both"/>
      </w:pPr>
    </w:p>
    <w:tbl>
      <w:tblPr>
        <w:tblStyle w:val="TableGrid"/>
        <w:tblW w:w="0" w:type="auto"/>
        <w:tblLayout w:type="fixed"/>
        <w:tblLook w:val="04A0" w:firstRow="1" w:lastRow="0" w:firstColumn="1" w:lastColumn="0" w:noHBand="0" w:noVBand="1"/>
      </w:tblPr>
      <w:tblGrid>
        <w:gridCol w:w="1975"/>
        <w:gridCol w:w="1350"/>
        <w:gridCol w:w="1260"/>
      </w:tblGrid>
      <w:tr w:rsidR="00250C6F" w14:paraId="7B97BB4C" w14:textId="77777777" w:rsidTr="00EC5978">
        <w:tc>
          <w:tcPr>
            <w:tcW w:w="1975" w:type="dxa"/>
          </w:tcPr>
          <w:p w14:paraId="41CCED87" w14:textId="3B91C0B3" w:rsidR="00250C6F" w:rsidRDefault="00250C6F" w:rsidP="007724DD">
            <w:pPr>
              <w:jc w:val="both"/>
            </w:pPr>
            <w:r>
              <w:t>Independent Variable</w:t>
            </w:r>
          </w:p>
        </w:tc>
        <w:tc>
          <w:tcPr>
            <w:tcW w:w="1350" w:type="dxa"/>
          </w:tcPr>
          <w:p w14:paraId="6DC131C7" w14:textId="4CB8AB4B" w:rsidR="00250C6F" w:rsidRDefault="00250C6F" w:rsidP="007724DD">
            <w:pPr>
              <w:jc w:val="both"/>
            </w:pPr>
            <w:r>
              <w:t xml:space="preserve">Price Class </w:t>
            </w:r>
          </w:p>
        </w:tc>
        <w:tc>
          <w:tcPr>
            <w:tcW w:w="1260" w:type="dxa"/>
          </w:tcPr>
          <w:p w14:paraId="279F820D" w14:textId="428800DD" w:rsidR="00250C6F" w:rsidRDefault="00250C6F" w:rsidP="007724DD">
            <w:pPr>
              <w:jc w:val="both"/>
            </w:pPr>
            <w:r>
              <w:t>Availability Class</w:t>
            </w:r>
          </w:p>
        </w:tc>
      </w:tr>
      <w:tr w:rsidR="00250C6F" w14:paraId="3125CD8F" w14:textId="77777777" w:rsidTr="00EC5978">
        <w:tc>
          <w:tcPr>
            <w:tcW w:w="1975" w:type="dxa"/>
          </w:tcPr>
          <w:p w14:paraId="06F9452E" w14:textId="12C33FFB" w:rsidR="00250C6F" w:rsidRDefault="00EC5978" w:rsidP="007724DD">
            <w:pPr>
              <w:jc w:val="both"/>
            </w:pPr>
            <w:r>
              <w:t>Neighborhood</w:t>
            </w:r>
          </w:p>
        </w:tc>
        <w:tc>
          <w:tcPr>
            <w:tcW w:w="1350" w:type="dxa"/>
          </w:tcPr>
          <w:p w14:paraId="23DF9ED9" w14:textId="46B64C09" w:rsidR="00250C6F" w:rsidRDefault="00EC5978" w:rsidP="007724DD">
            <w:pPr>
              <w:jc w:val="both"/>
            </w:pPr>
            <w:r>
              <w:t>Dependent</w:t>
            </w:r>
          </w:p>
        </w:tc>
        <w:tc>
          <w:tcPr>
            <w:tcW w:w="1260" w:type="dxa"/>
          </w:tcPr>
          <w:p w14:paraId="54DDB9F5" w14:textId="67B80FC0" w:rsidR="00250C6F" w:rsidRDefault="00EC5978" w:rsidP="007724DD">
            <w:pPr>
              <w:jc w:val="both"/>
            </w:pPr>
            <w:r>
              <w:t>Dependent</w:t>
            </w:r>
          </w:p>
        </w:tc>
      </w:tr>
      <w:tr w:rsidR="00250C6F" w14:paraId="3413AB62" w14:textId="77777777" w:rsidTr="00EC5978">
        <w:tc>
          <w:tcPr>
            <w:tcW w:w="1975" w:type="dxa"/>
          </w:tcPr>
          <w:p w14:paraId="124BA5F8" w14:textId="484AE6F8" w:rsidR="00250C6F" w:rsidRDefault="00250C6F" w:rsidP="007724DD">
            <w:pPr>
              <w:jc w:val="both"/>
            </w:pPr>
            <w:r>
              <w:t>Host is super</w:t>
            </w:r>
            <w:r w:rsidR="00EC5978">
              <w:t xml:space="preserve"> </w:t>
            </w:r>
            <w:r>
              <w:t>host</w:t>
            </w:r>
          </w:p>
        </w:tc>
        <w:tc>
          <w:tcPr>
            <w:tcW w:w="1350" w:type="dxa"/>
          </w:tcPr>
          <w:p w14:paraId="7B2AC55A" w14:textId="7AF3F879" w:rsidR="00250C6F" w:rsidRDefault="00EC5978" w:rsidP="007724DD">
            <w:pPr>
              <w:jc w:val="both"/>
            </w:pPr>
            <w:r>
              <w:t>Independent</w:t>
            </w:r>
          </w:p>
        </w:tc>
        <w:tc>
          <w:tcPr>
            <w:tcW w:w="1260" w:type="dxa"/>
          </w:tcPr>
          <w:p w14:paraId="32E1F89E" w14:textId="02C05861" w:rsidR="00250C6F" w:rsidRDefault="00EC5978" w:rsidP="007724DD">
            <w:pPr>
              <w:jc w:val="both"/>
            </w:pPr>
            <w:r>
              <w:t>Independent</w:t>
            </w:r>
          </w:p>
        </w:tc>
      </w:tr>
      <w:tr w:rsidR="00250C6F" w14:paraId="47763544" w14:textId="77777777" w:rsidTr="00EC5978">
        <w:tc>
          <w:tcPr>
            <w:tcW w:w="1975" w:type="dxa"/>
          </w:tcPr>
          <w:p w14:paraId="71A2A165" w14:textId="4A5DFC64" w:rsidR="00250C6F" w:rsidRDefault="00250C6F" w:rsidP="007724DD">
            <w:pPr>
              <w:jc w:val="both"/>
            </w:pPr>
            <w:r>
              <w:t>Host Identity verified</w:t>
            </w:r>
          </w:p>
        </w:tc>
        <w:tc>
          <w:tcPr>
            <w:tcW w:w="1350" w:type="dxa"/>
          </w:tcPr>
          <w:p w14:paraId="071694E2" w14:textId="3A257517" w:rsidR="00250C6F" w:rsidRDefault="00EC5978" w:rsidP="007724DD">
            <w:pPr>
              <w:jc w:val="both"/>
            </w:pPr>
            <w:r>
              <w:t>Independent</w:t>
            </w:r>
          </w:p>
        </w:tc>
        <w:tc>
          <w:tcPr>
            <w:tcW w:w="1260" w:type="dxa"/>
          </w:tcPr>
          <w:p w14:paraId="085A58E1" w14:textId="337E1293" w:rsidR="00250C6F" w:rsidRDefault="00EC5978" w:rsidP="007724DD">
            <w:pPr>
              <w:jc w:val="both"/>
            </w:pPr>
            <w:r>
              <w:t>Independent</w:t>
            </w:r>
          </w:p>
        </w:tc>
      </w:tr>
      <w:tr w:rsidR="00250C6F" w14:paraId="4E73972A" w14:textId="77777777" w:rsidTr="00EC5978">
        <w:tc>
          <w:tcPr>
            <w:tcW w:w="1975" w:type="dxa"/>
          </w:tcPr>
          <w:p w14:paraId="1CE6506A" w14:textId="5B825211" w:rsidR="00250C6F" w:rsidRDefault="00250C6F" w:rsidP="007724DD">
            <w:pPr>
              <w:jc w:val="both"/>
            </w:pPr>
            <w:r>
              <w:t>Location exact</w:t>
            </w:r>
          </w:p>
        </w:tc>
        <w:tc>
          <w:tcPr>
            <w:tcW w:w="1350" w:type="dxa"/>
          </w:tcPr>
          <w:p w14:paraId="4AA7BCC3" w14:textId="36DAD891" w:rsidR="00250C6F" w:rsidRDefault="005C53FE" w:rsidP="007724DD">
            <w:pPr>
              <w:jc w:val="both"/>
            </w:pPr>
            <w:r>
              <w:t>Ind</w:t>
            </w:r>
            <w:r w:rsidR="00EC5978">
              <w:t>ependent</w:t>
            </w:r>
          </w:p>
        </w:tc>
        <w:tc>
          <w:tcPr>
            <w:tcW w:w="1260" w:type="dxa"/>
          </w:tcPr>
          <w:p w14:paraId="20015EE8" w14:textId="03106632" w:rsidR="00250C6F" w:rsidRDefault="00EC5978" w:rsidP="007724DD">
            <w:pPr>
              <w:jc w:val="both"/>
            </w:pPr>
            <w:r>
              <w:t>Independent</w:t>
            </w:r>
          </w:p>
        </w:tc>
      </w:tr>
      <w:tr w:rsidR="00250C6F" w14:paraId="7C73AA72" w14:textId="77777777" w:rsidTr="00EC5978">
        <w:tc>
          <w:tcPr>
            <w:tcW w:w="1975" w:type="dxa"/>
          </w:tcPr>
          <w:p w14:paraId="437AF59B" w14:textId="04854D15" w:rsidR="00250C6F" w:rsidRDefault="00250C6F" w:rsidP="007724DD">
            <w:pPr>
              <w:jc w:val="both"/>
            </w:pPr>
            <w:r>
              <w:t>Property type</w:t>
            </w:r>
          </w:p>
        </w:tc>
        <w:tc>
          <w:tcPr>
            <w:tcW w:w="1350" w:type="dxa"/>
          </w:tcPr>
          <w:p w14:paraId="5F2D22DC" w14:textId="4DFC57CA" w:rsidR="00250C6F" w:rsidRDefault="00EC5978" w:rsidP="007724DD">
            <w:pPr>
              <w:jc w:val="both"/>
            </w:pPr>
            <w:r>
              <w:t>Dependent</w:t>
            </w:r>
          </w:p>
        </w:tc>
        <w:tc>
          <w:tcPr>
            <w:tcW w:w="1260" w:type="dxa"/>
          </w:tcPr>
          <w:p w14:paraId="619F2CCF" w14:textId="4D337663" w:rsidR="00250C6F" w:rsidRDefault="00EC5978" w:rsidP="007724DD">
            <w:pPr>
              <w:jc w:val="both"/>
            </w:pPr>
            <w:r>
              <w:t>Dependent</w:t>
            </w:r>
          </w:p>
        </w:tc>
      </w:tr>
      <w:tr w:rsidR="00250C6F" w14:paraId="26BA70A0" w14:textId="77777777" w:rsidTr="00EC5978">
        <w:tc>
          <w:tcPr>
            <w:tcW w:w="1975" w:type="dxa"/>
          </w:tcPr>
          <w:p w14:paraId="7C5ED13E" w14:textId="20EE2BBA" w:rsidR="00250C6F" w:rsidRDefault="00250C6F" w:rsidP="007724DD">
            <w:pPr>
              <w:jc w:val="both"/>
            </w:pPr>
            <w:r>
              <w:t>Room type</w:t>
            </w:r>
          </w:p>
        </w:tc>
        <w:tc>
          <w:tcPr>
            <w:tcW w:w="1350" w:type="dxa"/>
          </w:tcPr>
          <w:p w14:paraId="5C8E4536" w14:textId="64C0B5F3" w:rsidR="00250C6F" w:rsidRDefault="00EC5978" w:rsidP="007724DD">
            <w:pPr>
              <w:jc w:val="both"/>
            </w:pPr>
            <w:r>
              <w:t>Dependent</w:t>
            </w:r>
          </w:p>
        </w:tc>
        <w:tc>
          <w:tcPr>
            <w:tcW w:w="1260" w:type="dxa"/>
          </w:tcPr>
          <w:p w14:paraId="5902150A" w14:textId="08D0CC1F" w:rsidR="00250C6F" w:rsidRDefault="00EC5978" w:rsidP="007724DD">
            <w:pPr>
              <w:jc w:val="both"/>
            </w:pPr>
            <w:r>
              <w:t>Dependent</w:t>
            </w:r>
          </w:p>
        </w:tc>
      </w:tr>
      <w:tr w:rsidR="00250C6F" w14:paraId="748C00EE" w14:textId="77777777" w:rsidTr="00EC5978">
        <w:tc>
          <w:tcPr>
            <w:tcW w:w="1975" w:type="dxa"/>
          </w:tcPr>
          <w:p w14:paraId="597F622C" w14:textId="4B555BDA" w:rsidR="00250C6F" w:rsidRDefault="00250C6F" w:rsidP="007724DD">
            <w:pPr>
              <w:jc w:val="both"/>
            </w:pPr>
            <w:r>
              <w:t>Bed type</w:t>
            </w:r>
          </w:p>
        </w:tc>
        <w:tc>
          <w:tcPr>
            <w:tcW w:w="1350" w:type="dxa"/>
          </w:tcPr>
          <w:p w14:paraId="06E606BB" w14:textId="501115C0" w:rsidR="00250C6F" w:rsidRDefault="00EC5978" w:rsidP="007724DD">
            <w:pPr>
              <w:jc w:val="both"/>
            </w:pPr>
            <w:r>
              <w:t>Dependent</w:t>
            </w:r>
          </w:p>
        </w:tc>
        <w:tc>
          <w:tcPr>
            <w:tcW w:w="1260" w:type="dxa"/>
          </w:tcPr>
          <w:p w14:paraId="419CF81E" w14:textId="288B733E" w:rsidR="00250C6F" w:rsidRDefault="00EC5978" w:rsidP="007724DD">
            <w:pPr>
              <w:jc w:val="both"/>
            </w:pPr>
            <w:r>
              <w:t>Dependent</w:t>
            </w:r>
          </w:p>
        </w:tc>
      </w:tr>
      <w:tr w:rsidR="00250C6F" w14:paraId="12AC8214" w14:textId="77777777" w:rsidTr="00EC5978">
        <w:tc>
          <w:tcPr>
            <w:tcW w:w="1975" w:type="dxa"/>
          </w:tcPr>
          <w:p w14:paraId="3A0CA5DE" w14:textId="2C260A66" w:rsidR="00250C6F" w:rsidRDefault="00250C6F" w:rsidP="007724DD">
            <w:pPr>
              <w:jc w:val="both"/>
            </w:pPr>
            <w:r>
              <w:t>Latitude</w:t>
            </w:r>
          </w:p>
        </w:tc>
        <w:tc>
          <w:tcPr>
            <w:tcW w:w="1350" w:type="dxa"/>
          </w:tcPr>
          <w:p w14:paraId="124415C9" w14:textId="4FFFEF1F" w:rsidR="00250C6F" w:rsidRDefault="00EC5978" w:rsidP="007724DD">
            <w:pPr>
              <w:jc w:val="both"/>
            </w:pPr>
            <w:r>
              <w:t>Independent</w:t>
            </w:r>
          </w:p>
        </w:tc>
        <w:tc>
          <w:tcPr>
            <w:tcW w:w="1260" w:type="dxa"/>
          </w:tcPr>
          <w:p w14:paraId="59047538" w14:textId="272D2E2F" w:rsidR="00250C6F" w:rsidRDefault="00EC5978" w:rsidP="007724DD">
            <w:pPr>
              <w:jc w:val="both"/>
            </w:pPr>
            <w:r>
              <w:t>Independent</w:t>
            </w:r>
          </w:p>
        </w:tc>
      </w:tr>
      <w:tr w:rsidR="00250C6F" w14:paraId="386734D6" w14:textId="77777777" w:rsidTr="00EC5978">
        <w:tc>
          <w:tcPr>
            <w:tcW w:w="1975" w:type="dxa"/>
          </w:tcPr>
          <w:p w14:paraId="7F06E9BE" w14:textId="6E007D48" w:rsidR="00250C6F" w:rsidRDefault="00250C6F" w:rsidP="007724DD">
            <w:pPr>
              <w:jc w:val="both"/>
            </w:pPr>
            <w:r>
              <w:t>Longitude</w:t>
            </w:r>
          </w:p>
        </w:tc>
        <w:tc>
          <w:tcPr>
            <w:tcW w:w="1350" w:type="dxa"/>
          </w:tcPr>
          <w:p w14:paraId="47420BDE" w14:textId="0B518664" w:rsidR="00250C6F" w:rsidRDefault="00EC5978" w:rsidP="007724DD">
            <w:pPr>
              <w:jc w:val="both"/>
            </w:pPr>
            <w:r>
              <w:t>Independent</w:t>
            </w:r>
          </w:p>
        </w:tc>
        <w:tc>
          <w:tcPr>
            <w:tcW w:w="1260" w:type="dxa"/>
          </w:tcPr>
          <w:p w14:paraId="4BCE2894" w14:textId="519D4F1E" w:rsidR="00250C6F" w:rsidRDefault="00EC5978" w:rsidP="007724DD">
            <w:pPr>
              <w:jc w:val="both"/>
            </w:pPr>
            <w:r>
              <w:t>Independent</w:t>
            </w:r>
          </w:p>
        </w:tc>
      </w:tr>
      <w:tr w:rsidR="00250C6F" w14:paraId="5587E405" w14:textId="77777777" w:rsidTr="00EC5978">
        <w:tc>
          <w:tcPr>
            <w:tcW w:w="1975" w:type="dxa"/>
          </w:tcPr>
          <w:p w14:paraId="6A62D50C" w14:textId="51E598E1" w:rsidR="00250C6F" w:rsidRDefault="00EC5978" w:rsidP="007724DD">
            <w:pPr>
              <w:jc w:val="both"/>
            </w:pPr>
            <w:r>
              <w:t>Accommodates</w:t>
            </w:r>
          </w:p>
        </w:tc>
        <w:tc>
          <w:tcPr>
            <w:tcW w:w="1350" w:type="dxa"/>
          </w:tcPr>
          <w:p w14:paraId="6C942F5C" w14:textId="1B412A1E" w:rsidR="00250C6F" w:rsidRDefault="00EC5978" w:rsidP="007724DD">
            <w:pPr>
              <w:jc w:val="both"/>
            </w:pPr>
            <w:r>
              <w:t>Dependent</w:t>
            </w:r>
          </w:p>
        </w:tc>
        <w:tc>
          <w:tcPr>
            <w:tcW w:w="1260" w:type="dxa"/>
          </w:tcPr>
          <w:p w14:paraId="0BE9BBE2" w14:textId="2DF993EC" w:rsidR="00250C6F" w:rsidRDefault="00EC5978" w:rsidP="007724DD">
            <w:pPr>
              <w:jc w:val="both"/>
            </w:pPr>
            <w:r>
              <w:t>Dependent</w:t>
            </w:r>
          </w:p>
        </w:tc>
      </w:tr>
      <w:tr w:rsidR="00250C6F" w14:paraId="439BF772" w14:textId="77777777" w:rsidTr="00EC5978">
        <w:tc>
          <w:tcPr>
            <w:tcW w:w="1975" w:type="dxa"/>
          </w:tcPr>
          <w:p w14:paraId="594375E5" w14:textId="57366422" w:rsidR="00250C6F" w:rsidRDefault="00EC5978" w:rsidP="007724DD">
            <w:pPr>
              <w:jc w:val="both"/>
            </w:pPr>
            <w:r>
              <w:t>Bathrooms</w:t>
            </w:r>
          </w:p>
        </w:tc>
        <w:tc>
          <w:tcPr>
            <w:tcW w:w="1350" w:type="dxa"/>
          </w:tcPr>
          <w:p w14:paraId="0C0EC97B" w14:textId="5AAC8219" w:rsidR="00250C6F" w:rsidRDefault="00EC5978" w:rsidP="007724DD">
            <w:pPr>
              <w:jc w:val="both"/>
            </w:pPr>
            <w:r>
              <w:t>Dependent</w:t>
            </w:r>
          </w:p>
        </w:tc>
        <w:tc>
          <w:tcPr>
            <w:tcW w:w="1260" w:type="dxa"/>
          </w:tcPr>
          <w:p w14:paraId="2E542DC1" w14:textId="7843DDAF" w:rsidR="00250C6F" w:rsidRDefault="00EC5978" w:rsidP="007724DD">
            <w:pPr>
              <w:jc w:val="both"/>
            </w:pPr>
            <w:r>
              <w:t>Dependent</w:t>
            </w:r>
          </w:p>
        </w:tc>
      </w:tr>
      <w:tr w:rsidR="00250C6F" w14:paraId="18715360" w14:textId="77777777" w:rsidTr="00EC5978">
        <w:tc>
          <w:tcPr>
            <w:tcW w:w="1975" w:type="dxa"/>
          </w:tcPr>
          <w:p w14:paraId="51709952" w14:textId="78436B38" w:rsidR="00250C6F" w:rsidRDefault="00EC5978" w:rsidP="007724DD">
            <w:pPr>
              <w:jc w:val="both"/>
            </w:pPr>
            <w:r>
              <w:t>Bedrooms</w:t>
            </w:r>
          </w:p>
        </w:tc>
        <w:tc>
          <w:tcPr>
            <w:tcW w:w="1350" w:type="dxa"/>
          </w:tcPr>
          <w:p w14:paraId="67B6AE83" w14:textId="5E9C6BB2" w:rsidR="00250C6F" w:rsidRDefault="00EC5978" w:rsidP="007724DD">
            <w:pPr>
              <w:jc w:val="both"/>
            </w:pPr>
            <w:r>
              <w:t>Dependent</w:t>
            </w:r>
          </w:p>
        </w:tc>
        <w:tc>
          <w:tcPr>
            <w:tcW w:w="1260" w:type="dxa"/>
          </w:tcPr>
          <w:p w14:paraId="6651BB9E" w14:textId="31DC85E0" w:rsidR="00250C6F" w:rsidRDefault="00EC5978" w:rsidP="007724DD">
            <w:pPr>
              <w:jc w:val="both"/>
            </w:pPr>
            <w:r>
              <w:t>Dependent</w:t>
            </w:r>
          </w:p>
        </w:tc>
      </w:tr>
      <w:tr w:rsidR="00250C6F" w14:paraId="29B88AF9" w14:textId="77777777" w:rsidTr="00EC5978">
        <w:tc>
          <w:tcPr>
            <w:tcW w:w="1975" w:type="dxa"/>
          </w:tcPr>
          <w:p w14:paraId="4E983E53" w14:textId="795394CA" w:rsidR="00250C6F" w:rsidRDefault="00EC5978" w:rsidP="007724DD">
            <w:pPr>
              <w:jc w:val="both"/>
            </w:pPr>
            <w:r>
              <w:t>Beds</w:t>
            </w:r>
          </w:p>
        </w:tc>
        <w:tc>
          <w:tcPr>
            <w:tcW w:w="1350" w:type="dxa"/>
          </w:tcPr>
          <w:p w14:paraId="419BD5B0" w14:textId="74089FAA" w:rsidR="00250C6F" w:rsidRDefault="00EC5978" w:rsidP="007724DD">
            <w:pPr>
              <w:jc w:val="both"/>
            </w:pPr>
            <w:r>
              <w:t>Dependent</w:t>
            </w:r>
          </w:p>
        </w:tc>
        <w:tc>
          <w:tcPr>
            <w:tcW w:w="1260" w:type="dxa"/>
          </w:tcPr>
          <w:p w14:paraId="12618B1F" w14:textId="09E22CEE" w:rsidR="00250C6F" w:rsidRDefault="00EC5978" w:rsidP="007724DD">
            <w:pPr>
              <w:jc w:val="both"/>
            </w:pPr>
            <w:r>
              <w:t>Dependent</w:t>
            </w:r>
          </w:p>
        </w:tc>
      </w:tr>
      <w:tr w:rsidR="00250C6F" w14:paraId="75691BCC" w14:textId="77777777" w:rsidTr="00EC5978">
        <w:tc>
          <w:tcPr>
            <w:tcW w:w="1975" w:type="dxa"/>
          </w:tcPr>
          <w:p w14:paraId="27B83F1C" w14:textId="4337184C" w:rsidR="00250C6F" w:rsidRDefault="00EC5978" w:rsidP="007724DD">
            <w:pPr>
              <w:jc w:val="both"/>
            </w:pPr>
            <w:r>
              <w:t>Security deposit</w:t>
            </w:r>
          </w:p>
        </w:tc>
        <w:tc>
          <w:tcPr>
            <w:tcW w:w="1350" w:type="dxa"/>
          </w:tcPr>
          <w:p w14:paraId="6259E80A" w14:textId="44E256CA" w:rsidR="00250C6F" w:rsidRDefault="00EC5978" w:rsidP="007724DD">
            <w:pPr>
              <w:jc w:val="both"/>
            </w:pPr>
            <w:r>
              <w:t>Dependent</w:t>
            </w:r>
          </w:p>
        </w:tc>
        <w:tc>
          <w:tcPr>
            <w:tcW w:w="1260" w:type="dxa"/>
          </w:tcPr>
          <w:p w14:paraId="2E27C3CA" w14:textId="3A28634B" w:rsidR="00250C6F" w:rsidRDefault="00EC5978" w:rsidP="007724DD">
            <w:pPr>
              <w:jc w:val="both"/>
            </w:pPr>
            <w:r>
              <w:t>Dependent</w:t>
            </w:r>
          </w:p>
        </w:tc>
      </w:tr>
      <w:tr w:rsidR="00250C6F" w14:paraId="4C28C285" w14:textId="77777777" w:rsidTr="00EC5978">
        <w:tc>
          <w:tcPr>
            <w:tcW w:w="1975" w:type="dxa"/>
          </w:tcPr>
          <w:p w14:paraId="5C5C67D4" w14:textId="004C86EF" w:rsidR="00250C6F" w:rsidRDefault="00EC5978" w:rsidP="007724DD">
            <w:pPr>
              <w:jc w:val="both"/>
            </w:pPr>
            <w:r>
              <w:t>Cleaning fee</w:t>
            </w:r>
          </w:p>
        </w:tc>
        <w:tc>
          <w:tcPr>
            <w:tcW w:w="1350" w:type="dxa"/>
          </w:tcPr>
          <w:p w14:paraId="600820A2" w14:textId="3A75FAE7" w:rsidR="00250C6F" w:rsidRDefault="00EC5978" w:rsidP="007724DD">
            <w:pPr>
              <w:jc w:val="both"/>
            </w:pPr>
            <w:r>
              <w:t>Dependent</w:t>
            </w:r>
          </w:p>
        </w:tc>
        <w:tc>
          <w:tcPr>
            <w:tcW w:w="1260" w:type="dxa"/>
          </w:tcPr>
          <w:p w14:paraId="32D8C0EB" w14:textId="5B2754C5" w:rsidR="00250C6F" w:rsidRDefault="00EC5978" w:rsidP="007724DD">
            <w:pPr>
              <w:jc w:val="both"/>
            </w:pPr>
            <w:r>
              <w:t>Dependent</w:t>
            </w:r>
          </w:p>
        </w:tc>
      </w:tr>
      <w:tr w:rsidR="00250C6F" w14:paraId="7BE08190" w14:textId="77777777" w:rsidTr="00EC5978">
        <w:tc>
          <w:tcPr>
            <w:tcW w:w="1975" w:type="dxa"/>
          </w:tcPr>
          <w:p w14:paraId="52BB37AA" w14:textId="44312D3A" w:rsidR="00250C6F" w:rsidRDefault="00EC5978" w:rsidP="007724DD">
            <w:pPr>
              <w:jc w:val="both"/>
            </w:pPr>
            <w:r>
              <w:t>Guests included</w:t>
            </w:r>
          </w:p>
        </w:tc>
        <w:tc>
          <w:tcPr>
            <w:tcW w:w="1350" w:type="dxa"/>
          </w:tcPr>
          <w:p w14:paraId="73535C4E" w14:textId="0EEBF624" w:rsidR="00250C6F" w:rsidRDefault="00EC5978" w:rsidP="007724DD">
            <w:pPr>
              <w:jc w:val="both"/>
            </w:pPr>
            <w:r>
              <w:t>Dependent</w:t>
            </w:r>
          </w:p>
        </w:tc>
        <w:tc>
          <w:tcPr>
            <w:tcW w:w="1260" w:type="dxa"/>
          </w:tcPr>
          <w:p w14:paraId="60091D96" w14:textId="0D4E7E20" w:rsidR="00250C6F" w:rsidRDefault="00EC5978" w:rsidP="007724DD">
            <w:pPr>
              <w:jc w:val="both"/>
            </w:pPr>
            <w:r>
              <w:t>Dependent</w:t>
            </w:r>
          </w:p>
        </w:tc>
      </w:tr>
      <w:tr w:rsidR="00250C6F" w14:paraId="710109E5" w14:textId="77777777" w:rsidTr="00EC5978">
        <w:tc>
          <w:tcPr>
            <w:tcW w:w="1975" w:type="dxa"/>
          </w:tcPr>
          <w:p w14:paraId="6ED76706" w14:textId="60E00A49" w:rsidR="00250C6F" w:rsidRDefault="00EC5978" w:rsidP="007724DD">
            <w:pPr>
              <w:jc w:val="both"/>
            </w:pPr>
            <w:r>
              <w:t>Minimum nights</w:t>
            </w:r>
          </w:p>
        </w:tc>
        <w:tc>
          <w:tcPr>
            <w:tcW w:w="1350" w:type="dxa"/>
          </w:tcPr>
          <w:p w14:paraId="589838CE" w14:textId="17494A33" w:rsidR="00250C6F" w:rsidRDefault="00EC5978" w:rsidP="007724DD">
            <w:pPr>
              <w:jc w:val="both"/>
            </w:pPr>
            <w:r>
              <w:t>Dependent</w:t>
            </w:r>
          </w:p>
        </w:tc>
        <w:tc>
          <w:tcPr>
            <w:tcW w:w="1260" w:type="dxa"/>
          </w:tcPr>
          <w:p w14:paraId="62C818C4" w14:textId="71B03F52" w:rsidR="00250C6F" w:rsidRDefault="00EC5978" w:rsidP="007724DD">
            <w:pPr>
              <w:jc w:val="both"/>
            </w:pPr>
            <w:r>
              <w:t>Dependent</w:t>
            </w:r>
          </w:p>
        </w:tc>
      </w:tr>
      <w:tr w:rsidR="00250C6F" w14:paraId="679BE24A" w14:textId="77777777" w:rsidTr="00EC5978">
        <w:tc>
          <w:tcPr>
            <w:tcW w:w="1975" w:type="dxa"/>
          </w:tcPr>
          <w:p w14:paraId="4FE58CE1" w14:textId="1B40D39F" w:rsidR="00250C6F" w:rsidRDefault="00EC5978" w:rsidP="007724DD">
            <w:pPr>
              <w:jc w:val="both"/>
            </w:pPr>
            <w:r>
              <w:t>Maximum nights</w:t>
            </w:r>
          </w:p>
        </w:tc>
        <w:tc>
          <w:tcPr>
            <w:tcW w:w="1350" w:type="dxa"/>
          </w:tcPr>
          <w:p w14:paraId="345A62CA" w14:textId="117A20DB" w:rsidR="00250C6F" w:rsidRDefault="00EC5978" w:rsidP="007724DD">
            <w:pPr>
              <w:jc w:val="both"/>
            </w:pPr>
            <w:r>
              <w:t>Dependent</w:t>
            </w:r>
          </w:p>
        </w:tc>
        <w:tc>
          <w:tcPr>
            <w:tcW w:w="1260" w:type="dxa"/>
          </w:tcPr>
          <w:p w14:paraId="0A8CAB10" w14:textId="154B32F9" w:rsidR="00250C6F" w:rsidRDefault="00EC5978" w:rsidP="007724DD">
            <w:pPr>
              <w:jc w:val="both"/>
            </w:pPr>
            <w:r>
              <w:t>Dependent</w:t>
            </w:r>
          </w:p>
        </w:tc>
      </w:tr>
      <w:tr w:rsidR="00250C6F" w14:paraId="77914B9D" w14:textId="77777777" w:rsidTr="00EC5978">
        <w:tc>
          <w:tcPr>
            <w:tcW w:w="1975" w:type="dxa"/>
          </w:tcPr>
          <w:p w14:paraId="62452B64" w14:textId="36FD5D3B" w:rsidR="00250C6F" w:rsidRDefault="00EC5978" w:rsidP="007724DD">
            <w:pPr>
              <w:jc w:val="both"/>
            </w:pPr>
            <w:r>
              <w:t>Host listing count</w:t>
            </w:r>
          </w:p>
        </w:tc>
        <w:tc>
          <w:tcPr>
            <w:tcW w:w="1350" w:type="dxa"/>
          </w:tcPr>
          <w:p w14:paraId="129E747F" w14:textId="25395720" w:rsidR="00250C6F" w:rsidRDefault="00EC5978" w:rsidP="007724DD">
            <w:pPr>
              <w:jc w:val="both"/>
            </w:pPr>
            <w:r>
              <w:t>Dependent</w:t>
            </w:r>
          </w:p>
        </w:tc>
        <w:tc>
          <w:tcPr>
            <w:tcW w:w="1260" w:type="dxa"/>
          </w:tcPr>
          <w:p w14:paraId="63E7E574" w14:textId="23D01A2D" w:rsidR="00250C6F" w:rsidRDefault="00EC5978" w:rsidP="007724DD">
            <w:pPr>
              <w:jc w:val="both"/>
            </w:pPr>
            <w:r>
              <w:t>Dependent</w:t>
            </w:r>
          </w:p>
        </w:tc>
      </w:tr>
    </w:tbl>
    <w:p w14:paraId="4A0BCC55" w14:textId="2CFD1945" w:rsidR="00744715" w:rsidRDefault="00EC5978" w:rsidP="007724DD">
      <w:pPr>
        <w:jc w:val="both"/>
        <w:rPr>
          <w:sz w:val="18"/>
          <w:szCs w:val="18"/>
        </w:rPr>
      </w:pPr>
      <w:r w:rsidRPr="00A87813">
        <w:rPr>
          <w:sz w:val="18"/>
          <w:szCs w:val="18"/>
        </w:rPr>
        <w:t>Table II: Representing a Chi-Squared Test Dependency check</w:t>
      </w:r>
    </w:p>
    <w:p w14:paraId="04BF3B0B" w14:textId="3748D9B5" w:rsidR="005C53FE" w:rsidRDefault="005C53FE" w:rsidP="007724DD">
      <w:pPr>
        <w:jc w:val="both"/>
        <w:rPr>
          <w:sz w:val="18"/>
          <w:szCs w:val="18"/>
        </w:rPr>
      </w:pPr>
    </w:p>
    <w:p w14:paraId="642D0C3F" w14:textId="5A33301B" w:rsidR="00CA464C" w:rsidRPr="00CA464C" w:rsidRDefault="005C53FE" w:rsidP="00CA464C">
      <w:pPr>
        <w:pStyle w:val="ListParagraph"/>
        <w:numPr>
          <w:ilvl w:val="0"/>
          <w:numId w:val="5"/>
        </w:numPr>
        <w:spacing w:after="240"/>
        <w:jc w:val="both"/>
        <w:rPr>
          <w:b/>
          <w:bCs/>
          <w:color w:val="000000" w:themeColor="text1"/>
        </w:rPr>
      </w:pPr>
      <w:r w:rsidRPr="005C53FE">
        <w:rPr>
          <w:b/>
          <w:bCs/>
          <w:color w:val="000000" w:themeColor="text1"/>
        </w:rPr>
        <w:t>ALGORITHMS USED FOR PRICE CLASS PREDICTION</w:t>
      </w:r>
      <w:r>
        <w:rPr>
          <w:b/>
          <w:bCs/>
          <w:color w:val="000000" w:themeColor="text1"/>
        </w:rPr>
        <w:t xml:space="preserve"> AND AVAILABILITY PREDICTION</w:t>
      </w:r>
    </w:p>
    <w:p w14:paraId="5D7CC099" w14:textId="40A51453" w:rsidR="00744715" w:rsidRPr="005C53FE" w:rsidRDefault="00815D32" w:rsidP="0086785E">
      <w:pPr>
        <w:pStyle w:val="ListParagraph"/>
        <w:numPr>
          <w:ilvl w:val="0"/>
          <w:numId w:val="6"/>
        </w:numPr>
        <w:jc w:val="both"/>
      </w:pPr>
      <w:r w:rsidRPr="005C53FE">
        <w:t>ARTIFICAL NERUAL NETWORK</w:t>
      </w:r>
    </w:p>
    <w:p w14:paraId="658E8CEB" w14:textId="2942E58B" w:rsidR="00282C57" w:rsidRDefault="00346BB0" w:rsidP="007162F4">
      <w:pPr>
        <w:spacing w:after="240"/>
        <w:jc w:val="both"/>
        <w:rPr>
          <w:color w:val="000000" w:themeColor="text1"/>
        </w:rPr>
      </w:pPr>
      <w:r w:rsidRPr="001D136F">
        <w:rPr>
          <w:color w:val="000000" w:themeColor="text1"/>
        </w:rPr>
        <w:t xml:space="preserve">Artificial Neural Networks (ANN) systems are intelligent computing systems that </w:t>
      </w:r>
      <w:r w:rsidRPr="001D136F">
        <w:rPr>
          <w:noProof/>
          <w:color w:val="000000" w:themeColor="text1"/>
        </w:rPr>
        <w:t>resemble</w:t>
      </w:r>
      <w:r w:rsidRPr="001D136F">
        <w:rPr>
          <w:color w:val="000000" w:themeColor="text1"/>
        </w:rPr>
        <w:t xml:space="preserve"> the biological neural networks in human brains. An ANN </w:t>
      </w:r>
      <w:r w:rsidRPr="001D136F">
        <w:rPr>
          <w:noProof/>
          <w:color w:val="000000" w:themeColor="text1"/>
        </w:rPr>
        <w:t>consists</w:t>
      </w:r>
      <w:r w:rsidRPr="001D136F">
        <w:rPr>
          <w:color w:val="000000" w:themeColor="text1"/>
        </w:rPr>
        <w:t xml:space="preserve"> the networks of connected units or nodes called artificial neurons. In an ANN, a typical artificial neuron receives the signal, process it according to activation function used to program it to </w:t>
      </w:r>
      <w:r w:rsidRPr="001D136F">
        <w:rPr>
          <w:noProof/>
          <w:color w:val="000000" w:themeColor="text1"/>
        </w:rPr>
        <w:t>send</w:t>
      </w:r>
      <w:r w:rsidRPr="001D136F">
        <w:rPr>
          <w:color w:val="000000" w:themeColor="text1"/>
        </w:rPr>
        <w:t xml:space="preserve"> to the next artificial neurons connected to it via a connection between two consecutive nodes.</w:t>
      </w:r>
      <w:r>
        <w:rPr>
          <w:color w:val="000000" w:themeColor="text1"/>
        </w:rPr>
        <w:t xml:space="preserve"> </w:t>
      </w:r>
      <w:r w:rsidRPr="001D136F">
        <w:rPr>
          <w:color w:val="000000" w:themeColor="text1"/>
        </w:rPr>
        <w:t xml:space="preserve">One of the most popular ANN paradigms is the feed-forward neural network (FNN) and the </w:t>
      </w:r>
      <w:r w:rsidRPr="001D136F">
        <w:rPr>
          <w:color w:val="000000" w:themeColor="text1"/>
        </w:rPr>
        <w:lastRenderedPageBreak/>
        <w:t>associated backpropagation training</w:t>
      </w:r>
      <w:r>
        <w:rPr>
          <w:color w:val="000000" w:themeColor="text1"/>
        </w:rPr>
        <w:t xml:space="preserve"> </w:t>
      </w:r>
      <w:r w:rsidRPr="001D136F">
        <w:rPr>
          <w:color w:val="000000" w:themeColor="text1"/>
        </w:rPr>
        <w:t>algorithm. Feedforward Neural Networks are the type of artificial neural networks where the connections between do not form a cycle. Feedforward neural networks were the first type of artificial neural network invented and are simpler than their counterpart, recurrent neural networks. They are called feedforward because information only travels forward in the network (no loops), first through the input nodes, then through the hidden nodes (if present), and finally through the output nodes [2</w:t>
      </w:r>
      <w:r w:rsidR="00A00443">
        <w:rPr>
          <w:color w:val="000000" w:themeColor="text1"/>
        </w:rPr>
        <w:t>8</w:t>
      </w:r>
      <w:r w:rsidRPr="001D136F">
        <w:rPr>
          <w:color w:val="000000" w:themeColor="text1"/>
        </w:rPr>
        <w:t>]</w:t>
      </w:r>
      <w:r w:rsidR="00F006AF">
        <w:rPr>
          <w:color w:val="000000" w:themeColor="text1"/>
        </w:rPr>
        <w:t xml:space="preserve">. </w:t>
      </w:r>
    </w:p>
    <w:p w14:paraId="1E1BEC58" w14:textId="6AFD359A" w:rsidR="00FA7BA5" w:rsidRPr="001D136F" w:rsidRDefault="00F006AF" w:rsidP="00FA7BA5">
      <w:pPr>
        <w:spacing w:after="240"/>
        <w:jc w:val="both"/>
        <w:rPr>
          <w:color w:val="000000" w:themeColor="text1"/>
        </w:rPr>
      </w:pPr>
      <w:r>
        <w:rPr>
          <w:color w:val="000000" w:themeColor="text1"/>
        </w:rPr>
        <w:t>We cannot use recurrent neural network because our data is not continuous which requires more memory but very accurate algorithm to predict the classes as well as value in regression.</w:t>
      </w:r>
      <w:r w:rsidR="00552321">
        <w:rPr>
          <w:color w:val="000000" w:themeColor="text1"/>
        </w:rPr>
        <w:t xml:space="preserve"> </w:t>
      </w:r>
      <w:r w:rsidR="00366E79">
        <w:t>To fit for our model for the dataset we need to do more preprocessing of data to fit for the model</w:t>
      </w:r>
      <w:r w:rsidR="00C136B9">
        <w:t>. We</w:t>
      </w:r>
      <w:r w:rsidR="00282C57">
        <w:t xml:space="preserve"> </w:t>
      </w:r>
      <w:r w:rsidR="00C136B9">
        <w:t>create</w:t>
      </w:r>
      <w:r w:rsidR="00282C57">
        <w:t>d</w:t>
      </w:r>
      <w:r w:rsidR="00C136B9">
        <w:t xml:space="preserve"> dummy variables</w:t>
      </w:r>
      <w:r>
        <w:t xml:space="preserve"> </w:t>
      </w:r>
      <w:r w:rsidR="00552321">
        <w:t xml:space="preserve">for the variables Neighborhood, </w:t>
      </w:r>
      <w:r w:rsidR="00552321">
        <w:rPr>
          <w:color w:val="000000" w:themeColor="text1"/>
        </w:rPr>
        <w:t>Property type, room type , bed type. We also created binary variable for the variable is location exact</w:t>
      </w:r>
      <w:r w:rsidR="00282C57">
        <w:rPr>
          <w:color w:val="000000" w:themeColor="text1"/>
        </w:rPr>
        <w:t xml:space="preserve">. All other continuous variables like accommodates, beds, bedrooms, bathrooms, security deposit, cleaning fee,  minimum nights, guests included, and maximum nights have been scaled using </w:t>
      </w:r>
      <w:proofErr w:type="spellStart"/>
      <w:r w:rsidR="00282C57">
        <w:rPr>
          <w:color w:val="000000" w:themeColor="text1"/>
        </w:rPr>
        <w:t>scikit</w:t>
      </w:r>
      <w:proofErr w:type="spellEnd"/>
      <w:r w:rsidR="00282C57">
        <w:rPr>
          <w:color w:val="000000" w:themeColor="text1"/>
        </w:rPr>
        <w:t xml:space="preserve"> learn with the range from 0 to 1 based o</w:t>
      </w:r>
      <w:r w:rsidR="00590477">
        <w:rPr>
          <w:color w:val="000000" w:themeColor="text1"/>
        </w:rPr>
        <w:t>n</w:t>
      </w:r>
      <w:r w:rsidR="00282C57">
        <w:rPr>
          <w:color w:val="000000" w:themeColor="text1"/>
        </w:rPr>
        <w:t xml:space="preserve"> the value.</w:t>
      </w:r>
      <w:r w:rsidR="0060140F">
        <w:rPr>
          <w:color w:val="000000" w:themeColor="text1"/>
        </w:rPr>
        <w:t xml:space="preserve"> We also divided the dataset into test and train data set based on the ratio of 80 percent and 20 percent</w:t>
      </w:r>
      <w:r w:rsidR="007162F4">
        <w:rPr>
          <w:color w:val="000000" w:themeColor="text1"/>
        </w:rPr>
        <w:t xml:space="preserve">. </w:t>
      </w:r>
      <w:r w:rsidR="00FA7BA5" w:rsidRPr="001D136F">
        <w:rPr>
          <w:color w:val="000000" w:themeColor="text1"/>
        </w:rPr>
        <w:t>In our modified Artificial Neural Network,</w:t>
      </w:r>
    </w:p>
    <w:p w14:paraId="3046A5BD" w14:textId="1183F551" w:rsidR="00FA7BA5" w:rsidRPr="001D136F" w:rsidRDefault="00FA7BA5" w:rsidP="00FA7BA5">
      <w:pPr>
        <w:spacing w:after="240"/>
        <w:jc w:val="both"/>
        <w:rPr>
          <w:color w:val="000000" w:themeColor="text1"/>
        </w:rPr>
      </w:pPr>
      <w:r w:rsidRPr="001D136F">
        <w:rPr>
          <w:b/>
          <w:color w:val="000000" w:themeColor="text1"/>
        </w:rPr>
        <w:t>Input Layer:</w:t>
      </w:r>
      <w:r w:rsidRPr="001D136F">
        <w:rPr>
          <w:color w:val="000000" w:themeColor="text1"/>
        </w:rPr>
        <w:t xml:space="preserve"> This is the initial layer of a neural network supply the input data or features to the network. We have </w:t>
      </w:r>
      <w:r w:rsidR="005C53FE">
        <w:rPr>
          <w:color w:val="000000" w:themeColor="text1"/>
        </w:rPr>
        <w:t>190</w:t>
      </w:r>
      <w:r w:rsidR="0060140F">
        <w:rPr>
          <w:color w:val="000000" w:themeColor="text1"/>
        </w:rPr>
        <w:t xml:space="preserve"> </w:t>
      </w:r>
      <w:r w:rsidRPr="001D136F">
        <w:rPr>
          <w:color w:val="000000" w:themeColor="text1"/>
        </w:rPr>
        <w:t xml:space="preserve">layers of input which including </w:t>
      </w:r>
      <w:r w:rsidR="0060140F">
        <w:rPr>
          <w:color w:val="000000" w:themeColor="text1"/>
        </w:rPr>
        <w:t>1</w:t>
      </w:r>
      <w:r w:rsidR="005C53FE">
        <w:rPr>
          <w:color w:val="000000" w:themeColor="text1"/>
        </w:rPr>
        <w:t>7</w:t>
      </w:r>
      <w:r w:rsidR="0060140F">
        <w:rPr>
          <w:color w:val="000000" w:themeColor="text1"/>
        </w:rPr>
        <w:t>5</w:t>
      </w:r>
      <w:r w:rsidRPr="001D136F">
        <w:rPr>
          <w:color w:val="000000" w:themeColor="text1"/>
        </w:rPr>
        <w:t xml:space="preserve"> dummy variables and </w:t>
      </w:r>
      <w:r w:rsidR="0060140F">
        <w:rPr>
          <w:color w:val="000000" w:themeColor="text1"/>
        </w:rPr>
        <w:t>1</w:t>
      </w:r>
      <w:r w:rsidRPr="001D136F">
        <w:rPr>
          <w:color w:val="000000" w:themeColor="text1"/>
        </w:rPr>
        <w:t>3 continuous variables</w:t>
      </w:r>
      <w:r w:rsidR="00E977D4">
        <w:rPr>
          <w:color w:val="000000" w:themeColor="text1"/>
        </w:rPr>
        <w:t>. The dummy variables we created from 4 main variables which are The 1</w:t>
      </w:r>
      <w:r w:rsidR="005C53FE">
        <w:rPr>
          <w:color w:val="000000" w:themeColor="text1"/>
        </w:rPr>
        <w:t>5</w:t>
      </w:r>
      <w:r w:rsidR="00E977D4">
        <w:rPr>
          <w:color w:val="000000" w:themeColor="text1"/>
        </w:rPr>
        <w:t xml:space="preserve"> quantitative variables are security deposit, cleaning fee, date difference , beds, bathrooms, review score rating , host response rate, minimum nights, maximum nights, guests included , number of reviews, host response rate and  host listing count</w:t>
      </w:r>
      <w:r w:rsidR="005C53FE">
        <w:rPr>
          <w:color w:val="000000" w:themeColor="text1"/>
        </w:rPr>
        <w:t>, accommodate and availability</w:t>
      </w:r>
      <w:r w:rsidR="00E977D4">
        <w:rPr>
          <w:color w:val="000000" w:themeColor="text1"/>
        </w:rPr>
        <w:t xml:space="preserve">. We applied </w:t>
      </w:r>
      <w:r w:rsidR="005C53FE">
        <w:rPr>
          <w:color w:val="000000" w:themeColor="text1"/>
        </w:rPr>
        <w:t>5</w:t>
      </w:r>
      <w:r w:rsidR="00E977D4">
        <w:rPr>
          <w:color w:val="000000" w:themeColor="text1"/>
        </w:rPr>
        <w:t>00 neurons in the first layer</w:t>
      </w:r>
      <w:r w:rsidR="005C53FE">
        <w:rPr>
          <w:color w:val="000000" w:themeColor="text1"/>
        </w:rPr>
        <w:t xml:space="preserve"> initially. </w:t>
      </w:r>
    </w:p>
    <w:p w14:paraId="21511F3A" w14:textId="1BA69D03" w:rsidR="00FA7BA5" w:rsidRPr="001D136F" w:rsidRDefault="00FA7BA5" w:rsidP="00FA7BA5">
      <w:pPr>
        <w:spacing w:after="240"/>
        <w:jc w:val="both"/>
        <w:rPr>
          <w:color w:val="000000" w:themeColor="text1"/>
        </w:rPr>
      </w:pPr>
      <w:r w:rsidRPr="001D136F">
        <w:rPr>
          <w:b/>
          <w:color w:val="000000" w:themeColor="text1"/>
        </w:rPr>
        <w:t>Output Layer:</w:t>
      </w:r>
      <w:r w:rsidRPr="001D136F">
        <w:rPr>
          <w:color w:val="000000" w:themeColor="text1"/>
        </w:rPr>
        <w:t xml:space="preserve"> This is the final layer which gives out the predictions. As we have </w:t>
      </w:r>
      <w:r w:rsidR="0060140F">
        <w:rPr>
          <w:color w:val="000000" w:themeColor="text1"/>
        </w:rPr>
        <w:t xml:space="preserve">3 </w:t>
      </w:r>
      <w:r w:rsidRPr="001D136F">
        <w:rPr>
          <w:color w:val="000000" w:themeColor="text1"/>
        </w:rPr>
        <w:t>output layers which shows th</w:t>
      </w:r>
      <w:r w:rsidR="0060140F">
        <w:rPr>
          <w:color w:val="000000" w:themeColor="text1"/>
        </w:rPr>
        <w:t xml:space="preserve">e Price is </w:t>
      </w:r>
      <w:r w:rsidR="00E977D4">
        <w:rPr>
          <w:color w:val="000000" w:themeColor="text1"/>
        </w:rPr>
        <w:t>c</w:t>
      </w:r>
      <w:r w:rsidR="0060140F">
        <w:rPr>
          <w:color w:val="000000" w:themeColor="text1"/>
        </w:rPr>
        <w:t xml:space="preserve">heap, affordable and expensive by representing 0, 1 and 2 </w:t>
      </w:r>
    </w:p>
    <w:p w14:paraId="4027A633" w14:textId="1BDBFFB6" w:rsidR="00FA7BA5" w:rsidRPr="001D136F" w:rsidRDefault="00FA7BA5" w:rsidP="00FA7BA5">
      <w:pPr>
        <w:spacing w:after="240"/>
        <w:jc w:val="both"/>
        <w:rPr>
          <w:color w:val="000000" w:themeColor="text1"/>
        </w:rPr>
      </w:pPr>
      <w:r w:rsidRPr="001D136F">
        <w:rPr>
          <w:b/>
          <w:color w:val="000000" w:themeColor="text1"/>
        </w:rPr>
        <w:t>Hidden layer:</w:t>
      </w:r>
      <w:r w:rsidRPr="001D136F">
        <w:rPr>
          <w:color w:val="000000" w:themeColor="text1"/>
        </w:rPr>
        <w:t xml:space="preserve"> A feedforward network applies a series of functions to the input. By having multiple hidden layers, we can compute complex functions by cascading simpler functions.</w:t>
      </w:r>
      <w:r w:rsidR="00D34941">
        <w:rPr>
          <w:color w:val="000000" w:themeColor="text1"/>
        </w:rPr>
        <w:t xml:space="preserve"> We have 2 hidden layers which has 100 neurons each</w:t>
      </w:r>
      <w:r w:rsidR="00C77088">
        <w:rPr>
          <w:color w:val="000000" w:themeColor="text1"/>
        </w:rPr>
        <w:t xml:space="preserve">. </w:t>
      </w:r>
    </w:p>
    <w:p w14:paraId="4C1FB9DC" w14:textId="77777777" w:rsidR="00FA7BA5" w:rsidRPr="001D136F" w:rsidRDefault="00FA7BA5" w:rsidP="00FA7BA5">
      <w:pPr>
        <w:spacing w:line="360" w:lineRule="auto"/>
        <w:jc w:val="both"/>
        <w:rPr>
          <w:b/>
          <w:color w:val="000000" w:themeColor="text1"/>
        </w:rPr>
      </w:pPr>
      <w:r w:rsidRPr="001D136F">
        <w:rPr>
          <w:b/>
          <w:color w:val="000000" w:themeColor="text1"/>
        </w:rPr>
        <w:t>Activation Functions:</w:t>
      </w:r>
    </w:p>
    <w:p w14:paraId="782A03C3" w14:textId="77777777" w:rsidR="00FA7BA5" w:rsidRPr="001D136F" w:rsidRDefault="00FA7BA5" w:rsidP="00FA7BA5">
      <w:pPr>
        <w:spacing w:line="360" w:lineRule="auto"/>
        <w:jc w:val="both"/>
        <w:rPr>
          <w:color w:val="000000" w:themeColor="text1"/>
        </w:rPr>
      </w:pPr>
      <w:r w:rsidRPr="001D136F">
        <w:rPr>
          <w:color w:val="000000" w:themeColor="text1"/>
        </w:rPr>
        <w:t xml:space="preserve">The activation functions used in </w:t>
      </w:r>
    </w:p>
    <w:p w14:paraId="7EDF3DAE" w14:textId="77777777" w:rsidR="00FA7BA5" w:rsidRPr="001D136F" w:rsidRDefault="00FA7BA5" w:rsidP="0086785E">
      <w:pPr>
        <w:numPr>
          <w:ilvl w:val="0"/>
          <w:numId w:val="3"/>
        </w:numPr>
        <w:jc w:val="both"/>
        <w:rPr>
          <w:color w:val="000000" w:themeColor="text1"/>
        </w:rPr>
      </w:pPr>
      <w:proofErr w:type="spellStart"/>
      <w:r w:rsidRPr="001D136F">
        <w:rPr>
          <w:color w:val="000000" w:themeColor="text1"/>
        </w:rPr>
        <w:t>Softmax</w:t>
      </w:r>
      <w:proofErr w:type="spellEnd"/>
    </w:p>
    <w:p w14:paraId="554E4780" w14:textId="77777777" w:rsidR="00FA7BA5" w:rsidRPr="001D136F" w:rsidRDefault="00FA7BA5" w:rsidP="0086785E">
      <w:pPr>
        <w:numPr>
          <w:ilvl w:val="0"/>
          <w:numId w:val="3"/>
        </w:numPr>
        <w:jc w:val="both"/>
        <w:rPr>
          <w:color w:val="000000" w:themeColor="text1"/>
        </w:rPr>
      </w:pPr>
      <w:r w:rsidRPr="001D136F">
        <w:rPr>
          <w:color w:val="000000" w:themeColor="text1"/>
        </w:rPr>
        <w:t>Rectified Linear Unit (</w:t>
      </w:r>
      <w:proofErr w:type="spellStart"/>
      <w:r w:rsidRPr="001D136F">
        <w:rPr>
          <w:color w:val="000000" w:themeColor="text1"/>
        </w:rPr>
        <w:t>ReLU</w:t>
      </w:r>
      <w:proofErr w:type="spellEnd"/>
      <w:r w:rsidRPr="001D136F">
        <w:rPr>
          <w:color w:val="000000" w:themeColor="text1"/>
        </w:rPr>
        <w:t>)</w:t>
      </w:r>
    </w:p>
    <w:p w14:paraId="25C7D8FE" w14:textId="7C601CA0" w:rsidR="00C77088" w:rsidRDefault="00FA7BA5" w:rsidP="00C77088">
      <w:pPr>
        <w:jc w:val="both"/>
        <w:rPr>
          <w:color w:val="000000" w:themeColor="text1"/>
        </w:rPr>
      </w:pPr>
      <w:r w:rsidRPr="001D136F">
        <w:rPr>
          <w:color w:val="000000" w:themeColor="text1"/>
        </w:rPr>
        <w:t xml:space="preserve">There are many other activation functions as an activation function but in our problem, rectifier linear units are used to save from the vanishing gradient problem if used sigmoid or tanh. </w:t>
      </w:r>
      <w:proofErr w:type="spellStart"/>
      <w:r w:rsidRPr="001D136F">
        <w:rPr>
          <w:color w:val="000000" w:themeColor="text1"/>
        </w:rPr>
        <w:t>Softmax</w:t>
      </w:r>
      <w:proofErr w:type="spellEnd"/>
      <w:r w:rsidRPr="001D136F">
        <w:rPr>
          <w:color w:val="000000" w:themeColor="text1"/>
        </w:rPr>
        <w:t xml:space="preserve"> used in the output layer </w:t>
      </w:r>
      <w:r w:rsidR="00C77088">
        <w:rPr>
          <w:color w:val="000000" w:themeColor="text1"/>
        </w:rPr>
        <w:t xml:space="preserve">as we have multi  </w:t>
      </w:r>
      <w:r w:rsidR="005C53FE">
        <w:rPr>
          <w:color w:val="000000" w:themeColor="text1"/>
        </w:rPr>
        <w:t>classification problem</w:t>
      </w:r>
      <w:r w:rsidR="00C77088">
        <w:rPr>
          <w:color w:val="000000" w:themeColor="text1"/>
        </w:rPr>
        <w:t>.</w:t>
      </w:r>
    </w:p>
    <w:p w14:paraId="674828BB" w14:textId="77777777" w:rsidR="00C77088" w:rsidRDefault="00C77088" w:rsidP="00C77088">
      <w:pPr>
        <w:jc w:val="both"/>
        <w:rPr>
          <w:color w:val="000000" w:themeColor="text1"/>
        </w:rPr>
      </w:pPr>
    </w:p>
    <w:p w14:paraId="7E392BEB" w14:textId="43A18067" w:rsidR="00B73590" w:rsidRDefault="00C77088" w:rsidP="00C77088">
      <w:pPr>
        <w:jc w:val="both"/>
        <w:rPr>
          <w:color w:val="000000" w:themeColor="text1"/>
        </w:rPr>
      </w:pPr>
      <w:r>
        <w:rPr>
          <w:noProof/>
          <w:color w:val="000000" w:themeColor="text1"/>
        </w:rPr>
        <w:drawing>
          <wp:inline distT="0" distB="0" distL="0" distR="0" wp14:anchorId="444B41DD" wp14:editId="5AA8A48A">
            <wp:extent cx="3200400" cy="27762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14).png"/>
                    <pic:cNvPicPr/>
                  </pic:nvPicPr>
                  <pic:blipFill>
                    <a:blip r:embed="rId19"/>
                    <a:stretch>
                      <a:fillRect/>
                    </a:stretch>
                  </pic:blipFill>
                  <pic:spPr>
                    <a:xfrm>
                      <a:off x="0" y="0"/>
                      <a:ext cx="3206110" cy="2781204"/>
                    </a:xfrm>
                    <a:prstGeom prst="rect">
                      <a:avLst/>
                    </a:prstGeom>
                  </pic:spPr>
                </pic:pic>
              </a:graphicData>
            </a:graphic>
          </wp:inline>
        </w:drawing>
      </w:r>
    </w:p>
    <w:p w14:paraId="0DAA70F5" w14:textId="7DFF1A44" w:rsidR="002C3D1B" w:rsidRDefault="00C77088" w:rsidP="007F4DEE">
      <w:pPr>
        <w:spacing w:after="240"/>
        <w:jc w:val="center"/>
        <w:rPr>
          <w:color w:val="000000" w:themeColor="text1"/>
          <w:sz w:val="18"/>
          <w:szCs w:val="18"/>
        </w:rPr>
      </w:pPr>
      <w:r w:rsidRPr="00C77088">
        <w:rPr>
          <w:color w:val="000000" w:themeColor="text1"/>
          <w:sz w:val="18"/>
          <w:szCs w:val="18"/>
        </w:rPr>
        <w:t>Figure.11: showing the accuracy of ANN model in train and test set</w:t>
      </w:r>
    </w:p>
    <w:p w14:paraId="632B686F" w14:textId="05A9BF48" w:rsidR="00A95B3F" w:rsidRDefault="00C77088" w:rsidP="00282C57">
      <w:pPr>
        <w:spacing w:after="240"/>
        <w:jc w:val="both"/>
        <w:rPr>
          <w:color w:val="000000" w:themeColor="text1"/>
          <w:sz w:val="18"/>
          <w:szCs w:val="18"/>
        </w:rPr>
      </w:pPr>
      <w:r>
        <w:rPr>
          <w:color w:val="000000" w:themeColor="text1"/>
          <w:sz w:val="18"/>
          <w:szCs w:val="18"/>
        </w:rPr>
        <w:t xml:space="preserve">Similarly, figure.11 showing the accuracy of test set which fluctuates around 76 percent while train accuracy reaches 80 percent with </w:t>
      </w:r>
      <w:r w:rsidR="00E9716D">
        <w:rPr>
          <w:color w:val="000000" w:themeColor="text1"/>
          <w:sz w:val="18"/>
          <w:szCs w:val="18"/>
        </w:rPr>
        <w:t xml:space="preserve"> 50 </w:t>
      </w:r>
      <w:r>
        <w:rPr>
          <w:color w:val="000000" w:themeColor="text1"/>
          <w:sz w:val="18"/>
          <w:szCs w:val="18"/>
        </w:rPr>
        <w:t xml:space="preserve">number of </w:t>
      </w:r>
      <w:r w:rsidR="00054430">
        <w:rPr>
          <w:color w:val="000000" w:themeColor="text1"/>
          <w:sz w:val="18"/>
          <w:szCs w:val="18"/>
        </w:rPr>
        <w:t>epochs</w:t>
      </w:r>
      <w:r w:rsidR="00E9716D">
        <w:rPr>
          <w:color w:val="000000" w:themeColor="text1"/>
          <w:sz w:val="18"/>
          <w:szCs w:val="18"/>
        </w:rPr>
        <w:t xml:space="preserve">. Batch size used was 32 </w:t>
      </w:r>
      <w:r w:rsidR="005C53FE">
        <w:rPr>
          <w:color w:val="000000" w:themeColor="text1"/>
          <w:sz w:val="18"/>
          <w:szCs w:val="18"/>
        </w:rPr>
        <w:t>and</w:t>
      </w:r>
      <w:r w:rsidR="00054430">
        <w:rPr>
          <w:color w:val="000000" w:themeColor="text1"/>
          <w:sz w:val="18"/>
          <w:szCs w:val="18"/>
        </w:rPr>
        <w:t xml:space="preserve"> the </w:t>
      </w:r>
      <w:r w:rsidR="00A95B3F">
        <w:rPr>
          <w:color w:val="000000" w:themeColor="text1"/>
          <w:sz w:val="18"/>
          <w:szCs w:val="18"/>
        </w:rPr>
        <w:t>validation split is 0.01.</w:t>
      </w:r>
    </w:p>
    <w:p w14:paraId="6D55F561" w14:textId="59974831" w:rsidR="00C77088" w:rsidRPr="00C77088" w:rsidRDefault="00A95B3F" w:rsidP="00282C57">
      <w:pPr>
        <w:spacing w:after="240"/>
        <w:jc w:val="both"/>
        <w:rPr>
          <w:color w:val="000000" w:themeColor="text1"/>
          <w:sz w:val="18"/>
          <w:szCs w:val="18"/>
        </w:rPr>
      </w:pPr>
      <w:r>
        <w:rPr>
          <w:noProof/>
          <w:color w:val="000000" w:themeColor="text1"/>
          <w:sz w:val="18"/>
          <w:szCs w:val="18"/>
        </w:rPr>
        <w:drawing>
          <wp:inline distT="0" distB="0" distL="0" distR="0" wp14:anchorId="1BB95F69" wp14:editId="4133D528">
            <wp:extent cx="3200400" cy="2239010"/>
            <wp:effectExtent l="0" t="0" r="0" b="889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15).png"/>
                    <pic:cNvPicPr/>
                  </pic:nvPicPr>
                  <pic:blipFill>
                    <a:blip r:embed="rId20"/>
                    <a:stretch>
                      <a:fillRect/>
                    </a:stretch>
                  </pic:blipFill>
                  <pic:spPr>
                    <a:xfrm>
                      <a:off x="0" y="0"/>
                      <a:ext cx="3200400" cy="2239010"/>
                    </a:xfrm>
                    <a:prstGeom prst="rect">
                      <a:avLst/>
                    </a:prstGeom>
                  </pic:spPr>
                </pic:pic>
              </a:graphicData>
            </a:graphic>
          </wp:inline>
        </w:drawing>
      </w:r>
      <w:r w:rsidR="00E9716D">
        <w:rPr>
          <w:color w:val="000000" w:themeColor="text1"/>
          <w:sz w:val="18"/>
          <w:szCs w:val="18"/>
        </w:rPr>
        <w:t xml:space="preserve"> </w:t>
      </w:r>
    </w:p>
    <w:p w14:paraId="791FBA57" w14:textId="0A4881D1" w:rsidR="00391469" w:rsidRDefault="00A95B3F" w:rsidP="007F4DEE">
      <w:pPr>
        <w:spacing w:after="240"/>
        <w:ind w:left="404" w:firstLine="202"/>
        <w:jc w:val="center"/>
        <w:rPr>
          <w:color w:val="000000" w:themeColor="text1"/>
          <w:sz w:val="18"/>
          <w:szCs w:val="18"/>
        </w:rPr>
      </w:pPr>
      <w:r w:rsidRPr="00A95B3F">
        <w:rPr>
          <w:color w:val="000000" w:themeColor="text1"/>
          <w:sz w:val="18"/>
          <w:szCs w:val="18"/>
        </w:rPr>
        <w:t>Figure.12: Showing the loss function in train and test set</w:t>
      </w:r>
    </w:p>
    <w:p w14:paraId="619A646B" w14:textId="337D0265" w:rsidR="005C53FE" w:rsidRDefault="00391469" w:rsidP="005C53FE">
      <w:pPr>
        <w:spacing w:after="240"/>
        <w:jc w:val="both"/>
        <w:rPr>
          <w:color w:val="000000" w:themeColor="text1"/>
          <w:sz w:val="18"/>
          <w:szCs w:val="18"/>
        </w:rPr>
      </w:pPr>
      <w:r>
        <w:rPr>
          <w:color w:val="000000" w:themeColor="text1"/>
        </w:rPr>
        <w:t xml:space="preserve">The loss function in the figure which is showing </w:t>
      </w:r>
      <w:r w:rsidR="00B05001">
        <w:rPr>
          <w:color w:val="000000" w:themeColor="text1"/>
        </w:rPr>
        <w:t>in the figure.12 which is started from the values of 0.75 in the train set and 0.65 in the test set and then reduced to 0.50</w:t>
      </w:r>
      <w:r w:rsidR="005C53FE">
        <w:rPr>
          <w:color w:val="000000" w:themeColor="text1"/>
          <w:sz w:val="18"/>
          <w:szCs w:val="18"/>
        </w:rPr>
        <w:t>. As the model is overfitting because train loss function is greater than the validation</w:t>
      </w:r>
      <w:r w:rsidR="00B73590" w:rsidRPr="00A95B3F">
        <w:rPr>
          <w:color w:val="000000" w:themeColor="text1"/>
          <w:sz w:val="18"/>
          <w:szCs w:val="18"/>
        </w:rPr>
        <w:t xml:space="preserve"> </w:t>
      </w:r>
      <w:r w:rsidR="005C53FE">
        <w:rPr>
          <w:color w:val="000000" w:themeColor="text1"/>
          <w:sz w:val="18"/>
          <w:szCs w:val="18"/>
        </w:rPr>
        <w:t>and the accuracy is 78 percent initially.</w:t>
      </w:r>
    </w:p>
    <w:p w14:paraId="1BE60ABE" w14:textId="036FA38E" w:rsidR="005C53FE" w:rsidRDefault="005C53FE" w:rsidP="005C53FE">
      <w:pPr>
        <w:spacing w:after="240"/>
        <w:jc w:val="both"/>
        <w:rPr>
          <w:b/>
          <w:bCs/>
          <w:color w:val="000000" w:themeColor="text1"/>
          <w:sz w:val="18"/>
          <w:szCs w:val="18"/>
        </w:rPr>
      </w:pPr>
      <w:r w:rsidRPr="005C53FE">
        <w:rPr>
          <w:b/>
          <w:bCs/>
          <w:color w:val="000000" w:themeColor="text1"/>
          <w:sz w:val="18"/>
          <w:szCs w:val="18"/>
        </w:rPr>
        <w:t>Parameter Tuning</w:t>
      </w:r>
      <w:r>
        <w:rPr>
          <w:b/>
          <w:bCs/>
          <w:color w:val="000000" w:themeColor="text1"/>
          <w:sz w:val="18"/>
          <w:szCs w:val="18"/>
        </w:rPr>
        <w:t>:</w:t>
      </w:r>
    </w:p>
    <w:p w14:paraId="34172AE6" w14:textId="77777777" w:rsidR="005C53FE" w:rsidRDefault="005C53FE" w:rsidP="005C53FE">
      <w:pPr>
        <w:spacing w:after="120"/>
        <w:jc w:val="both"/>
        <w:rPr>
          <w:color w:val="000000" w:themeColor="text1"/>
        </w:rPr>
      </w:pPr>
      <w:r>
        <w:rPr>
          <w:color w:val="000000" w:themeColor="text1"/>
        </w:rPr>
        <w:t xml:space="preserve">To handle the problem of overfitting in our model, we use kernel initializer in the </w:t>
      </w:r>
      <w:proofErr w:type="spellStart"/>
      <w:r>
        <w:rPr>
          <w:color w:val="000000" w:themeColor="text1"/>
        </w:rPr>
        <w:t>Keras’s</w:t>
      </w:r>
      <w:proofErr w:type="spellEnd"/>
      <w:r>
        <w:rPr>
          <w:color w:val="000000" w:themeColor="text1"/>
        </w:rPr>
        <w:t xml:space="preserve"> train function. We also removed 22 dummy variables which are </w:t>
      </w:r>
      <w:proofErr w:type="spellStart"/>
      <w:r w:rsidRPr="005C53FE">
        <w:rPr>
          <w:color w:val="000000" w:themeColor="text1"/>
        </w:rPr>
        <w:t>neighbourhood_Beachborough</w:t>
      </w:r>
      <w:proofErr w:type="spellEnd"/>
      <w:r w:rsidRPr="005C53FE">
        <w:rPr>
          <w:color w:val="000000" w:themeColor="text1"/>
        </w:rPr>
        <w:t>,</w:t>
      </w:r>
      <w:r>
        <w:rPr>
          <w:color w:val="000000" w:themeColor="text1"/>
        </w:rPr>
        <w:t xml:space="preserve"> </w:t>
      </w:r>
      <w:r w:rsidRPr="005C53FE">
        <w:rPr>
          <w:color w:val="000000" w:themeColor="text1"/>
        </w:rPr>
        <w:t>neighbourhood_Manse</w:t>
      </w:r>
      <w:r>
        <w:rPr>
          <w:color w:val="000000" w:themeColor="text1"/>
        </w:rPr>
        <w:t>v</w:t>
      </w:r>
      <w:r w:rsidRPr="005C53FE">
        <w:rPr>
          <w:color w:val="000000" w:themeColor="text1"/>
        </w:rPr>
        <w:t>alle</w:t>
      </w:r>
      <w:r>
        <w:rPr>
          <w:color w:val="000000" w:themeColor="text1"/>
        </w:rPr>
        <w:t>y</w:t>
      </w:r>
      <w:r w:rsidRPr="005C53FE">
        <w:rPr>
          <w:color w:val="000000" w:themeColor="text1"/>
        </w:rPr>
        <w:t>,</w:t>
      </w:r>
      <w:r>
        <w:rPr>
          <w:color w:val="000000" w:themeColor="text1"/>
        </w:rPr>
        <w:t>n</w:t>
      </w:r>
      <w:r w:rsidRPr="005C53FE">
        <w:rPr>
          <w:color w:val="000000" w:themeColor="text1"/>
        </w:rPr>
        <w:t>eighbourhood_MarklandWoods,neighbourhood_Rouge,neighbourhood_TorontoIslands,property_type_Boat,property_type_Barn,property_type_Casaparticular,property_type_Cabin,property_type_Camper/RV,property_type_Cave,property_type_Cottage,property_type_Earthhouse,p</w:t>
      </w:r>
      <w:r w:rsidRPr="005C53FE">
        <w:rPr>
          <w:color w:val="000000" w:themeColor="text1"/>
        </w:rPr>
        <w:lastRenderedPageBreak/>
        <w:t>roperty_type_Hotel,property_type_Inlaw,property_type_ParkingSpace,property_type_Tent</w:t>
      </w:r>
      <w:r>
        <w:rPr>
          <w:color w:val="000000" w:themeColor="text1"/>
        </w:rPr>
        <w:t>,</w:t>
      </w:r>
      <w:r w:rsidRPr="005C53FE">
        <w:rPr>
          <w:color w:val="000000" w:themeColor="text1"/>
        </w:rPr>
        <w:t>property_type_Tinyhouse,property_type_Treehouse,property_type_Castle,neighbourhood_The Elms</w:t>
      </w:r>
      <w:r>
        <w:rPr>
          <w:color w:val="000000" w:themeColor="text1"/>
        </w:rPr>
        <w:t>. After removing these variables.</w:t>
      </w:r>
    </w:p>
    <w:p w14:paraId="171200B0" w14:textId="1700779A" w:rsidR="005C53FE" w:rsidRDefault="005C53FE" w:rsidP="005C53FE">
      <w:pPr>
        <w:spacing w:after="120"/>
        <w:jc w:val="both"/>
        <w:rPr>
          <w:color w:val="000000" w:themeColor="text1"/>
        </w:rPr>
      </w:pPr>
      <w:r>
        <w:rPr>
          <w:color w:val="000000" w:themeColor="text1"/>
        </w:rPr>
        <w:t>We also changed the design of the ANN which is reduced to 168 input shape along with the 300 neurons applied. In each layer we applied L2 regularization of rate 0.001 which is the Ridge Regression which add  to the loss function by taking the  squared of the magnitude and selected the lambda of 0.001 as to remove overfitting it should not be large [2</w:t>
      </w:r>
      <w:r w:rsidR="00A00443">
        <w:rPr>
          <w:color w:val="000000" w:themeColor="text1"/>
        </w:rPr>
        <w:t>9</w:t>
      </w:r>
      <w:r>
        <w:rPr>
          <w:color w:val="000000" w:themeColor="text1"/>
        </w:rPr>
        <w:t>].</w:t>
      </w:r>
    </w:p>
    <w:p w14:paraId="0D268F21" w14:textId="6113E736" w:rsidR="005C53FE" w:rsidRDefault="005C53FE" w:rsidP="005C53FE">
      <w:pPr>
        <w:spacing w:after="240"/>
        <w:jc w:val="both"/>
        <w:rPr>
          <w:color w:val="000000" w:themeColor="text1"/>
        </w:rPr>
      </w:pPr>
      <w:r>
        <w:rPr>
          <w:color w:val="000000" w:themeColor="text1"/>
        </w:rPr>
        <w:t>Similar changes have already made in the two of the hidden layers by applying 200 neurons each with drop out rate of 0.5. Also, batch size has been increased to 100 which is taking more memory and epochs increased to 300 to make our model stable. Validation split has also been  increased to 0.1. for the compile part we use the same optimizer of Adam, loss function as categorical entropy because of multi classification and metrics as accuracy.</w:t>
      </w:r>
    </w:p>
    <w:p w14:paraId="016A5DFD" w14:textId="77777777" w:rsidR="005C53FE" w:rsidRDefault="005C53FE" w:rsidP="005C53FE">
      <w:pPr>
        <w:spacing w:after="120"/>
        <w:jc w:val="both"/>
        <w:rPr>
          <w:color w:val="000000" w:themeColor="text1"/>
          <w:sz w:val="18"/>
          <w:szCs w:val="18"/>
        </w:rPr>
      </w:pPr>
      <w:r>
        <w:rPr>
          <w:noProof/>
          <w:color w:val="000000" w:themeColor="text1"/>
        </w:rPr>
        <w:drawing>
          <wp:inline distT="0" distB="0" distL="0" distR="0" wp14:anchorId="12129EAF" wp14:editId="515FBE49">
            <wp:extent cx="3199677" cy="27432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18).png"/>
                    <pic:cNvPicPr/>
                  </pic:nvPicPr>
                  <pic:blipFill>
                    <a:blip r:embed="rId21"/>
                    <a:stretch>
                      <a:fillRect/>
                    </a:stretch>
                  </pic:blipFill>
                  <pic:spPr>
                    <a:xfrm>
                      <a:off x="0" y="0"/>
                      <a:ext cx="3226445" cy="2766149"/>
                    </a:xfrm>
                    <a:prstGeom prst="rect">
                      <a:avLst/>
                    </a:prstGeom>
                  </pic:spPr>
                </pic:pic>
              </a:graphicData>
            </a:graphic>
          </wp:inline>
        </w:drawing>
      </w:r>
      <w:r w:rsidR="00B73590" w:rsidRPr="00A95B3F">
        <w:rPr>
          <w:color w:val="000000" w:themeColor="text1"/>
          <w:sz w:val="18"/>
          <w:szCs w:val="18"/>
        </w:rPr>
        <w:t xml:space="preserve">    </w:t>
      </w:r>
      <w:r>
        <w:rPr>
          <w:color w:val="000000" w:themeColor="text1"/>
          <w:sz w:val="18"/>
          <w:szCs w:val="18"/>
        </w:rPr>
        <w:t xml:space="preserve">   </w:t>
      </w:r>
    </w:p>
    <w:p w14:paraId="505434C7" w14:textId="41BDED57" w:rsidR="00590477" w:rsidRPr="005C53FE" w:rsidRDefault="005C53FE" w:rsidP="005C53FE">
      <w:pPr>
        <w:spacing w:after="240"/>
        <w:ind w:left="606" w:firstLine="202"/>
        <w:jc w:val="both"/>
        <w:rPr>
          <w:color w:val="000000" w:themeColor="text1"/>
          <w:sz w:val="18"/>
          <w:szCs w:val="18"/>
        </w:rPr>
      </w:pPr>
      <w:r>
        <w:rPr>
          <w:color w:val="000000" w:themeColor="text1"/>
          <w:sz w:val="18"/>
          <w:szCs w:val="18"/>
        </w:rPr>
        <w:t>Figure.13: Showing the accuracy in the updated design</w:t>
      </w:r>
      <w:r w:rsidR="00B73590" w:rsidRPr="00A95B3F">
        <w:rPr>
          <w:color w:val="000000" w:themeColor="text1"/>
          <w:sz w:val="18"/>
          <w:szCs w:val="18"/>
        </w:rPr>
        <w:t xml:space="preserve">                                                                                                                                                                                                                                                                                                                                                                                                                                                                                                                                                                                                                                                                                                    </w:t>
      </w:r>
    </w:p>
    <w:p w14:paraId="21719CA0" w14:textId="07DE53F9" w:rsidR="00282C57" w:rsidRDefault="005C53FE" w:rsidP="00282C57">
      <w:pPr>
        <w:spacing w:after="240"/>
        <w:jc w:val="both"/>
      </w:pPr>
      <w:r>
        <w:t>Figure.13 which is showing the model accuracy of the model with the help of updated design. The accuracy in the train set is 94 percent while the accuracy in the test set is 92 percent which is the significant improvement in the model by observing the 300 epochs.</w:t>
      </w:r>
    </w:p>
    <w:p w14:paraId="3FE09281" w14:textId="389C241F" w:rsidR="007724DD" w:rsidRPr="005C53FE" w:rsidRDefault="005C53FE" w:rsidP="007F4DEE">
      <w:pPr>
        <w:spacing w:after="240"/>
        <w:jc w:val="center"/>
      </w:pPr>
      <w:r>
        <w:rPr>
          <w:noProof/>
        </w:rPr>
        <w:drawing>
          <wp:inline distT="0" distB="0" distL="0" distR="0" wp14:anchorId="4B296BD1" wp14:editId="7437AAD5">
            <wp:extent cx="3200400" cy="2239010"/>
            <wp:effectExtent l="0" t="0" r="0" b="889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 (19).png"/>
                    <pic:cNvPicPr/>
                  </pic:nvPicPr>
                  <pic:blipFill>
                    <a:blip r:embed="rId22"/>
                    <a:stretch>
                      <a:fillRect/>
                    </a:stretch>
                  </pic:blipFill>
                  <pic:spPr>
                    <a:xfrm>
                      <a:off x="0" y="0"/>
                      <a:ext cx="3200400" cy="2239010"/>
                    </a:xfrm>
                    <a:prstGeom prst="rect">
                      <a:avLst/>
                    </a:prstGeom>
                  </pic:spPr>
                </pic:pic>
              </a:graphicData>
            </a:graphic>
          </wp:inline>
        </w:drawing>
      </w:r>
      <w:r w:rsidRPr="005C53FE">
        <w:rPr>
          <w:sz w:val="18"/>
          <w:szCs w:val="18"/>
        </w:rPr>
        <w:t>Figure.14: Showing the loss function in the train and the test model</w:t>
      </w:r>
    </w:p>
    <w:p w14:paraId="1D140B36" w14:textId="2C905F21" w:rsidR="007724DD" w:rsidRDefault="005C53FE" w:rsidP="007724DD">
      <w:pPr>
        <w:jc w:val="both"/>
      </w:pPr>
      <w:r>
        <w:t xml:space="preserve">Similarly, in the figure.14 we can observe the loss function in the test is greater than which is actual representation of the model whereas in the previous model it was reverse, so the model was overfitting. Based on the output we select and design the model. For the training loss we have 0.20 and for the test loss we have 0.24. </w:t>
      </w:r>
      <w:r w:rsidR="00510149">
        <w:t>So,</w:t>
      </w:r>
      <w:r>
        <w:t xml:space="preserve"> no more overfitting.</w:t>
      </w:r>
    </w:p>
    <w:p w14:paraId="19EE70AC" w14:textId="3333B893" w:rsidR="005C53FE" w:rsidRDefault="005C53FE" w:rsidP="007724DD">
      <w:pPr>
        <w:jc w:val="both"/>
      </w:pPr>
      <w:r>
        <w:t>We developed the artificial neural network for the Price class prediction part and utilized the same model for availability prediction as well. The final model we achieved as shown in the figure. 15 for the price prediction part where all details of the architecture have well defined and shown explicitly.</w:t>
      </w:r>
    </w:p>
    <w:p w14:paraId="623CAB87" w14:textId="4C8D48DD" w:rsidR="005C53FE" w:rsidRDefault="005C53FE" w:rsidP="007724DD">
      <w:pPr>
        <w:jc w:val="both"/>
      </w:pPr>
    </w:p>
    <w:p w14:paraId="6331128F" w14:textId="18193231" w:rsidR="005C53FE" w:rsidRDefault="005C53FE" w:rsidP="007724DD">
      <w:pPr>
        <w:jc w:val="both"/>
      </w:pPr>
      <w:r>
        <w:rPr>
          <w:noProof/>
        </w:rPr>
        <w:drawing>
          <wp:inline distT="0" distB="0" distL="0" distR="0" wp14:anchorId="4CA72786" wp14:editId="7ED7FC76">
            <wp:extent cx="3673475" cy="3204210"/>
            <wp:effectExtent l="0" t="0" r="3175"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3"/>
                    <a:stretch>
                      <a:fillRect/>
                    </a:stretch>
                  </pic:blipFill>
                  <pic:spPr>
                    <a:xfrm>
                      <a:off x="0" y="0"/>
                      <a:ext cx="3699351" cy="3226780"/>
                    </a:xfrm>
                    <a:prstGeom prst="rect">
                      <a:avLst/>
                    </a:prstGeom>
                  </pic:spPr>
                </pic:pic>
              </a:graphicData>
            </a:graphic>
          </wp:inline>
        </w:drawing>
      </w:r>
    </w:p>
    <w:p w14:paraId="19A72E16" w14:textId="482D199F" w:rsidR="005C53FE" w:rsidRDefault="005C53FE" w:rsidP="007F4DEE">
      <w:pPr>
        <w:jc w:val="center"/>
        <w:rPr>
          <w:sz w:val="18"/>
          <w:szCs w:val="18"/>
        </w:rPr>
      </w:pPr>
      <w:r w:rsidRPr="005C53FE">
        <w:rPr>
          <w:sz w:val="18"/>
          <w:szCs w:val="18"/>
        </w:rPr>
        <w:t>Figure.1</w:t>
      </w:r>
      <w:r>
        <w:rPr>
          <w:sz w:val="18"/>
          <w:szCs w:val="18"/>
        </w:rPr>
        <w:t>5</w:t>
      </w:r>
      <w:r w:rsidRPr="005C53FE">
        <w:rPr>
          <w:sz w:val="18"/>
          <w:szCs w:val="18"/>
        </w:rPr>
        <w:t>: ANN architecture for Price class prediction</w:t>
      </w:r>
    </w:p>
    <w:p w14:paraId="53B6BDCB" w14:textId="249C025E" w:rsidR="005C53FE" w:rsidRDefault="005C53FE" w:rsidP="007724DD">
      <w:pPr>
        <w:jc w:val="both"/>
        <w:rPr>
          <w:sz w:val="18"/>
          <w:szCs w:val="18"/>
        </w:rPr>
      </w:pPr>
    </w:p>
    <w:p w14:paraId="1013A006" w14:textId="5391D290" w:rsidR="005C53FE" w:rsidRPr="005C53FE" w:rsidRDefault="005C53FE" w:rsidP="007724DD">
      <w:pPr>
        <w:jc w:val="both"/>
      </w:pPr>
      <w:r w:rsidRPr="005C53FE">
        <w:t>After developing the model, we also tried the same design in our other problem of predicting classes of availability high and low using the other features.</w:t>
      </w:r>
      <w:r w:rsidR="00076767">
        <w:t xml:space="preserve"> With the help of TensorFlow playground</w:t>
      </w:r>
      <w:r w:rsidR="006B70AE">
        <w:t xml:space="preserve"> [30]</w:t>
      </w:r>
      <w:r w:rsidR="00076767">
        <w:t xml:space="preserve"> we draw and represent the model how it looks like physically as shown in the figure.15 and figure.16</w:t>
      </w:r>
    </w:p>
    <w:p w14:paraId="152641CA" w14:textId="33C51D67" w:rsidR="005C53FE" w:rsidRDefault="005C53FE" w:rsidP="007724DD">
      <w:pPr>
        <w:jc w:val="both"/>
        <w:rPr>
          <w:sz w:val="18"/>
          <w:szCs w:val="18"/>
        </w:rPr>
      </w:pPr>
      <w:r>
        <w:rPr>
          <w:noProof/>
          <w:sz w:val="18"/>
          <w:szCs w:val="18"/>
        </w:rPr>
        <w:lastRenderedPageBreak/>
        <w:drawing>
          <wp:inline distT="0" distB="0" distL="0" distR="0" wp14:anchorId="2C05D375" wp14:editId="654E67E4">
            <wp:extent cx="3673475" cy="3369276"/>
            <wp:effectExtent l="0" t="0" r="3175" b="317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12.png"/>
                    <pic:cNvPicPr/>
                  </pic:nvPicPr>
                  <pic:blipFill>
                    <a:blip r:embed="rId24"/>
                    <a:stretch>
                      <a:fillRect/>
                    </a:stretch>
                  </pic:blipFill>
                  <pic:spPr>
                    <a:xfrm>
                      <a:off x="0" y="0"/>
                      <a:ext cx="3692316" cy="3386557"/>
                    </a:xfrm>
                    <a:prstGeom prst="rect">
                      <a:avLst/>
                    </a:prstGeom>
                  </pic:spPr>
                </pic:pic>
              </a:graphicData>
            </a:graphic>
          </wp:inline>
        </w:drawing>
      </w:r>
    </w:p>
    <w:p w14:paraId="5E04B21A" w14:textId="3447856B" w:rsidR="005C53FE" w:rsidRDefault="005C53FE" w:rsidP="005C53FE">
      <w:pPr>
        <w:ind w:firstLine="202"/>
        <w:jc w:val="both"/>
        <w:rPr>
          <w:sz w:val="18"/>
          <w:szCs w:val="18"/>
        </w:rPr>
      </w:pPr>
      <w:r>
        <w:rPr>
          <w:sz w:val="18"/>
          <w:szCs w:val="18"/>
        </w:rPr>
        <w:t>Figure.1</w:t>
      </w:r>
      <w:r w:rsidR="00510149">
        <w:rPr>
          <w:sz w:val="18"/>
          <w:szCs w:val="18"/>
        </w:rPr>
        <w:t>6</w:t>
      </w:r>
      <w:r>
        <w:rPr>
          <w:sz w:val="18"/>
          <w:szCs w:val="18"/>
        </w:rPr>
        <w:t>: Showing the ANN model for Availability prediction</w:t>
      </w:r>
    </w:p>
    <w:p w14:paraId="6DEFD829" w14:textId="77777777" w:rsidR="005C53FE" w:rsidRDefault="005C53FE" w:rsidP="005C53FE">
      <w:pPr>
        <w:ind w:firstLine="202"/>
        <w:jc w:val="both"/>
        <w:rPr>
          <w:sz w:val="18"/>
          <w:szCs w:val="18"/>
        </w:rPr>
      </w:pPr>
    </w:p>
    <w:p w14:paraId="73B283F3" w14:textId="7B14C0C9" w:rsidR="00CA464C" w:rsidRPr="005C53FE" w:rsidRDefault="005C53FE" w:rsidP="007724DD">
      <w:pPr>
        <w:jc w:val="both"/>
      </w:pPr>
      <w:r w:rsidRPr="005C53FE">
        <w:t>The only change in this design is we have price as a feature to predict</w:t>
      </w:r>
      <w:r>
        <w:t xml:space="preserve"> </w:t>
      </w:r>
      <w:r w:rsidRPr="005C53FE">
        <w:t xml:space="preserve">availability also activation function is changed to sigmoid and loss function is changed to binary cross entropy because of binary class problem. </w:t>
      </w:r>
    </w:p>
    <w:p w14:paraId="14D2F862" w14:textId="256B3481" w:rsidR="005C53FE" w:rsidRDefault="005C53FE" w:rsidP="007724DD">
      <w:pPr>
        <w:jc w:val="both"/>
        <w:rPr>
          <w:sz w:val="18"/>
          <w:szCs w:val="18"/>
        </w:rPr>
      </w:pPr>
    </w:p>
    <w:p w14:paraId="1CCA091D" w14:textId="4DFB1E02" w:rsidR="005C53FE" w:rsidRPr="0080022C" w:rsidRDefault="00587E8F" w:rsidP="007724DD">
      <w:pPr>
        <w:jc w:val="both"/>
        <w:rPr>
          <w:b/>
          <w:bCs/>
        </w:rPr>
      </w:pPr>
      <w:r w:rsidRPr="0080022C">
        <w:rPr>
          <w:b/>
          <w:bCs/>
        </w:rPr>
        <w:t>Pseudo Code:</w:t>
      </w:r>
    </w:p>
    <w:p w14:paraId="35BB16D5" w14:textId="5385A888" w:rsidR="00587E8F" w:rsidRDefault="0080022C" w:rsidP="007724DD">
      <w:pPr>
        <w:jc w:val="both"/>
      </w:pPr>
      <w:r w:rsidRPr="0080022C">
        <w:t xml:space="preserve">In our model which is highly dependent on the data cleaning  procedure. We removed the features which are either empty , </w:t>
      </w:r>
      <w:r>
        <w:t xml:space="preserve">low variance or duplicate column as these have no significance with respect to dependent variable. Then remove the symbols in the column which is creating problem for the data analysis part then we are looping through 1 to 3 in the code to run the code smoothly by initializing the counter with the help of column length. After that we created two important functions which are transforming the numerical columns to categorical column with the help of lambdas expression and apply function to apply all the rows in the column. Apply is used which is optimized way of looping through the column in pandas which is taking less time as compared to nested for loop structure. The functions are </w:t>
      </w:r>
      <w:proofErr w:type="spellStart"/>
      <w:r>
        <w:t>pricecol</w:t>
      </w:r>
      <w:proofErr w:type="spellEnd"/>
      <w:r>
        <w:t xml:space="preserve"> and availability.</w:t>
      </w:r>
    </w:p>
    <w:p w14:paraId="499F4D10" w14:textId="41DD5D2D" w:rsidR="007C59EE" w:rsidRDefault="007C59EE" w:rsidP="007724DD">
      <w:pPr>
        <w:jc w:val="both"/>
      </w:pPr>
      <w:r>
        <w:t xml:space="preserve">Then we check the correlation between the numerical factors and removed the features which has 0 correlation between the factors. The correlation is between -1 and 1 so, 1 means strong correlation and increasing with increasing dependent variable while -1 showing the decreasing with increasing dependent variable. </w:t>
      </w:r>
    </w:p>
    <w:p w14:paraId="644C6142" w14:textId="0BF48433" w:rsidR="007C59EE" w:rsidRDefault="007C59EE" w:rsidP="007724DD">
      <w:pPr>
        <w:jc w:val="both"/>
      </w:pPr>
      <w:r>
        <w:t xml:space="preserve">As there are many columns which are </w:t>
      </w:r>
      <w:r w:rsidR="001C3D08">
        <w:t>categorical,</w:t>
      </w:r>
      <w:r>
        <w:t xml:space="preserve"> and our </w:t>
      </w:r>
      <w:r w:rsidR="001C3D08">
        <w:t>dependent variables are categorical, so we apply chi square in all columns to check whether the variable are independent or not by checking the null hypothesis. The detailed steps are shown in the figure.17 as a Pseudo Code.</w:t>
      </w:r>
    </w:p>
    <w:p w14:paraId="5702BA52" w14:textId="77777777" w:rsidR="001C3D08" w:rsidRPr="0080022C" w:rsidRDefault="001C3D08" w:rsidP="007724DD">
      <w:pPr>
        <w:jc w:val="both"/>
      </w:pPr>
    </w:p>
    <w:p w14:paraId="56D622BE" w14:textId="4D6C889F" w:rsidR="00587E8F" w:rsidRDefault="00CC1432" w:rsidP="007724DD">
      <w:pPr>
        <w:jc w:val="both"/>
        <w:rPr>
          <w:sz w:val="18"/>
          <w:szCs w:val="18"/>
        </w:rPr>
      </w:pPr>
      <w:r>
        <w:rPr>
          <w:noProof/>
          <w:sz w:val="18"/>
          <w:szCs w:val="18"/>
        </w:rPr>
        <w:drawing>
          <wp:inline distT="0" distB="0" distL="0" distR="0" wp14:anchorId="201BC827" wp14:editId="779E8456">
            <wp:extent cx="3028950" cy="6410325"/>
            <wp:effectExtent l="0" t="0" r="0" b="9525"/>
            <wp:docPr id="25" name="Picture 2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5"/>
                    <a:stretch>
                      <a:fillRect/>
                    </a:stretch>
                  </pic:blipFill>
                  <pic:spPr>
                    <a:xfrm>
                      <a:off x="0" y="0"/>
                      <a:ext cx="3028950" cy="6410325"/>
                    </a:xfrm>
                    <a:prstGeom prst="rect">
                      <a:avLst/>
                    </a:prstGeom>
                  </pic:spPr>
                </pic:pic>
              </a:graphicData>
            </a:graphic>
          </wp:inline>
        </w:drawing>
      </w:r>
      <w:r w:rsidR="006C104F">
        <w:rPr>
          <w:sz w:val="18"/>
          <w:szCs w:val="18"/>
        </w:rPr>
        <w:t>-</w:t>
      </w:r>
    </w:p>
    <w:p w14:paraId="5D5F0E42" w14:textId="27A5FD2D" w:rsidR="00CC1432" w:rsidRDefault="00CC1432" w:rsidP="007724DD">
      <w:pPr>
        <w:jc w:val="both"/>
        <w:rPr>
          <w:sz w:val="18"/>
          <w:szCs w:val="18"/>
        </w:rPr>
      </w:pPr>
      <w:r>
        <w:rPr>
          <w:sz w:val="18"/>
          <w:szCs w:val="18"/>
        </w:rPr>
        <w:t xml:space="preserve">Figure.17: Showing the </w:t>
      </w:r>
      <w:r w:rsidR="00CA464C">
        <w:rPr>
          <w:sz w:val="18"/>
          <w:szCs w:val="18"/>
        </w:rPr>
        <w:t>first part of the Pseudo</w:t>
      </w:r>
      <w:r>
        <w:rPr>
          <w:sz w:val="18"/>
          <w:szCs w:val="18"/>
        </w:rPr>
        <w:t xml:space="preserve"> </w:t>
      </w:r>
      <w:r w:rsidR="00CA464C">
        <w:rPr>
          <w:sz w:val="18"/>
          <w:szCs w:val="18"/>
        </w:rPr>
        <w:t>Code and procedure of our main method</w:t>
      </w:r>
    </w:p>
    <w:p w14:paraId="25EE8070" w14:textId="77777777" w:rsidR="001C3D08" w:rsidRDefault="001C3D08" w:rsidP="007724DD">
      <w:pPr>
        <w:jc w:val="both"/>
        <w:rPr>
          <w:sz w:val="18"/>
          <w:szCs w:val="18"/>
        </w:rPr>
      </w:pPr>
    </w:p>
    <w:p w14:paraId="28F4D34A" w14:textId="3ABE8BF3" w:rsidR="00CC1432" w:rsidRPr="001C3D08" w:rsidRDefault="001C3D08" w:rsidP="007724DD">
      <w:pPr>
        <w:jc w:val="both"/>
      </w:pPr>
      <w:r w:rsidRPr="001C3D08">
        <w:t>After that , all numerical features have been normalized that is between 1 and 0 so our model will not overfits. Categorical variables are transformed into dummy variables which are representing separately in each column and the features which have low variance have been removed.</w:t>
      </w:r>
      <w:r w:rsidR="00A72301">
        <w:t xml:space="preserve"> After that we divide the dataset into test and train based on the 20 percent to 80 percent ratio. Then we apply our model ANN and set the parameters which gives the maximum accuracy as shown in the figure.18.</w:t>
      </w:r>
    </w:p>
    <w:p w14:paraId="2EE8506C" w14:textId="5A40B899" w:rsidR="005C53FE" w:rsidRDefault="00CC1432" w:rsidP="007724DD">
      <w:pPr>
        <w:jc w:val="both"/>
        <w:rPr>
          <w:sz w:val="18"/>
          <w:szCs w:val="18"/>
        </w:rPr>
      </w:pPr>
      <w:r>
        <w:rPr>
          <w:noProof/>
          <w:sz w:val="18"/>
          <w:szCs w:val="18"/>
        </w:rPr>
        <w:lastRenderedPageBreak/>
        <w:drawing>
          <wp:inline distT="0" distB="0" distL="0" distR="0" wp14:anchorId="279AEC77" wp14:editId="40D338A5">
            <wp:extent cx="3400425" cy="6819900"/>
            <wp:effectExtent l="0" t="0" r="952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26"/>
                    <a:stretch>
                      <a:fillRect/>
                    </a:stretch>
                  </pic:blipFill>
                  <pic:spPr>
                    <a:xfrm>
                      <a:off x="0" y="0"/>
                      <a:ext cx="3400425" cy="6819900"/>
                    </a:xfrm>
                    <a:prstGeom prst="rect">
                      <a:avLst/>
                    </a:prstGeom>
                  </pic:spPr>
                </pic:pic>
              </a:graphicData>
            </a:graphic>
          </wp:inline>
        </w:drawing>
      </w:r>
    </w:p>
    <w:p w14:paraId="1272D421" w14:textId="4A3962D2" w:rsidR="00CA464C" w:rsidRDefault="00CA464C" w:rsidP="00CA464C">
      <w:pPr>
        <w:jc w:val="both"/>
        <w:rPr>
          <w:sz w:val="18"/>
          <w:szCs w:val="18"/>
        </w:rPr>
      </w:pPr>
      <w:r>
        <w:rPr>
          <w:sz w:val="18"/>
          <w:szCs w:val="18"/>
        </w:rPr>
        <w:t>Figure.18: Showing the last part of the Pseudo Code and procedure of our main method</w:t>
      </w:r>
    </w:p>
    <w:p w14:paraId="2A55D1B6" w14:textId="77777777" w:rsidR="005C53FE" w:rsidRDefault="005C53FE" w:rsidP="007724DD">
      <w:pPr>
        <w:jc w:val="both"/>
        <w:rPr>
          <w:sz w:val="18"/>
          <w:szCs w:val="18"/>
        </w:rPr>
      </w:pPr>
    </w:p>
    <w:p w14:paraId="3DD243DD" w14:textId="5A1EA9AA" w:rsidR="005C53FE" w:rsidRDefault="005C53FE" w:rsidP="0086785E">
      <w:pPr>
        <w:pStyle w:val="ListParagraph"/>
        <w:numPr>
          <w:ilvl w:val="0"/>
          <w:numId w:val="6"/>
        </w:numPr>
        <w:jc w:val="both"/>
        <w:rPr>
          <w:sz w:val="18"/>
          <w:szCs w:val="18"/>
        </w:rPr>
      </w:pPr>
      <w:r w:rsidRPr="005C53FE">
        <w:rPr>
          <w:sz w:val="18"/>
          <w:szCs w:val="18"/>
        </w:rPr>
        <w:t>RANDOM FOREST</w:t>
      </w:r>
    </w:p>
    <w:p w14:paraId="655FD777" w14:textId="77777777" w:rsidR="005C53FE" w:rsidRPr="005C53FE" w:rsidRDefault="005C53FE" w:rsidP="005C53FE">
      <w:pPr>
        <w:jc w:val="both"/>
        <w:rPr>
          <w:sz w:val="18"/>
          <w:szCs w:val="18"/>
        </w:rPr>
      </w:pPr>
    </w:p>
    <w:p w14:paraId="2DC89159" w14:textId="1CBFD7B2" w:rsidR="005C53FE" w:rsidRDefault="005C53FE" w:rsidP="007724DD">
      <w:pPr>
        <w:jc w:val="both"/>
      </w:pPr>
      <w:r>
        <w:t>Random forest [2</w:t>
      </w:r>
      <w:r w:rsidR="00A00443">
        <w:t>7</w:t>
      </w:r>
      <w:r>
        <w:t xml:space="preserve">] is the most powerful algorithm in classification which is the part of the terminology named as ensemble learning which is the optimization of the different machine learning algorithms to achieve good result. Random forest is the optimized version of the simple decision trees algorithm to get the best tree model to overcome the problem of overfitting. As we  have already had issues of overfitting in the model when we used ANN. We select this method to see the </w:t>
      </w:r>
      <w:r>
        <w:t xml:space="preserve">performance of the model for comparison. So, the most important parameters in the Random forest is how much trees required to converge </w:t>
      </w:r>
    </w:p>
    <w:p w14:paraId="64DAA66B" w14:textId="6642DA96" w:rsidR="005C53FE" w:rsidRDefault="005C53FE" w:rsidP="007724DD">
      <w:pPr>
        <w:jc w:val="both"/>
      </w:pPr>
      <w:r>
        <w:t>the model. So, we tried with high value and then reduced to 1700 trees based on threshold to increase accuracy. We select entropy because of classification. We used the same model for price and availability prediction.</w:t>
      </w:r>
    </w:p>
    <w:p w14:paraId="11DEA4F6" w14:textId="395AF115" w:rsidR="005C53FE" w:rsidRDefault="005C53FE" w:rsidP="007724DD">
      <w:pPr>
        <w:jc w:val="both"/>
      </w:pPr>
    </w:p>
    <w:p w14:paraId="70DF94C8" w14:textId="4A4374D7" w:rsidR="005C53FE" w:rsidRDefault="005C53FE" w:rsidP="0086785E">
      <w:pPr>
        <w:pStyle w:val="ListParagraph"/>
        <w:numPr>
          <w:ilvl w:val="0"/>
          <w:numId w:val="6"/>
        </w:numPr>
        <w:jc w:val="both"/>
      </w:pPr>
      <w:r>
        <w:t>XGBOOST</w:t>
      </w:r>
    </w:p>
    <w:p w14:paraId="18E62D08" w14:textId="17B36482" w:rsidR="005C53FE" w:rsidRDefault="005C53FE" w:rsidP="005C53FE">
      <w:pPr>
        <w:jc w:val="both"/>
      </w:pPr>
    </w:p>
    <w:p w14:paraId="582388C5" w14:textId="78A20699" w:rsidR="005C53FE" w:rsidRDefault="005C53FE" w:rsidP="005C53FE">
      <w:pPr>
        <w:jc w:val="both"/>
      </w:pPr>
      <w:proofErr w:type="spellStart"/>
      <w:r>
        <w:t>Xgboost</w:t>
      </w:r>
      <w:proofErr w:type="spellEnd"/>
      <w:r>
        <w:t xml:space="preserve"> [2</w:t>
      </w:r>
      <w:r w:rsidR="00A00443">
        <w:t>8</w:t>
      </w:r>
      <w:r>
        <w:t>] is one of the most important and very efficient algorithms which handles high bias issue and overfitting which is also the part of the ensemble learning problem. The reason for using this algorithm in the project is best classifier for classification. For the comparison of our proposed method we also used this algorithm to compare the result</w:t>
      </w:r>
      <w:r w:rsidR="009D74BA">
        <w:t>.</w:t>
      </w:r>
    </w:p>
    <w:p w14:paraId="0806BAEB" w14:textId="053D755C" w:rsidR="00510149" w:rsidRDefault="00510149" w:rsidP="005C53FE">
      <w:pPr>
        <w:jc w:val="both"/>
      </w:pPr>
    </w:p>
    <w:p w14:paraId="21CBEF70" w14:textId="56EE3E44" w:rsidR="00510149" w:rsidRDefault="00510149" w:rsidP="0086785E">
      <w:pPr>
        <w:pStyle w:val="ListParagraph"/>
        <w:numPr>
          <w:ilvl w:val="0"/>
          <w:numId w:val="4"/>
        </w:numPr>
        <w:jc w:val="both"/>
      </w:pPr>
      <w:r>
        <w:t>EVALUATION</w:t>
      </w:r>
    </w:p>
    <w:p w14:paraId="0CD78994" w14:textId="77777777" w:rsidR="007F4DEE" w:rsidRDefault="007F4DEE" w:rsidP="007F4DEE">
      <w:pPr>
        <w:ind w:left="360"/>
        <w:jc w:val="both"/>
      </w:pPr>
    </w:p>
    <w:p w14:paraId="4BBA28FC" w14:textId="64F703CA" w:rsidR="00510149" w:rsidRDefault="00510149" w:rsidP="00510149">
      <w:pPr>
        <w:jc w:val="both"/>
        <w:rPr>
          <w:color w:val="000000" w:themeColor="text1"/>
        </w:rPr>
      </w:pPr>
      <w:r w:rsidRPr="001D136F">
        <w:rPr>
          <w:color w:val="000000" w:themeColor="text1"/>
        </w:rPr>
        <w:t>In this section, we discussed the evaluation of our findings in this paper. The previous section discussed the method details which include the implementation issues</w:t>
      </w:r>
      <w:r>
        <w:rPr>
          <w:color w:val="000000" w:themeColor="text1"/>
        </w:rPr>
        <w:t>, pseudo code</w:t>
      </w:r>
      <w:r w:rsidRPr="001D136F">
        <w:rPr>
          <w:color w:val="000000" w:themeColor="text1"/>
        </w:rPr>
        <w:t xml:space="preserve"> and architecture of our model</w:t>
      </w:r>
      <w:r>
        <w:rPr>
          <w:color w:val="000000" w:themeColor="text1"/>
        </w:rPr>
        <w:t>.</w:t>
      </w:r>
    </w:p>
    <w:p w14:paraId="7359407C" w14:textId="1D62F485" w:rsidR="00510149" w:rsidRDefault="00510149" w:rsidP="00510149">
      <w:pPr>
        <w:jc w:val="both"/>
        <w:rPr>
          <w:color w:val="000000" w:themeColor="text1"/>
        </w:rPr>
      </w:pPr>
      <w:r>
        <w:rPr>
          <w:color w:val="000000" w:themeColor="text1"/>
        </w:rPr>
        <w:t>The most important thing we are trying which is  to improve the accuracy in the price prediction model using deep learning artificial neural network.</w:t>
      </w:r>
    </w:p>
    <w:p w14:paraId="60535915" w14:textId="77777777" w:rsidR="00510149" w:rsidRDefault="00510149" w:rsidP="00510149">
      <w:pPr>
        <w:jc w:val="both"/>
        <w:rPr>
          <w:color w:val="000000" w:themeColor="text1"/>
        </w:rPr>
      </w:pPr>
    </w:p>
    <w:p w14:paraId="090CCF82" w14:textId="38040733" w:rsidR="00510149" w:rsidRDefault="00510149" w:rsidP="0086785E">
      <w:pPr>
        <w:pStyle w:val="ListParagraph"/>
        <w:numPr>
          <w:ilvl w:val="0"/>
          <w:numId w:val="7"/>
        </w:numPr>
        <w:jc w:val="both"/>
      </w:pPr>
      <w:r>
        <w:t>PRICE PREDICTION</w:t>
      </w:r>
    </w:p>
    <w:p w14:paraId="0D94EFBF" w14:textId="77777777" w:rsidR="007F4DEE" w:rsidRDefault="007F4DEE" w:rsidP="007F4DEE">
      <w:pPr>
        <w:jc w:val="both"/>
      </w:pPr>
    </w:p>
    <w:p w14:paraId="71ACC297" w14:textId="6B18AD17" w:rsidR="00510149" w:rsidRDefault="00510149" w:rsidP="00510149">
      <w:pPr>
        <w:jc w:val="both"/>
      </w:pPr>
      <w:r>
        <w:t>The first part of the project is to predict the price classification and to do comparison with other machine learning algorithms</w:t>
      </w:r>
    </w:p>
    <w:p w14:paraId="2CB54B1C" w14:textId="420F3F79" w:rsidR="00E7523C" w:rsidRDefault="00E7523C" w:rsidP="00510149">
      <w:pPr>
        <w:jc w:val="both"/>
      </w:pPr>
    </w:p>
    <w:tbl>
      <w:tblPr>
        <w:tblpPr w:leftFromText="180" w:rightFromText="180" w:vertAnchor="text" w:horzAnchor="margin" w:tblpXSpec="right" w:tblpY="-18"/>
        <w:tblW w:w="5020" w:type="dxa"/>
        <w:tblCellMar>
          <w:left w:w="0" w:type="dxa"/>
          <w:right w:w="0" w:type="dxa"/>
        </w:tblCellMar>
        <w:tblLook w:val="0420" w:firstRow="1" w:lastRow="0" w:firstColumn="0" w:lastColumn="0" w:noHBand="0" w:noVBand="1"/>
      </w:tblPr>
      <w:tblGrid>
        <w:gridCol w:w="1414"/>
        <w:gridCol w:w="1270"/>
        <w:gridCol w:w="1168"/>
        <w:gridCol w:w="1168"/>
      </w:tblGrid>
      <w:tr w:rsidR="000953DB" w:rsidRPr="00510149" w14:paraId="0F864E37" w14:textId="77777777" w:rsidTr="000953DB">
        <w:trPr>
          <w:trHeight w:val="512"/>
        </w:trPr>
        <w:tc>
          <w:tcPr>
            <w:tcW w:w="141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0DA4F62" w14:textId="77777777" w:rsidR="000953DB" w:rsidRPr="00510149" w:rsidRDefault="000953DB" w:rsidP="000953DB">
            <w:pPr>
              <w:jc w:val="both"/>
              <w:rPr>
                <w:sz w:val="16"/>
                <w:szCs w:val="16"/>
              </w:rPr>
            </w:pPr>
            <w:r w:rsidRPr="00510149">
              <w:rPr>
                <w:b/>
                <w:bCs/>
                <w:sz w:val="16"/>
                <w:szCs w:val="16"/>
              </w:rPr>
              <w:t>TRAINING AND TEST SET DISTRIBUTION</w:t>
            </w:r>
          </w:p>
        </w:tc>
        <w:tc>
          <w:tcPr>
            <w:tcW w:w="127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2244CDA" w14:textId="77777777" w:rsidR="000953DB" w:rsidRPr="00510149" w:rsidRDefault="000953DB" w:rsidP="000953DB">
            <w:pPr>
              <w:jc w:val="both"/>
              <w:rPr>
                <w:sz w:val="16"/>
                <w:szCs w:val="16"/>
              </w:rPr>
            </w:pPr>
            <w:r w:rsidRPr="00510149">
              <w:rPr>
                <w:b/>
                <w:bCs/>
                <w:sz w:val="16"/>
                <w:szCs w:val="16"/>
              </w:rPr>
              <w:t>NAME OF THE ALGORITHM</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5A51067" w14:textId="77777777" w:rsidR="000953DB" w:rsidRPr="00510149" w:rsidRDefault="000953DB" w:rsidP="000953DB">
            <w:pPr>
              <w:jc w:val="both"/>
              <w:rPr>
                <w:sz w:val="16"/>
                <w:szCs w:val="16"/>
              </w:rPr>
            </w:pPr>
            <w:r w:rsidRPr="00510149">
              <w:rPr>
                <w:b/>
                <w:bCs/>
                <w:sz w:val="16"/>
                <w:szCs w:val="16"/>
              </w:rPr>
              <w:t>TRAINING SET  ACCURACY</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87304A8" w14:textId="77777777" w:rsidR="000953DB" w:rsidRPr="00510149" w:rsidRDefault="000953DB" w:rsidP="000953DB">
            <w:pPr>
              <w:jc w:val="both"/>
              <w:rPr>
                <w:sz w:val="16"/>
                <w:szCs w:val="16"/>
              </w:rPr>
            </w:pPr>
            <w:r w:rsidRPr="00510149">
              <w:rPr>
                <w:b/>
                <w:bCs/>
                <w:sz w:val="16"/>
                <w:szCs w:val="16"/>
              </w:rPr>
              <w:t>TEST SET ACCURACY</w:t>
            </w:r>
          </w:p>
        </w:tc>
      </w:tr>
      <w:tr w:rsidR="000953DB" w:rsidRPr="00510149" w14:paraId="7155DBF7" w14:textId="77777777" w:rsidTr="000953DB">
        <w:trPr>
          <w:trHeight w:val="701"/>
        </w:trPr>
        <w:tc>
          <w:tcPr>
            <w:tcW w:w="141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E735BC3" w14:textId="77777777" w:rsidR="000953DB" w:rsidRPr="00510149" w:rsidRDefault="000953DB" w:rsidP="000953DB">
            <w:pPr>
              <w:jc w:val="both"/>
              <w:rPr>
                <w:sz w:val="16"/>
                <w:szCs w:val="16"/>
              </w:rPr>
            </w:pPr>
            <w:r w:rsidRPr="00510149">
              <w:rPr>
                <w:sz w:val="16"/>
                <w:szCs w:val="16"/>
              </w:rPr>
              <w:t>(Train, Test) = (16242, 4061)</w:t>
            </w:r>
          </w:p>
        </w:tc>
        <w:tc>
          <w:tcPr>
            <w:tcW w:w="127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A942222" w14:textId="77777777" w:rsidR="000953DB" w:rsidRDefault="000953DB" w:rsidP="000953DB">
            <w:pPr>
              <w:jc w:val="both"/>
              <w:rPr>
                <w:sz w:val="16"/>
                <w:szCs w:val="16"/>
              </w:rPr>
            </w:pPr>
            <w:r w:rsidRPr="00510149">
              <w:rPr>
                <w:sz w:val="16"/>
                <w:szCs w:val="16"/>
              </w:rPr>
              <w:t>Deep Learning Artificial Neural Network</w:t>
            </w:r>
          </w:p>
          <w:p w14:paraId="3FEE211B" w14:textId="77777777" w:rsidR="000953DB" w:rsidRPr="00510149" w:rsidRDefault="000953DB" w:rsidP="000953DB">
            <w:pPr>
              <w:jc w:val="both"/>
              <w:rPr>
                <w:sz w:val="16"/>
                <w:szCs w:val="16"/>
              </w:rPr>
            </w:pPr>
            <w:r>
              <w:rPr>
                <w:sz w:val="16"/>
                <w:szCs w:val="16"/>
              </w:rPr>
              <w:t>(Main Model)</w:t>
            </w:r>
          </w:p>
        </w:tc>
        <w:tc>
          <w:tcPr>
            <w:tcW w:w="116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D78EFD6" w14:textId="77777777" w:rsidR="000953DB" w:rsidRPr="00510149" w:rsidRDefault="000953DB" w:rsidP="000953DB">
            <w:pPr>
              <w:jc w:val="both"/>
              <w:rPr>
                <w:sz w:val="16"/>
                <w:szCs w:val="16"/>
              </w:rPr>
            </w:pPr>
            <w:r w:rsidRPr="00510149">
              <w:rPr>
                <w:sz w:val="16"/>
                <w:szCs w:val="16"/>
              </w:rPr>
              <w:t>93 percent</w:t>
            </w:r>
          </w:p>
        </w:tc>
        <w:tc>
          <w:tcPr>
            <w:tcW w:w="116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395B538" w14:textId="77777777" w:rsidR="000953DB" w:rsidRPr="00510149" w:rsidRDefault="000953DB" w:rsidP="000953DB">
            <w:pPr>
              <w:jc w:val="both"/>
              <w:rPr>
                <w:sz w:val="16"/>
                <w:szCs w:val="16"/>
              </w:rPr>
            </w:pPr>
            <w:r w:rsidRPr="00510149">
              <w:rPr>
                <w:sz w:val="16"/>
                <w:szCs w:val="16"/>
              </w:rPr>
              <w:t>91 percent</w:t>
            </w:r>
          </w:p>
        </w:tc>
      </w:tr>
      <w:tr w:rsidR="000953DB" w:rsidRPr="00510149" w14:paraId="6692E17D" w14:textId="77777777" w:rsidTr="000953DB">
        <w:trPr>
          <w:trHeight w:val="374"/>
        </w:trPr>
        <w:tc>
          <w:tcPr>
            <w:tcW w:w="141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5E47C88" w14:textId="77777777" w:rsidR="000953DB" w:rsidRPr="00510149" w:rsidRDefault="000953DB" w:rsidP="000953DB">
            <w:pPr>
              <w:jc w:val="both"/>
              <w:rPr>
                <w:sz w:val="16"/>
                <w:szCs w:val="16"/>
              </w:rPr>
            </w:pPr>
            <w:r w:rsidRPr="00510149">
              <w:rPr>
                <w:sz w:val="16"/>
                <w:szCs w:val="16"/>
              </w:rPr>
              <w:t>(Train, Test) = (16242, 4061)</w:t>
            </w:r>
          </w:p>
        </w:tc>
        <w:tc>
          <w:tcPr>
            <w:tcW w:w="127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98A332B" w14:textId="77777777" w:rsidR="000953DB" w:rsidRPr="00510149" w:rsidRDefault="000953DB" w:rsidP="000953DB">
            <w:pPr>
              <w:jc w:val="both"/>
              <w:rPr>
                <w:sz w:val="16"/>
                <w:szCs w:val="16"/>
              </w:rPr>
            </w:pPr>
            <w:r w:rsidRPr="00510149">
              <w:rPr>
                <w:sz w:val="16"/>
                <w:szCs w:val="16"/>
              </w:rPr>
              <w:t>Random Forest</w:t>
            </w:r>
          </w:p>
        </w:tc>
        <w:tc>
          <w:tcPr>
            <w:tcW w:w="116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D9B038" w14:textId="77777777" w:rsidR="000953DB" w:rsidRPr="00510149" w:rsidRDefault="000953DB" w:rsidP="000953DB">
            <w:pPr>
              <w:jc w:val="both"/>
              <w:rPr>
                <w:sz w:val="16"/>
                <w:szCs w:val="16"/>
              </w:rPr>
            </w:pPr>
            <w:r w:rsidRPr="00510149">
              <w:rPr>
                <w:sz w:val="16"/>
                <w:szCs w:val="16"/>
              </w:rPr>
              <w:t>81 percent</w:t>
            </w:r>
          </w:p>
        </w:tc>
        <w:tc>
          <w:tcPr>
            <w:tcW w:w="116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B4A25A3" w14:textId="77777777" w:rsidR="000953DB" w:rsidRPr="00510149" w:rsidRDefault="000953DB" w:rsidP="000953DB">
            <w:pPr>
              <w:jc w:val="both"/>
              <w:rPr>
                <w:sz w:val="16"/>
                <w:szCs w:val="16"/>
              </w:rPr>
            </w:pPr>
            <w:r>
              <w:rPr>
                <w:sz w:val="16"/>
                <w:szCs w:val="16"/>
              </w:rPr>
              <w:t>79</w:t>
            </w:r>
            <w:r w:rsidRPr="00510149">
              <w:rPr>
                <w:sz w:val="16"/>
                <w:szCs w:val="16"/>
              </w:rPr>
              <w:t xml:space="preserve"> percent</w:t>
            </w:r>
          </w:p>
        </w:tc>
      </w:tr>
      <w:tr w:rsidR="000953DB" w:rsidRPr="00510149" w14:paraId="1EC8092D" w14:textId="77777777" w:rsidTr="000953DB">
        <w:trPr>
          <w:trHeight w:val="334"/>
        </w:trPr>
        <w:tc>
          <w:tcPr>
            <w:tcW w:w="141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BE15B3E" w14:textId="77777777" w:rsidR="000953DB" w:rsidRPr="00510149" w:rsidRDefault="000953DB" w:rsidP="000953DB">
            <w:pPr>
              <w:jc w:val="both"/>
              <w:rPr>
                <w:sz w:val="16"/>
                <w:szCs w:val="16"/>
              </w:rPr>
            </w:pPr>
            <w:r w:rsidRPr="00510149">
              <w:rPr>
                <w:sz w:val="16"/>
                <w:szCs w:val="16"/>
              </w:rPr>
              <w:t>(Train, Test) = (16242, 4061)</w:t>
            </w:r>
          </w:p>
        </w:tc>
        <w:tc>
          <w:tcPr>
            <w:tcW w:w="127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F762366" w14:textId="77777777" w:rsidR="000953DB" w:rsidRPr="00510149" w:rsidRDefault="000953DB" w:rsidP="000953DB">
            <w:pPr>
              <w:jc w:val="both"/>
              <w:rPr>
                <w:sz w:val="16"/>
                <w:szCs w:val="16"/>
              </w:rPr>
            </w:pPr>
            <w:proofErr w:type="spellStart"/>
            <w:r w:rsidRPr="00510149">
              <w:rPr>
                <w:sz w:val="16"/>
                <w:szCs w:val="16"/>
              </w:rPr>
              <w:t>XGBoost</w:t>
            </w:r>
            <w:proofErr w:type="spellEnd"/>
          </w:p>
        </w:tc>
        <w:tc>
          <w:tcPr>
            <w:tcW w:w="116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2390400" w14:textId="77777777" w:rsidR="000953DB" w:rsidRPr="00510149" w:rsidRDefault="000953DB" w:rsidP="000953DB">
            <w:pPr>
              <w:jc w:val="both"/>
              <w:rPr>
                <w:sz w:val="16"/>
                <w:szCs w:val="16"/>
              </w:rPr>
            </w:pPr>
            <w:r w:rsidRPr="00510149">
              <w:rPr>
                <w:sz w:val="16"/>
                <w:szCs w:val="16"/>
              </w:rPr>
              <w:t>80 percent</w:t>
            </w:r>
          </w:p>
        </w:tc>
        <w:tc>
          <w:tcPr>
            <w:tcW w:w="116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05B6F43" w14:textId="77777777" w:rsidR="000953DB" w:rsidRPr="00510149" w:rsidRDefault="000953DB" w:rsidP="000953DB">
            <w:pPr>
              <w:jc w:val="both"/>
              <w:rPr>
                <w:sz w:val="16"/>
                <w:szCs w:val="16"/>
              </w:rPr>
            </w:pPr>
            <w:r w:rsidRPr="00510149">
              <w:rPr>
                <w:sz w:val="16"/>
                <w:szCs w:val="16"/>
              </w:rPr>
              <w:t>7</w:t>
            </w:r>
            <w:r>
              <w:rPr>
                <w:sz w:val="16"/>
                <w:szCs w:val="16"/>
              </w:rPr>
              <w:t>8</w:t>
            </w:r>
            <w:r w:rsidRPr="00510149">
              <w:rPr>
                <w:sz w:val="16"/>
                <w:szCs w:val="16"/>
              </w:rPr>
              <w:t xml:space="preserve"> percent</w:t>
            </w:r>
          </w:p>
        </w:tc>
      </w:tr>
    </w:tbl>
    <w:p w14:paraId="2205C6AF" w14:textId="028CF22E" w:rsidR="00510149" w:rsidRDefault="00510149" w:rsidP="000953DB">
      <w:pPr>
        <w:ind w:left="202"/>
        <w:jc w:val="both"/>
        <w:rPr>
          <w:sz w:val="18"/>
          <w:szCs w:val="18"/>
        </w:rPr>
      </w:pPr>
      <w:proofErr w:type="spellStart"/>
      <w:r w:rsidRPr="00510149">
        <w:rPr>
          <w:sz w:val="18"/>
          <w:szCs w:val="18"/>
        </w:rPr>
        <w:t>Table.</w:t>
      </w:r>
      <w:r>
        <w:rPr>
          <w:sz w:val="18"/>
          <w:szCs w:val="18"/>
        </w:rPr>
        <w:t>III</w:t>
      </w:r>
      <w:proofErr w:type="spellEnd"/>
      <w:r w:rsidRPr="00510149">
        <w:rPr>
          <w:sz w:val="18"/>
          <w:szCs w:val="18"/>
        </w:rPr>
        <w:t>: Showing the accuracy comparison of  ANN main model along with the comparison with other algorithms</w:t>
      </w:r>
    </w:p>
    <w:p w14:paraId="7397CABF" w14:textId="77777777" w:rsidR="00510149" w:rsidRPr="00510149" w:rsidRDefault="00510149" w:rsidP="00510149">
      <w:pPr>
        <w:ind w:left="606"/>
        <w:jc w:val="both"/>
        <w:rPr>
          <w:sz w:val="18"/>
          <w:szCs w:val="18"/>
        </w:rPr>
      </w:pPr>
    </w:p>
    <w:p w14:paraId="395AAF34" w14:textId="041327EE" w:rsidR="00510149" w:rsidRDefault="00510149" w:rsidP="00510149">
      <w:pPr>
        <w:jc w:val="both"/>
      </w:pPr>
      <w:r>
        <w:t xml:space="preserve">Table.III showing the comparison of the other machine leaning algorithms. As the problem with our data set is high bias and low variance issue in most of the features. That’s why we used ensemble learning algorithms like Random Forest and XGBoost and nonlinearity and misbalanced classes in the data set. To handle all these issues, we used Deep learning Artificial Neural which has issues and design consideration has already been discussed in the previous section. So, as we can see our main method and approach is far better than the other algorithms which are famous for classification and regression. </w:t>
      </w:r>
      <w:r>
        <w:lastRenderedPageBreak/>
        <w:t>Similarly, the most important thing in the multi classification problem is hamming loss which gives the fractions of the classes predicted wrong to the classes all exist in the problem domain.</w:t>
      </w:r>
    </w:p>
    <w:tbl>
      <w:tblPr>
        <w:tblW w:w="4831" w:type="dxa"/>
        <w:tblCellMar>
          <w:left w:w="0" w:type="dxa"/>
          <w:right w:w="0" w:type="dxa"/>
        </w:tblCellMar>
        <w:tblLook w:val="0420" w:firstRow="1" w:lastRow="0" w:firstColumn="0" w:lastColumn="0" w:noHBand="0" w:noVBand="1"/>
      </w:tblPr>
      <w:tblGrid>
        <w:gridCol w:w="3379"/>
        <w:gridCol w:w="1452"/>
      </w:tblGrid>
      <w:tr w:rsidR="00510149" w:rsidRPr="00510149" w14:paraId="7A5DE3DA" w14:textId="77777777" w:rsidTr="00E7523C">
        <w:trPr>
          <w:trHeight w:val="261"/>
        </w:trPr>
        <w:tc>
          <w:tcPr>
            <w:tcW w:w="33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457739B" w14:textId="77777777" w:rsidR="00510149" w:rsidRPr="00510149" w:rsidRDefault="00510149" w:rsidP="00510149">
            <w:pPr>
              <w:jc w:val="both"/>
            </w:pPr>
            <w:r w:rsidRPr="00510149">
              <w:rPr>
                <w:b/>
                <w:bCs/>
              </w:rPr>
              <w:t>NAME OF THE ALGORITHM</w:t>
            </w:r>
          </w:p>
        </w:tc>
        <w:tc>
          <w:tcPr>
            <w:tcW w:w="145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9FAECDF" w14:textId="77777777" w:rsidR="00510149" w:rsidRPr="00510149" w:rsidRDefault="00510149" w:rsidP="00510149">
            <w:pPr>
              <w:jc w:val="both"/>
            </w:pPr>
            <w:r w:rsidRPr="00510149">
              <w:rPr>
                <w:b/>
                <w:bCs/>
              </w:rPr>
              <w:t>Hamming Loss</w:t>
            </w:r>
          </w:p>
        </w:tc>
      </w:tr>
      <w:tr w:rsidR="00510149" w:rsidRPr="00510149" w14:paraId="1A013156" w14:textId="77777777" w:rsidTr="00E7523C">
        <w:trPr>
          <w:trHeight w:val="291"/>
        </w:trPr>
        <w:tc>
          <w:tcPr>
            <w:tcW w:w="33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EFB0EEA" w14:textId="77777777" w:rsidR="00510149" w:rsidRPr="00510149" w:rsidRDefault="00510149" w:rsidP="00510149">
            <w:pPr>
              <w:jc w:val="both"/>
            </w:pPr>
            <w:r w:rsidRPr="00510149">
              <w:t>Deep Learning Artificial Neural Network</w:t>
            </w:r>
          </w:p>
        </w:tc>
        <w:tc>
          <w:tcPr>
            <w:tcW w:w="145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078166E" w14:textId="77777777" w:rsidR="00510149" w:rsidRPr="00510149" w:rsidRDefault="00510149" w:rsidP="00510149">
            <w:pPr>
              <w:jc w:val="both"/>
            </w:pPr>
            <w:r w:rsidRPr="00510149">
              <w:t>0.069</w:t>
            </w:r>
          </w:p>
        </w:tc>
      </w:tr>
      <w:tr w:rsidR="00510149" w:rsidRPr="00510149" w14:paraId="243C2585" w14:textId="77777777" w:rsidTr="00E7523C">
        <w:trPr>
          <w:trHeight w:val="261"/>
        </w:trPr>
        <w:tc>
          <w:tcPr>
            <w:tcW w:w="337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CE6CA3" w14:textId="77777777" w:rsidR="00510149" w:rsidRPr="00510149" w:rsidRDefault="00510149" w:rsidP="00510149">
            <w:pPr>
              <w:jc w:val="both"/>
            </w:pPr>
            <w:r w:rsidRPr="00510149">
              <w:t>Random Forest</w:t>
            </w:r>
          </w:p>
        </w:tc>
        <w:tc>
          <w:tcPr>
            <w:tcW w:w="145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C2A77A1" w14:textId="77777777" w:rsidR="00510149" w:rsidRPr="00510149" w:rsidRDefault="00510149" w:rsidP="00510149">
            <w:pPr>
              <w:jc w:val="both"/>
            </w:pPr>
            <w:r w:rsidRPr="00510149">
              <w:t>0.20</w:t>
            </w:r>
          </w:p>
        </w:tc>
      </w:tr>
      <w:tr w:rsidR="00510149" w:rsidRPr="00510149" w14:paraId="4159CB75" w14:textId="77777777" w:rsidTr="00E7523C">
        <w:trPr>
          <w:trHeight w:val="245"/>
        </w:trPr>
        <w:tc>
          <w:tcPr>
            <w:tcW w:w="337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278247A" w14:textId="77777777" w:rsidR="00510149" w:rsidRPr="00510149" w:rsidRDefault="00510149" w:rsidP="00510149">
            <w:pPr>
              <w:jc w:val="both"/>
            </w:pPr>
            <w:proofErr w:type="spellStart"/>
            <w:r w:rsidRPr="00510149">
              <w:t>XGBoost</w:t>
            </w:r>
            <w:proofErr w:type="spellEnd"/>
          </w:p>
        </w:tc>
        <w:tc>
          <w:tcPr>
            <w:tcW w:w="145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61C28E6" w14:textId="77777777" w:rsidR="00510149" w:rsidRPr="00510149" w:rsidRDefault="00510149" w:rsidP="00510149">
            <w:pPr>
              <w:jc w:val="both"/>
            </w:pPr>
            <w:r w:rsidRPr="00510149">
              <w:t>0.21</w:t>
            </w:r>
          </w:p>
        </w:tc>
      </w:tr>
    </w:tbl>
    <w:p w14:paraId="6D2E3358" w14:textId="33993CAE" w:rsidR="00510149" w:rsidRPr="007F4DEE" w:rsidRDefault="00510149" w:rsidP="00510149">
      <w:pPr>
        <w:ind w:left="404" w:firstLine="202"/>
        <w:jc w:val="both"/>
        <w:rPr>
          <w:sz w:val="18"/>
          <w:szCs w:val="18"/>
        </w:rPr>
      </w:pPr>
      <w:proofErr w:type="spellStart"/>
      <w:r w:rsidRPr="007F4DEE">
        <w:rPr>
          <w:sz w:val="18"/>
          <w:szCs w:val="18"/>
        </w:rPr>
        <w:t>Table.IV</w:t>
      </w:r>
      <w:proofErr w:type="spellEnd"/>
      <w:r w:rsidRPr="007F4DEE">
        <w:rPr>
          <w:sz w:val="18"/>
          <w:szCs w:val="18"/>
        </w:rPr>
        <w:t xml:space="preserve"> Showing the hamming loss comparison</w:t>
      </w:r>
    </w:p>
    <w:p w14:paraId="2D296BEA" w14:textId="77777777" w:rsidR="00125730" w:rsidRDefault="00125730" w:rsidP="005C53FE">
      <w:pPr>
        <w:jc w:val="both"/>
      </w:pPr>
    </w:p>
    <w:p w14:paraId="7445ECBC" w14:textId="07A8492A" w:rsidR="005C53FE" w:rsidRDefault="00510149" w:rsidP="007724DD">
      <w:pPr>
        <w:jc w:val="both"/>
      </w:pPr>
      <w:r>
        <w:t xml:space="preserve">With the help of </w:t>
      </w:r>
      <w:proofErr w:type="spellStart"/>
      <w:r>
        <w:t>Scikit</w:t>
      </w:r>
      <w:proofErr w:type="spellEnd"/>
      <w:r>
        <w:t xml:space="preserve"> learn python library we calculated the hamming loss of all these three algorithms. The nearer to zero , the more algorithm is efficient in the specific problem. So, our main method has the lowest hamming loss as compared to other.</w:t>
      </w:r>
    </w:p>
    <w:p w14:paraId="4BE66827" w14:textId="673AC1D1" w:rsidR="00F6656E" w:rsidRPr="000953DB" w:rsidRDefault="00510149" w:rsidP="007724DD">
      <w:pPr>
        <w:jc w:val="both"/>
      </w:pPr>
      <w:r>
        <w:rPr>
          <w:noProof/>
        </w:rPr>
        <w:drawing>
          <wp:inline distT="0" distB="0" distL="0" distR="0" wp14:anchorId="685910C2" wp14:editId="01E6F821">
            <wp:extent cx="3689985" cy="3575222"/>
            <wp:effectExtent l="0" t="0" r="3810" b="6350"/>
            <wp:docPr id="17" name="Picture 17"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atureimportnace.png"/>
                    <pic:cNvPicPr/>
                  </pic:nvPicPr>
                  <pic:blipFill>
                    <a:blip r:embed="rId27"/>
                    <a:stretch>
                      <a:fillRect/>
                    </a:stretch>
                  </pic:blipFill>
                  <pic:spPr>
                    <a:xfrm>
                      <a:off x="0" y="0"/>
                      <a:ext cx="3689985" cy="3575222"/>
                    </a:xfrm>
                    <a:prstGeom prst="rect">
                      <a:avLst/>
                    </a:prstGeom>
                  </pic:spPr>
                </pic:pic>
              </a:graphicData>
            </a:graphic>
          </wp:inline>
        </w:drawing>
      </w:r>
      <w:r>
        <w:t xml:space="preserve">   </w:t>
      </w:r>
    </w:p>
    <w:p w14:paraId="0AFFEF7D" w14:textId="536BF9CC" w:rsidR="00510149" w:rsidRPr="00510149" w:rsidRDefault="00510149" w:rsidP="00F6656E">
      <w:pPr>
        <w:ind w:left="808"/>
        <w:jc w:val="both"/>
      </w:pPr>
      <w:r w:rsidRPr="00510149">
        <w:rPr>
          <w:sz w:val="18"/>
          <w:szCs w:val="18"/>
        </w:rPr>
        <w:t>Figure.</w:t>
      </w:r>
      <w:r>
        <w:rPr>
          <w:sz w:val="18"/>
          <w:szCs w:val="18"/>
        </w:rPr>
        <w:t>1</w:t>
      </w:r>
      <w:r w:rsidR="00CC1432">
        <w:rPr>
          <w:sz w:val="18"/>
          <w:szCs w:val="18"/>
        </w:rPr>
        <w:t>9</w:t>
      </w:r>
      <w:r w:rsidRPr="00510149">
        <w:rPr>
          <w:sz w:val="18"/>
          <w:szCs w:val="18"/>
        </w:rPr>
        <w:t xml:space="preserve">: Showing the Feature importance in the </w:t>
      </w:r>
      <w:r w:rsidR="00F6656E">
        <w:rPr>
          <w:sz w:val="18"/>
          <w:szCs w:val="18"/>
        </w:rPr>
        <w:t xml:space="preserve">   </w:t>
      </w:r>
      <w:r w:rsidRPr="00510149">
        <w:rPr>
          <w:sz w:val="18"/>
          <w:szCs w:val="18"/>
        </w:rPr>
        <w:t>prediction of Price</w:t>
      </w:r>
      <w:r>
        <w:rPr>
          <w:sz w:val="18"/>
          <w:szCs w:val="18"/>
        </w:rPr>
        <w:t xml:space="preserve"> </w:t>
      </w:r>
      <w:r w:rsidRPr="00510149">
        <w:rPr>
          <w:sz w:val="18"/>
          <w:szCs w:val="18"/>
        </w:rPr>
        <w:t>Class</w:t>
      </w:r>
    </w:p>
    <w:p w14:paraId="6F172685" w14:textId="662DA7C3" w:rsidR="00510149" w:rsidRDefault="00510149" w:rsidP="007724DD">
      <w:pPr>
        <w:jc w:val="both"/>
      </w:pPr>
    </w:p>
    <w:p w14:paraId="0089CFF7" w14:textId="6BE18003" w:rsidR="00510149" w:rsidRDefault="00510149" w:rsidP="007724DD">
      <w:pPr>
        <w:jc w:val="both"/>
      </w:pPr>
      <w:r>
        <w:t>The top 9 features in the prediction of price class are availability, cleaning fees, number of reviews, bedrooms, host listing count, accommodates, security deposit, downtown Toronto, private room. These features are highly related to price prediction as shown in the figure. 1</w:t>
      </w:r>
      <w:r w:rsidR="00CC1432">
        <w:t>9</w:t>
      </w:r>
    </w:p>
    <w:p w14:paraId="67978CFD" w14:textId="77777777" w:rsidR="00510149" w:rsidRDefault="00510149" w:rsidP="007724DD">
      <w:pPr>
        <w:jc w:val="both"/>
      </w:pPr>
    </w:p>
    <w:p w14:paraId="2F7C4B0D" w14:textId="30F1E50F" w:rsidR="00510149" w:rsidRDefault="00510149" w:rsidP="0086785E">
      <w:pPr>
        <w:pStyle w:val="ListParagraph"/>
        <w:numPr>
          <w:ilvl w:val="0"/>
          <w:numId w:val="7"/>
        </w:numPr>
        <w:jc w:val="both"/>
      </w:pPr>
      <w:r>
        <w:t>AVAILABILTIY PREDICTION</w:t>
      </w:r>
    </w:p>
    <w:p w14:paraId="4AED4BA3" w14:textId="77777777" w:rsidR="00510149" w:rsidRDefault="00510149" w:rsidP="00510149">
      <w:pPr>
        <w:jc w:val="both"/>
      </w:pPr>
    </w:p>
    <w:p w14:paraId="61F43A57" w14:textId="31BC34E4" w:rsidR="007724DD" w:rsidRDefault="00510149" w:rsidP="007724DD">
      <w:pPr>
        <w:jc w:val="both"/>
      </w:pPr>
      <w:r>
        <w:t>The second part of the project is to predict the availability class of low and high</w:t>
      </w:r>
      <w:r w:rsidR="006602D2">
        <w:t xml:space="preserve">. </w:t>
      </w:r>
      <w:r w:rsidR="00A94E48">
        <w:t>So,</w:t>
      </w:r>
      <w:r w:rsidR="006602D2">
        <w:t xml:space="preserve"> we apply the same features and same parameters are used to predict the availability of the room in the data set. The model we selected for the price with the same </w:t>
      </w:r>
      <w:r w:rsidR="006602D2">
        <w:t>number of layers and same number of neurons with same regularizes of l2 are also used to predict the availability by removing availability column as discussed in the previous section.</w:t>
      </w:r>
      <w:r w:rsidR="00A94E48">
        <w:t xml:space="preserve"> </w:t>
      </w:r>
    </w:p>
    <w:p w14:paraId="1C45D87C" w14:textId="08AA21C2" w:rsidR="001A22BF" w:rsidRDefault="001A22BF" w:rsidP="007724DD">
      <w:pPr>
        <w:jc w:val="both"/>
      </w:pPr>
      <w:r>
        <w:rPr>
          <w:noProof/>
        </w:rPr>
        <w:drawing>
          <wp:inline distT="0" distB="0" distL="0" distR="0" wp14:anchorId="01DDB326" wp14:editId="0706A697">
            <wp:extent cx="3200400" cy="2213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6).png"/>
                    <pic:cNvPicPr/>
                  </pic:nvPicPr>
                  <pic:blipFill>
                    <a:blip r:embed="rId28"/>
                    <a:stretch>
                      <a:fillRect/>
                    </a:stretch>
                  </pic:blipFill>
                  <pic:spPr>
                    <a:xfrm>
                      <a:off x="0" y="0"/>
                      <a:ext cx="3200400" cy="2213610"/>
                    </a:xfrm>
                    <a:prstGeom prst="rect">
                      <a:avLst/>
                    </a:prstGeom>
                  </pic:spPr>
                </pic:pic>
              </a:graphicData>
            </a:graphic>
          </wp:inline>
        </w:drawing>
      </w:r>
    </w:p>
    <w:p w14:paraId="38484724" w14:textId="4202280F" w:rsidR="006602D2" w:rsidRPr="009C0B59" w:rsidRDefault="009C0B59" w:rsidP="009C0B59">
      <w:pPr>
        <w:ind w:left="606" w:firstLine="202"/>
        <w:jc w:val="both"/>
        <w:rPr>
          <w:sz w:val="18"/>
          <w:szCs w:val="18"/>
        </w:rPr>
      </w:pPr>
      <w:r w:rsidRPr="009C0B59">
        <w:rPr>
          <w:sz w:val="18"/>
          <w:szCs w:val="18"/>
        </w:rPr>
        <w:t>Figure.</w:t>
      </w:r>
      <w:r w:rsidR="00CC1432">
        <w:rPr>
          <w:sz w:val="18"/>
          <w:szCs w:val="18"/>
        </w:rPr>
        <w:t>20</w:t>
      </w:r>
      <w:r w:rsidRPr="009C0B59">
        <w:rPr>
          <w:sz w:val="18"/>
          <w:szCs w:val="18"/>
        </w:rPr>
        <w:t>: showing the test and train accuracy of ANN</w:t>
      </w:r>
    </w:p>
    <w:p w14:paraId="7DC48435" w14:textId="77777777" w:rsidR="009C0B59" w:rsidRDefault="009C0B59" w:rsidP="007724DD">
      <w:pPr>
        <w:jc w:val="both"/>
      </w:pPr>
    </w:p>
    <w:p w14:paraId="24514F8C" w14:textId="1FCA1E89" w:rsidR="009C0B59" w:rsidRDefault="009C0B59" w:rsidP="007724DD">
      <w:pPr>
        <w:jc w:val="both"/>
      </w:pPr>
      <w:r>
        <w:t>In this figure.1</w:t>
      </w:r>
      <w:r w:rsidR="00CC1432">
        <w:t>9</w:t>
      </w:r>
      <w:r>
        <w:t xml:space="preserve"> and figure.</w:t>
      </w:r>
      <w:r w:rsidR="00CC1432">
        <w:t>20</w:t>
      </w:r>
      <w:r>
        <w:t xml:space="preserve"> which are showing the accuracy and loss function respectively. The difference between train and test is low so the model is not overfitting and the loss function of test is higher than the loss function of train. So model is predicting correctly. By considering the 300 number of epochs to see the output we can understand the model loss and accuracy in the Keras.</w:t>
      </w:r>
    </w:p>
    <w:p w14:paraId="74C97597" w14:textId="6FB10D73" w:rsidR="009C0B59" w:rsidRDefault="009C0B59" w:rsidP="007724DD">
      <w:pPr>
        <w:jc w:val="both"/>
      </w:pPr>
    </w:p>
    <w:p w14:paraId="765DEEAF" w14:textId="22A45614" w:rsidR="009C0B59" w:rsidRDefault="009C0B59" w:rsidP="007724DD">
      <w:pPr>
        <w:jc w:val="both"/>
      </w:pPr>
      <w:r>
        <w:rPr>
          <w:noProof/>
        </w:rPr>
        <w:drawing>
          <wp:inline distT="0" distB="0" distL="0" distR="0" wp14:anchorId="1587153C" wp14:editId="0EA50A92">
            <wp:extent cx="3200400" cy="209329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 (7).png"/>
                    <pic:cNvPicPr/>
                  </pic:nvPicPr>
                  <pic:blipFill>
                    <a:blip r:embed="rId29"/>
                    <a:stretch>
                      <a:fillRect/>
                    </a:stretch>
                  </pic:blipFill>
                  <pic:spPr>
                    <a:xfrm>
                      <a:off x="0" y="0"/>
                      <a:ext cx="3206399" cy="2097220"/>
                    </a:xfrm>
                    <a:prstGeom prst="rect">
                      <a:avLst/>
                    </a:prstGeom>
                  </pic:spPr>
                </pic:pic>
              </a:graphicData>
            </a:graphic>
          </wp:inline>
        </w:drawing>
      </w:r>
    </w:p>
    <w:p w14:paraId="4977031B" w14:textId="6C4D3659" w:rsidR="001A22BF" w:rsidRPr="009C0B59" w:rsidRDefault="009C0B59" w:rsidP="009C0B59">
      <w:pPr>
        <w:ind w:left="404" w:firstLine="202"/>
        <w:jc w:val="both"/>
        <w:rPr>
          <w:sz w:val="18"/>
          <w:szCs w:val="18"/>
        </w:rPr>
      </w:pPr>
      <w:r w:rsidRPr="009C0B59">
        <w:rPr>
          <w:sz w:val="18"/>
          <w:szCs w:val="18"/>
        </w:rPr>
        <w:t>Figure.</w:t>
      </w:r>
      <w:r w:rsidR="00CC1432">
        <w:rPr>
          <w:sz w:val="18"/>
          <w:szCs w:val="18"/>
        </w:rPr>
        <w:t>21</w:t>
      </w:r>
      <w:r w:rsidRPr="009C0B59">
        <w:rPr>
          <w:sz w:val="18"/>
          <w:szCs w:val="18"/>
        </w:rPr>
        <w:t>: Showing the loss function f train and test in ANN</w:t>
      </w:r>
    </w:p>
    <w:p w14:paraId="324C34D8" w14:textId="77777777" w:rsidR="009C0B59" w:rsidRDefault="009C0B59" w:rsidP="007724DD">
      <w:pPr>
        <w:jc w:val="both"/>
      </w:pPr>
    </w:p>
    <w:p w14:paraId="33159E83" w14:textId="77777777" w:rsidR="009C0B59" w:rsidRDefault="009C0B59" w:rsidP="009C0B59">
      <w:pPr>
        <w:jc w:val="both"/>
      </w:pPr>
      <w:r>
        <w:t>The most important thing in the binary classification is the confusion matrix which tells the evaluation of the classes predicted right or wrong. Table showing the confusion matrix of all the values which has been predicted high or low by using different classifiers. Now if we used the formulas of recall, precision, accuracy , specificity, accuracy and f1 score to analyze and evaluate the result more explicitly.</w:t>
      </w:r>
    </w:p>
    <w:p w14:paraId="392072CC" w14:textId="77777777" w:rsidR="001A22BF" w:rsidRDefault="001A22BF" w:rsidP="007724DD">
      <w:pPr>
        <w:jc w:val="both"/>
      </w:pPr>
    </w:p>
    <w:tbl>
      <w:tblPr>
        <w:tblStyle w:val="TableGrid"/>
        <w:tblW w:w="5305" w:type="dxa"/>
        <w:tblLayout w:type="fixed"/>
        <w:tblLook w:val="04A0" w:firstRow="1" w:lastRow="0" w:firstColumn="1" w:lastColumn="0" w:noHBand="0" w:noVBand="1"/>
      </w:tblPr>
      <w:tblGrid>
        <w:gridCol w:w="625"/>
        <w:gridCol w:w="540"/>
        <w:gridCol w:w="630"/>
        <w:gridCol w:w="540"/>
        <w:gridCol w:w="630"/>
        <w:gridCol w:w="540"/>
        <w:gridCol w:w="630"/>
        <w:gridCol w:w="540"/>
        <w:gridCol w:w="630"/>
      </w:tblGrid>
      <w:tr w:rsidR="006602D2" w14:paraId="57BCE06F" w14:textId="77777777" w:rsidTr="0083275E">
        <w:tc>
          <w:tcPr>
            <w:tcW w:w="625" w:type="dxa"/>
          </w:tcPr>
          <w:p w14:paraId="536CB0E0" w14:textId="4DD468D7" w:rsidR="006602D2" w:rsidRPr="006602D2" w:rsidRDefault="006602D2" w:rsidP="007724DD">
            <w:pPr>
              <w:jc w:val="both"/>
              <w:rPr>
                <w:sz w:val="16"/>
                <w:szCs w:val="16"/>
              </w:rPr>
            </w:pPr>
            <w:r w:rsidRPr="006602D2">
              <w:rPr>
                <w:sz w:val="16"/>
                <w:szCs w:val="16"/>
              </w:rPr>
              <w:t>CM</w:t>
            </w:r>
          </w:p>
        </w:tc>
        <w:tc>
          <w:tcPr>
            <w:tcW w:w="1170" w:type="dxa"/>
            <w:gridSpan w:val="2"/>
          </w:tcPr>
          <w:p w14:paraId="6BF7CBB6" w14:textId="5E612D3C" w:rsidR="006602D2" w:rsidRPr="006602D2" w:rsidRDefault="006602D2" w:rsidP="007724DD">
            <w:pPr>
              <w:jc w:val="both"/>
              <w:rPr>
                <w:sz w:val="16"/>
                <w:szCs w:val="16"/>
              </w:rPr>
            </w:pPr>
            <w:r w:rsidRPr="006602D2">
              <w:rPr>
                <w:sz w:val="16"/>
                <w:szCs w:val="16"/>
              </w:rPr>
              <w:t>Artificial Neural Network</w:t>
            </w:r>
          </w:p>
        </w:tc>
        <w:tc>
          <w:tcPr>
            <w:tcW w:w="1170" w:type="dxa"/>
            <w:gridSpan w:val="2"/>
          </w:tcPr>
          <w:p w14:paraId="1D9D5733" w14:textId="6BEEF2ED" w:rsidR="006602D2" w:rsidRPr="006602D2" w:rsidRDefault="006602D2" w:rsidP="007724DD">
            <w:pPr>
              <w:jc w:val="both"/>
              <w:rPr>
                <w:sz w:val="16"/>
                <w:szCs w:val="16"/>
              </w:rPr>
            </w:pPr>
            <w:r w:rsidRPr="006602D2">
              <w:rPr>
                <w:sz w:val="16"/>
                <w:szCs w:val="16"/>
              </w:rPr>
              <w:t>Logistic Regression</w:t>
            </w:r>
          </w:p>
        </w:tc>
        <w:tc>
          <w:tcPr>
            <w:tcW w:w="1170" w:type="dxa"/>
            <w:gridSpan w:val="2"/>
          </w:tcPr>
          <w:p w14:paraId="48B8655F" w14:textId="5FBB1D24" w:rsidR="006602D2" w:rsidRPr="006602D2" w:rsidRDefault="006602D2" w:rsidP="007724DD">
            <w:pPr>
              <w:jc w:val="both"/>
              <w:rPr>
                <w:sz w:val="16"/>
                <w:szCs w:val="16"/>
              </w:rPr>
            </w:pPr>
            <w:r w:rsidRPr="006602D2">
              <w:rPr>
                <w:sz w:val="16"/>
                <w:szCs w:val="16"/>
              </w:rPr>
              <w:t>Random Forest</w:t>
            </w:r>
          </w:p>
        </w:tc>
        <w:tc>
          <w:tcPr>
            <w:tcW w:w="1170" w:type="dxa"/>
            <w:gridSpan w:val="2"/>
          </w:tcPr>
          <w:p w14:paraId="460E264C" w14:textId="5A5EB968" w:rsidR="006602D2" w:rsidRPr="006602D2" w:rsidRDefault="006602D2" w:rsidP="007724DD">
            <w:pPr>
              <w:jc w:val="both"/>
              <w:rPr>
                <w:sz w:val="16"/>
                <w:szCs w:val="16"/>
              </w:rPr>
            </w:pPr>
            <w:r w:rsidRPr="006602D2">
              <w:rPr>
                <w:sz w:val="16"/>
                <w:szCs w:val="16"/>
              </w:rPr>
              <w:t>XGBoost</w:t>
            </w:r>
          </w:p>
          <w:p w14:paraId="110068B0" w14:textId="5AC1F9D3" w:rsidR="006602D2" w:rsidRPr="006602D2" w:rsidRDefault="006602D2" w:rsidP="007724DD">
            <w:pPr>
              <w:jc w:val="both"/>
              <w:rPr>
                <w:sz w:val="16"/>
                <w:szCs w:val="16"/>
              </w:rPr>
            </w:pPr>
          </w:p>
        </w:tc>
      </w:tr>
      <w:tr w:rsidR="00BE2B27" w14:paraId="6CBF32CC" w14:textId="77777777" w:rsidTr="0083275E">
        <w:tc>
          <w:tcPr>
            <w:tcW w:w="625" w:type="dxa"/>
          </w:tcPr>
          <w:p w14:paraId="03FADA85" w14:textId="77777777" w:rsidR="00421DC6" w:rsidRPr="00BE2B27" w:rsidRDefault="00421DC6" w:rsidP="007724DD">
            <w:pPr>
              <w:jc w:val="both"/>
              <w:rPr>
                <w:sz w:val="16"/>
                <w:szCs w:val="16"/>
              </w:rPr>
            </w:pPr>
          </w:p>
        </w:tc>
        <w:tc>
          <w:tcPr>
            <w:tcW w:w="540" w:type="dxa"/>
          </w:tcPr>
          <w:p w14:paraId="499DCBC6" w14:textId="49C004E4" w:rsidR="00421DC6" w:rsidRPr="00BE2B27" w:rsidRDefault="00BE2B27" w:rsidP="007724DD">
            <w:pPr>
              <w:jc w:val="both"/>
              <w:rPr>
                <w:b/>
                <w:bCs/>
                <w:sz w:val="16"/>
                <w:szCs w:val="16"/>
              </w:rPr>
            </w:pPr>
            <w:r w:rsidRPr="00BE2B27">
              <w:rPr>
                <w:b/>
                <w:bCs/>
                <w:sz w:val="16"/>
                <w:szCs w:val="16"/>
              </w:rPr>
              <w:t>Low</w:t>
            </w:r>
          </w:p>
        </w:tc>
        <w:tc>
          <w:tcPr>
            <w:tcW w:w="630" w:type="dxa"/>
          </w:tcPr>
          <w:p w14:paraId="459F5241" w14:textId="252889E0" w:rsidR="00421DC6" w:rsidRPr="00BE2B27" w:rsidRDefault="00BE2B27" w:rsidP="007724DD">
            <w:pPr>
              <w:jc w:val="both"/>
              <w:rPr>
                <w:b/>
                <w:bCs/>
                <w:sz w:val="16"/>
                <w:szCs w:val="16"/>
              </w:rPr>
            </w:pPr>
            <w:r w:rsidRPr="00BE2B27">
              <w:rPr>
                <w:b/>
                <w:bCs/>
                <w:sz w:val="16"/>
                <w:szCs w:val="16"/>
              </w:rPr>
              <w:t>High</w:t>
            </w:r>
          </w:p>
        </w:tc>
        <w:tc>
          <w:tcPr>
            <w:tcW w:w="540" w:type="dxa"/>
          </w:tcPr>
          <w:p w14:paraId="0C2373F7" w14:textId="6B4A2142" w:rsidR="00421DC6" w:rsidRPr="00BE2B27" w:rsidRDefault="00BE2B27" w:rsidP="007724DD">
            <w:pPr>
              <w:jc w:val="both"/>
              <w:rPr>
                <w:b/>
                <w:bCs/>
                <w:sz w:val="16"/>
                <w:szCs w:val="16"/>
              </w:rPr>
            </w:pPr>
            <w:r w:rsidRPr="00BE2B27">
              <w:rPr>
                <w:b/>
                <w:bCs/>
                <w:sz w:val="16"/>
                <w:szCs w:val="16"/>
              </w:rPr>
              <w:t>Low</w:t>
            </w:r>
          </w:p>
        </w:tc>
        <w:tc>
          <w:tcPr>
            <w:tcW w:w="630" w:type="dxa"/>
          </w:tcPr>
          <w:p w14:paraId="472470DE" w14:textId="7A2402FD" w:rsidR="00421DC6" w:rsidRPr="00BE2B27" w:rsidRDefault="0083275E" w:rsidP="007724DD">
            <w:pPr>
              <w:jc w:val="both"/>
              <w:rPr>
                <w:b/>
                <w:bCs/>
                <w:sz w:val="16"/>
                <w:szCs w:val="16"/>
              </w:rPr>
            </w:pPr>
            <w:r>
              <w:rPr>
                <w:b/>
                <w:bCs/>
                <w:sz w:val="16"/>
                <w:szCs w:val="16"/>
              </w:rPr>
              <w:t>H</w:t>
            </w:r>
            <w:r w:rsidR="00BE2B27" w:rsidRPr="00BE2B27">
              <w:rPr>
                <w:b/>
                <w:bCs/>
                <w:sz w:val="16"/>
                <w:szCs w:val="16"/>
              </w:rPr>
              <w:t>igh</w:t>
            </w:r>
          </w:p>
        </w:tc>
        <w:tc>
          <w:tcPr>
            <w:tcW w:w="540" w:type="dxa"/>
          </w:tcPr>
          <w:p w14:paraId="5C0ADFF2" w14:textId="323B4780" w:rsidR="00421DC6" w:rsidRPr="00BE2B27" w:rsidRDefault="0083275E" w:rsidP="007724DD">
            <w:pPr>
              <w:jc w:val="both"/>
              <w:rPr>
                <w:b/>
                <w:bCs/>
                <w:sz w:val="16"/>
                <w:szCs w:val="16"/>
              </w:rPr>
            </w:pPr>
            <w:r>
              <w:rPr>
                <w:b/>
                <w:bCs/>
                <w:sz w:val="16"/>
                <w:szCs w:val="16"/>
              </w:rPr>
              <w:t>L</w:t>
            </w:r>
            <w:r w:rsidR="00BE2B27" w:rsidRPr="00BE2B27">
              <w:rPr>
                <w:b/>
                <w:bCs/>
                <w:sz w:val="16"/>
                <w:szCs w:val="16"/>
              </w:rPr>
              <w:t>ow</w:t>
            </w:r>
          </w:p>
        </w:tc>
        <w:tc>
          <w:tcPr>
            <w:tcW w:w="630" w:type="dxa"/>
          </w:tcPr>
          <w:p w14:paraId="283E24F3" w14:textId="5D653123" w:rsidR="00421DC6" w:rsidRPr="00BE2B27" w:rsidRDefault="0083275E" w:rsidP="007724DD">
            <w:pPr>
              <w:jc w:val="both"/>
              <w:rPr>
                <w:b/>
                <w:bCs/>
                <w:sz w:val="16"/>
                <w:szCs w:val="16"/>
              </w:rPr>
            </w:pPr>
            <w:r>
              <w:rPr>
                <w:b/>
                <w:bCs/>
                <w:sz w:val="16"/>
                <w:szCs w:val="16"/>
              </w:rPr>
              <w:t>H</w:t>
            </w:r>
            <w:r w:rsidR="00BE2B27" w:rsidRPr="00BE2B27">
              <w:rPr>
                <w:b/>
                <w:bCs/>
                <w:sz w:val="16"/>
                <w:szCs w:val="16"/>
              </w:rPr>
              <w:t>igh</w:t>
            </w:r>
          </w:p>
        </w:tc>
        <w:tc>
          <w:tcPr>
            <w:tcW w:w="540" w:type="dxa"/>
          </w:tcPr>
          <w:p w14:paraId="731C568A" w14:textId="08BD215D" w:rsidR="00421DC6" w:rsidRPr="00BE2B27" w:rsidRDefault="0083275E" w:rsidP="007724DD">
            <w:pPr>
              <w:jc w:val="both"/>
              <w:rPr>
                <w:b/>
                <w:bCs/>
                <w:sz w:val="16"/>
                <w:szCs w:val="16"/>
              </w:rPr>
            </w:pPr>
            <w:r>
              <w:rPr>
                <w:b/>
                <w:bCs/>
                <w:sz w:val="16"/>
                <w:szCs w:val="16"/>
              </w:rPr>
              <w:t>L</w:t>
            </w:r>
            <w:r w:rsidR="00BE2B27" w:rsidRPr="00BE2B27">
              <w:rPr>
                <w:b/>
                <w:bCs/>
                <w:sz w:val="16"/>
                <w:szCs w:val="16"/>
              </w:rPr>
              <w:t>ow</w:t>
            </w:r>
          </w:p>
        </w:tc>
        <w:tc>
          <w:tcPr>
            <w:tcW w:w="630" w:type="dxa"/>
          </w:tcPr>
          <w:p w14:paraId="2130EB4A" w14:textId="1108E664" w:rsidR="00421DC6" w:rsidRPr="00BE2B27" w:rsidRDefault="0083275E" w:rsidP="007724DD">
            <w:pPr>
              <w:jc w:val="both"/>
              <w:rPr>
                <w:b/>
                <w:bCs/>
                <w:sz w:val="16"/>
                <w:szCs w:val="16"/>
              </w:rPr>
            </w:pPr>
            <w:r>
              <w:rPr>
                <w:b/>
                <w:bCs/>
                <w:sz w:val="16"/>
                <w:szCs w:val="16"/>
              </w:rPr>
              <w:t>H</w:t>
            </w:r>
            <w:r w:rsidR="00BE2B27" w:rsidRPr="00BE2B27">
              <w:rPr>
                <w:b/>
                <w:bCs/>
                <w:sz w:val="16"/>
                <w:szCs w:val="16"/>
              </w:rPr>
              <w:t>igh</w:t>
            </w:r>
          </w:p>
        </w:tc>
      </w:tr>
      <w:tr w:rsidR="00BE2B27" w14:paraId="566AF870" w14:textId="77777777" w:rsidTr="0083275E">
        <w:tc>
          <w:tcPr>
            <w:tcW w:w="625" w:type="dxa"/>
          </w:tcPr>
          <w:p w14:paraId="7E0CAFCC" w14:textId="5F92FDEF" w:rsidR="00421DC6" w:rsidRPr="00BE2B27" w:rsidRDefault="0083275E" w:rsidP="007724DD">
            <w:pPr>
              <w:jc w:val="both"/>
              <w:rPr>
                <w:b/>
                <w:bCs/>
                <w:sz w:val="16"/>
                <w:szCs w:val="16"/>
              </w:rPr>
            </w:pPr>
            <w:r>
              <w:rPr>
                <w:b/>
                <w:bCs/>
                <w:sz w:val="16"/>
                <w:szCs w:val="16"/>
              </w:rPr>
              <w:t>L</w:t>
            </w:r>
            <w:r w:rsidR="00BE2B27" w:rsidRPr="00BE2B27">
              <w:rPr>
                <w:b/>
                <w:bCs/>
                <w:sz w:val="16"/>
                <w:szCs w:val="16"/>
              </w:rPr>
              <w:t>ow</w:t>
            </w:r>
          </w:p>
        </w:tc>
        <w:tc>
          <w:tcPr>
            <w:tcW w:w="540" w:type="dxa"/>
          </w:tcPr>
          <w:p w14:paraId="47C11055" w14:textId="5C37B7E0" w:rsidR="00421DC6" w:rsidRPr="00BE2B27" w:rsidRDefault="00BE2B27" w:rsidP="007724DD">
            <w:pPr>
              <w:jc w:val="both"/>
              <w:rPr>
                <w:sz w:val="16"/>
                <w:szCs w:val="16"/>
              </w:rPr>
            </w:pPr>
            <w:r>
              <w:rPr>
                <w:sz w:val="16"/>
                <w:szCs w:val="16"/>
              </w:rPr>
              <w:t>2688</w:t>
            </w:r>
          </w:p>
        </w:tc>
        <w:tc>
          <w:tcPr>
            <w:tcW w:w="630" w:type="dxa"/>
          </w:tcPr>
          <w:p w14:paraId="549C6405" w14:textId="5A38B2D7" w:rsidR="00421DC6" w:rsidRPr="00BE2B27" w:rsidRDefault="00BE2B27" w:rsidP="007724DD">
            <w:pPr>
              <w:jc w:val="both"/>
              <w:rPr>
                <w:sz w:val="16"/>
                <w:szCs w:val="16"/>
              </w:rPr>
            </w:pPr>
            <w:r>
              <w:rPr>
                <w:sz w:val="16"/>
                <w:szCs w:val="16"/>
              </w:rPr>
              <w:t>184</w:t>
            </w:r>
          </w:p>
        </w:tc>
        <w:tc>
          <w:tcPr>
            <w:tcW w:w="540" w:type="dxa"/>
          </w:tcPr>
          <w:p w14:paraId="0EB5F72D" w14:textId="476FB4AB" w:rsidR="00421DC6" w:rsidRPr="00BE2B27" w:rsidRDefault="00BE2B27" w:rsidP="007724DD">
            <w:pPr>
              <w:jc w:val="both"/>
              <w:rPr>
                <w:sz w:val="16"/>
                <w:szCs w:val="16"/>
              </w:rPr>
            </w:pPr>
            <w:r>
              <w:rPr>
                <w:sz w:val="16"/>
                <w:szCs w:val="16"/>
              </w:rPr>
              <w:t>2713</w:t>
            </w:r>
          </w:p>
        </w:tc>
        <w:tc>
          <w:tcPr>
            <w:tcW w:w="630" w:type="dxa"/>
          </w:tcPr>
          <w:p w14:paraId="75D82747" w14:textId="5392BC2A" w:rsidR="00421DC6" w:rsidRPr="00BE2B27" w:rsidRDefault="00BE2B27" w:rsidP="007724DD">
            <w:pPr>
              <w:jc w:val="both"/>
              <w:rPr>
                <w:sz w:val="16"/>
                <w:szCs w:val="16"/>
              </w:rPr>
            </w:pPr>
            <w:r>
              <w:rPr>
                <w:sz w:val="16"/>
                <w:szCs w:val="16"/>
              </w:rPr>
              <w:t>159</w:t>
            </w:r>
          </w:p>
        </w:tc>
        <w:tc>
          <w:tcPr>
            <w:tcW w:w="540" w:type="dxa"/>
          </w:tcPr>
          <w:p w14:paraId="0067B5E6" w14:textId="69663111" w:rsidR="00421DC6" w:rsidRPr="00BE2B27" w:rsidRDefault="00BE2B27" w:rsidP="007724DD">
            <w:pPr>
              <w:jc w:val="both"/>
              <w:rPr>
                <w:sz w:val="16"/>
                <w:szCs w:val="16"/>
              </w:rPr>
            </w:pPr>
            <w:r>
              <w:rPr>
                <w:sz w:val="16"/>
                <w:szCs w:val="16"/>
              </w:rPr>
              <w:t>2749</w:t>
            </w:r>
          </w:p>
        </w:tc>
        <w:tc>
          <w:tcPr>
            <w:tcW w:w="630" w:type="dxa"/>
          </w:tcPr>
          <w:p w14:paraId="25B9E9A2" w14:textId="61A6DA84" w:rsidR="00421DC6" w:rsidRPr="00BE2B27" w:rsidRDefault="00BE2B27" w:rsidP="007724DD">
            <w:pPr>
              <w:jc w:val="both"/>
              <w:rPr>
                <w:sz w:val="16"/>
                <w:szCs w:val="16"/>
              </w:rPr>
            </w:pPr>
            <w:r>
              <w:rPr>
                <w:sz w:val="16"/>
                <w:szCs w:val="16"/>
              </w:rPr>
              <w:t>123</w:t>
            </w:r>
          </w:p>
        </w:tc>
        <w:tc>
          <w:tcPr>
            <w:tcW w:w="540" w:type="dxa"/>
          </w:tcPr>
          <w:p w14:paraId="6844C4B7" w14:textId="573A9E42" w:rsidR="00421DC6" w:rsidRPr="00BE2B27" w:rsidRDefault="00BE2B27" w:rsidP="007724DD">
            <w:pPr>
              <w:jc w:val="both"/>
              <w:rPr>
                <w:sz w:val="16"/>
                <w:szCs w:val="16"/>
              </w:rPr>
            </w:pPr>
            <w:r>
              <w:rPr>
                <w:sz w:val="16"/>
                <w:szCs w:val="16"/>
              </w:rPr>
              <w:t>2625</w:t>
            </w:r>
          </w:p>
        </w:tc>
        <w:tc>
          <w:tcPr>
            <w:tcW w:w="630" w:type="dxa"/>
          </w:tcPr>
          <w:p w14:paraId="313B990B" w14:textId="5A11A668" w:rsidR="00421DC6" w:rsidRPr="00BE2B27" w:rsidRDefault="00BE2B27" w:rsidP="007724DD">
            <w:pPr>
              <w:jc w:val="both"/>
              <w:rPr>
                <w:sz w:val="16"/>
                <w:szCs w:val="16"/>
              </w:rPr>
            </w:pPr>
            <w:r>
              <w:rPr>
                <w:sz w:val="16"/>
                <w:szCs w:val="16"/>
              </w:rPr>
              <w:t>247</w:t>
            </w:r>
          </w:p>
        </w:tc>
      </w:tr>
      <w:tr w:rsidR="00BE2B27" w14:paraId="7B2C2E52" w14:textId="77777777" w:rsidTr="0083275E">
        <w:tc>
          <w:tcPr>
            <w:tcW w:w="625" w:type="dxa"/>
          </w:tcPr>
          <w:p w14:paraId="60C9B86D" w14:textId="42C4CFEB" w:rsidR="00421DC6" w:rsidRPr="00BE2B27" w:rsidRDefault="0083275E" w:rsidP="007724DD">
            <w:pPr>
              <w:jc w:val="both"/>
              <w:rPr>
                <w:b/>
                <w:bCs/>
                <w:sz w:val="16"/>
                <w:szCs w:val="16"/>
              </w:rPr>
            </w:pPr>
            <w:r>
              <w:rPr>
                <w:b/>
                <w:bCs/>
                <w:sz w:val="16"/>
                <w:szCs w:val="16"/>
              </w:rPr>
              <w:t>H</w:t>
            </w:r>
            <w:r w:rsidR="00BE2B27" w:rsidRPr="00BE2B27">
              <w:rPr>
                <w:b/>
                <w:bCs/>
                <w:sz w:val="16"/>
                <w:szCs w:val="16"/>
              </w:rPr>
              <w:t>igh</w:t>
            </w:r>
          </w:p>
        </w:tc>
        <w:tc>
          <w:tcPr>
            <w:tcW w:w="540" w:type="dxa"/>
          </w:tcPr>
          <w:p w14:paraId="35B52256" w14:textId="15B3FC7E" w:rsidR="00421DC6" w:rsidRPr="00BE2B27" w:rsidRDefault="00BE2B27" w:rsidP="007724DD">
            <w:pPr>
              <w:jc w:val="both"/>
              <w:rPr>
                <w:sz w:val="16"/>
                <w:szCs w:val="16"/>
              </w:rPr>
            </w:pPr>
            <w:r>
              <w:rPr>
                <w:sz w:val="16"/>
                <w:szCs w:val="16"/>
              </w:rPr>
              <w:t>875</w:t>
            </w:r>
          </w:p>
        </w:tc>
        <w:tc>
          <w:tcPr>
            <w:tcW w:w="630" w:type="dxa"/>
          </w:tcPr>
          <w:p w14:paraId="00F316EF" w14:textId="0B0687E5" w:rsidR="00421DC6" w:rsidRPr="00BE2B27" w:rsidRDefault="00BE2B27" w:rsidP="007724DD">
            <w:pPr>
              <w:jc w:val="both"/>
              <w:rPr>
                <w:sz w:val="16"/>
                <w:szCs w:val="16"/>
              </w:rPr>
            </w:pPr>
            <w:r>
              <w:rPr>
                <w:sz w:val="16"/>
                <w:szCs w:val="16"/>
              </w:rPr>
              <w:t>314</w:t>
            </w:r>
          </w:p>
        </w:tc>
        <w:tc>
          <w:tcPr>
            <w:tcW w:w="540" w:type="dxa"/>
          </w:tcPr>
          <w:p w14:paraId="08C39290" w14:textId="09C2FD42" w:rsidR="00421DC6" w:rsidRPr="00BE2B27" w:rsidRDefault="00BE2B27" w:rsidP="007724DD">
            <w:pPr>
              <w:jc w:val="both"/>
              <w:rPr>
                <w:sz w:val="16"/>
                <w:szCs w:val="16"/>
              </w:rPr>
            </w:pPr>
            <w:r>
              <w:rPr>
                <w:sz w:val="16"/>
                <w:szCs w:val="16"/>
              </w:rPr>
              <w:t>951</w:t>
            </w:r>
          </w:p>
        </w:tc>
        <w:tc>
          <w:tcPr>
            <w:tcW w:w="630" w:type="dxa"/>
          </w:tcPr>
          <w:p w14:paraId="51DA5995" w14:textId="215DF388" w:rsidR="00421DC6" w:rsidRPr="00BE2B27" w:rsidRDefault="00BE2B27" w:rsidP="007724DD">
            <w:pPr>
              <w:jc w:val="both"/>
              <w:rPr>
                <w:sz w:val="16"/>
                <w:szCs w:val="16"/>
              </w:rPr>
            </w:pPr>
            <w:r>
              <w:rPr>
                <w:sz w:val="16"/>
                <w:szCs w:val="16"/>
              </w:rPr>
              <w:t>238</w:t>
            </w:r>
          </w:p>
        </w:tc>
        <w:tc>
          <w:tcPr>
            <w:tcW w:w="540" w:type="dxa"/>
          </w:tcPr>
          <w:p w14:paraId="40AB821B" w14:textId="43742F3C" w:rsidR="00421DC6" w:rsidRPr="00BE2B27" w:rsidRDefault="00BE2B27" w:rsidP="007724DD">
            <w:pPr>
              <w:jc w:val="both"/>
              <w:rPr>
                <w:sz w:val="16"/>
                <w:szCs w:val="16"/>
              </w:rPr>
            </w:pPr>
            <w:r>
              <w:rPr>
                <w:sz w:val="16"/>
                <w:szCs w:val="16"/>
              </w:rPr>
              <w:t>760</w:t>
            </w:r>
          </w:p>
        </w:tc>
        <w:tc>
          <w:tcPr>
            <w:tcW w:w="630" w:type="dxa"/>
          </w:tcPr>
          <w:p w14:paraId="0EAB2738" w14:textId="2B78BEDE" w:rsidR="00421DC6" w:rsidRPr="00BE2B27" w:rsidRDefault="00BE2B27" w:rsidP="007724DD">
            <w:pPr>
              <w:jc w:val="both"/>
              <w:rPr>
                <w:sz w:val="16"/>
                <w:szCs w:val="16"/>
              </w:rPr>
            </w:pPr>
            <w:r>
              <w:rPr>
                <w:sz w:val="16"/>
                <w:szCs w:val="16"/>
              </w:rPr>
              <w:t>429</w:t>
            </w:r>
          </w:p>
        </w:tc>
        <w:tc>
          <w:tcPr>
            <w:tcW w:w="540" w:type="dxa"/>
          </w:tcPr>
          <w:p w14:paraId="570C47EA" w14:textId="3E17F932" w:rsidR="00421DC6" w:rsidRPr="00BE2B27" w:rsidRDefault="00BE2B27" w:rsidP="007724DD">
            <w:pPr>
              <w:jc w:val="both"/>
              <w:rPr>
                <w:sz w:val="16"/>
                <w:szCs w:val="16"/>
              </w:rPr>
            </w:pPr>
            <w:r>
              <w:rPr>
                <w:sz w:val="16"/>
                <w:szCs w:val="16"/>
              </w:rPr>
              <w:t>681</w:t>
            </w:r>
          </w:p>
        </w:tc>
        <w:tc>
          <w:tcPr>
            <w:tcW w:w="630" w:type="dxa"/>
          </w:tcPr>
          <w:p w14:paraId="0D2FBB2C" w14:textId="6BBE8FF4" w:rsidR="00421DC6" w:rsidRPr="00BE2B27" w:rsidRDefault="00BE2B27" w:rsidP="007724DD">
            <w:pPr>
              <w:jc w:val="both"/>
              <w:rPr>
                <w:sz w:val="16"/>
                <w:szCs w:val="16"/>
              </w:rPr>
            </w:pPr>
            <w:r>
              <w:rPr>
                <w:sz w:val="16"/>
                <w:szCs w:val="16"/>
              </w:rPr>
              <w:t>508</w:t>
            </w:r>
          </w:p>
        </w:tc>
      </w:tr>
    </w:tbl>
    <w:p w14:paraId="050BB6EA" w14:textId="48BE1B9D" w:rsidR="001A22BF" w:rsidRDefault="00A94E48" w:rsidP="00DA6BA9">
      <w:pPr>
        <w:ind w:left="202" w:firstLine="202"/>
        <w:jc w:val="both"/>
        <w:rPr>
          <w:sz w:val="18"/>
          <w:szCs w:val="18"/>
        </w:rPr>
      </w:pPr>
      <w:proofErr w:type="spellStart"/>
      <w:r w:rsidRPr="00A94E48">
        <w:rPr>
          <w:sz w:val="18"/>
          <w:szCs w:val="18"/>
        </w:rPr>
        <w:t>Table</w:t>
      </w:r>
      <w:r>
        <w:rPr>
          <w:sz w:val="18"/>
          <w:szCs w:val="18"/>
        </w:rPr>
        <w:t>.V</w:t>
      </w:r>
      <w:proofErr w:type="spellEnd"/>
      <w:r w:rsidRPr="00A94E48">
        <w:rPr>
          <w:sz w:val="18"/>
          <w:szCs w:val="18"/>
        </w:rPr>
        <w:t>: Showing the confusion matrix of all algorithms</w:t>
      </w:r>
    </w:p>
    <w:p w14:paraId="403621CA" w14:textId="77777777" w:rsidR="00DA6BA9" w:rsidRDefault="00DA6BA9" w:rsidP="00DA6BA9">
      <w:pPr>
        <w:ind w:left="202" w:firstLine="202"/>
        <w:jc w:val="both"/>
        <w:rPr>
          <w:sz w:val="18"/>
          <w:szCs w:val="18"/>
        </w:rPr>
      </w:pPr>
    </w:p>
    <w:p w14:paraId="7B1EBD77" w14:textId="77777777" w:rsidR="00DA6BA9" w:rsidRDefault="00DA6BA9" w:rsidP="00DA6BA9">
      <w:pPr>
        <w:jc w:val="both"/>
        <w:rPr>
          <w:sz w:val="18"/>
          <w:szCs w:val="18"/>
        </w:rPr>
      </w:pPr>
      <w:r>
        <w:rPr>
          <w:sz w:val="18"/>
          <w:szCs w:val="18"/>
        </w:rPr>
        <w:t xml:space="preserve">If we compare the algorithm of our main approach of deep learning with other algorithms, So ANN has good accuracy of 74 percent but has poor performance as compared to Random Forest and XGBoost algorithms as they have high F1 score, high accuracy , high precision and high recall. </w:t>
      </w:r>
    </w:p>
    <w:p w14:paraId="769D722D" w14:textId="6BE45D5F" w:rsidR="001A22BF" w:rsidRDefault="00DA6BA9" w:rsidP="00DA6BA9">
      <w:pPr>
        <w:jc w:val="both"/>
        <w:rPr>
          <w:sz w:val="18"/>
          <w:szCs w:val="18"/>
        </w:rPr>
      </w:pPr>
      <w:r>
        <w:rPr>
          <w:sz w:val="18"/>
          <w:szCs w:val="18"/>
        </w:rPr>
        <w:t>Another important thing  in the binary classification is that we can draw the ROC curve to compare the different classifiers to check the performance of different algorithms</w:t>
      </w:r>
    </w:p>
    <w:tbl>
      <w:tblPr>
        <w:tblpPr w:leftFromText="180" w:rightFromText="180" w:vertAnchor="text" w:horzAnchor="margin" w:tblpY="50"/>
        <w:tblW w:w="4850" w:type="dxa"/>
        <w:tblLayout w:type="fixed"/>
        <w:tblCellMar>
          <w:left w:w="0" w:type="dxa"/>
          <w:right w:w="0" w:type="dxa"/>
        </w:tblCellMar>
        <w:tblLook w:val="0420" w:firstRow="1" w:lastRow="0" w:firstColumn="0" w:lastColumn="0" w:noHBand="0" w:noVBand="1"/>
      </w:tblPr>
      <w:tblGrid>
        <w:gridCol w:w="956"/>
        <w:gridCol w:w="924"/>
        <w:gridCol w:w="900"/>
        <w:gridCol w:w="720"/>
        <w:gridCol w:w="672"/>
        <w:gridCol w:w="678"/>
      </w:tblGrid>
      <w:tr w:rsidR="000953DB" w:rsidRPr="002745A2" w14:paraId="231CDDC3" w14:textId="77777777" w:rsidTr="00145B5F">
        <w:trPr>
          <w:trHeight w:val="432"/>
        </w:trPr>
        <w:tc>
          <w:tcPr>
            <w:tcW w:w="95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F5B1718" w14:textId="77777777" w:rsidR="000953DB" w:rsidRPr="006602D2" w:rsidRDefault="000953DB" w:rsidP="000953DB">
            <w:pPr>
              <w:jc w:val="both"/>
              <w:rPr>
                <w:sz w:val="16"/>
                <w:szCs w:val="16"/>
              </w:rPr>
            </w:pPr>
            <w:r w:rsidRPr="006602D2">
              <w:rPr>
                <w:sz w:val="16"/>
                <w:szCs w:val="16"/>
              </w:rPr>
              <w:t>Algorithm</w:t>
            </w:r>
          </w:p>
        </w:tc>
        <w:tc>
          <w:tcPr>
            <w:tcW w:w="92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491CADD" w14:textId="77777777" w:rsidR="000953DB" w:rsidRPr="006602D2" w:rsidRDefault="000953DB" w:rsidP="000953DB">
            <w:pPr>
              <w:jc w:val="both"/>
              <w:rPr>
                <w:sz w:val="16"/>
                <w:szCs w:val="16"/>
              </w:rPr>
            </w:pPr>
            <w:r w:rsidRPr="006602D2">
              <w:rPr>
                <w:sz w:val="16"/>
                <w:szCs w:val="16"/>
              </w:rPr>
              <w:t>Accuracy</w:t>
            </w:r>
          </w:p>
        </w:tc>
        <w:tc>
          <w:tcPr>
            <w:tcW w:w="90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8203D48" w14:textId="77777777" w:rsidR="000953DB" w:rsidRPr="006602D2" w:rsidRDefault="000953DB" w:rsidP="000953DB">
            <w:pPr>
              <w:jc w:val="both"/>
              <w:rPr>
                <w:sz w:val="16"/>
                <w:szCs w:val="16"/>
              </w:rPr>
            </w:pPr>
            <w:r w:rsidRPr="006602D2">
              <w:rPr>
                <w:sz w:val="16"/>
                <w:szCs w:val="16"/>
              </w:rPr>
              <w:t>Precision</w:t>
            </w:r>
          </w:p>
        </w:tc>
        <w:tc>
          <w:tcPr>
            <w:tcW w:w="72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7DBA116" w14:textId="77777777" w:rsidR="000953DB" w:rsidRPr="006602D2" w:rsidRDefault="000953DB" w:rsidP="000953DB">
            <w:pPr>
              <w:jc w:val="both"/>
              <w:rPr>
                <w:sz w:val="16"/>
                <w:szCs w:val="16"/>
              </w:rPr>
            </w:pPr>
            <w:r w:rsidRPr="006602D2">
              <w:rPr>
                <w:sz w:val="16"/>
                <w:szCs w:val="16"/>
              </w:rPr>
              <w:t>Recall</w:t>
            </w:r>
          </w:p>
        </w:tc>
        <w:tc>
          <w:tcPr>
            <w:tcW w:w="67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FBFB019" w14:textId="5FEEFD36" w:rsidR="000953DB" w:rsidRPr="006602D2" w:rsidRDefault="000953DB" w:rsidP="000953DB">
            <w:pPr>
              <w:jc w:val="both"/>
              <w:rPr>
                <w:sz w:val="16"/>
                <w:szCs w:val="16"/>
              </w:rPr>
            </w:pPr>
            <w:r>
              <w:rPr>
                <w:sz w:val="16"/>
                <w:szCs w:val="16"/>
              </w:rPr>
              <w:t>S</w:t>
            </w:r>
            <w:r w:rsidRPr="006602D2">
              <w:rPr>
                <w:sz w:val="16"/>
                <w:szCs w:val="16"/>
              </w:rPr>
              <w:t>pecificity</w:t>
            </w:r>
          </w:p>
        </w:tc>
        <w:tc>
          <w:tcPr>
            <w:tcW w:w="67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7D3602A" w14:textId="77777777" w:rsidR="000953DB" w:rsidRPr="006602D2" w:rsidRDefault="000953DB" w:rsidP="000953DB">
            <w:pPr>
              <w:jc w:val="both"/>
              <w:rPr>
                <w:sz w:val="16"/>
                <w:szCs w:val="16"/>
              </w:rPr>
            </w:pPr>
            <w:r w:rsidRPr="006602D2">
              <w:rPr>
                <w:sz w:val="16"/>
                <w:szCs w:val="16"/>
              </w:rPr>
              <w:t>F1 Score</w:t>
            </w:r>
          </w:p>
        </w:tc>
      </w:tr>
      <w:tr w:rsidR="000953DB" w:rsidRPr="002745A2" w14:paraId="518AFF08" w14:textId="77777777" w:rsidTr="00145B5F">
        <w:trPr>
          <w:trHeight w:val="432"/>
        </w:trPr>
        <w:tc>
          <w:tcPr>
            <w:tcW w:w="95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57445A7" w14:textId="77777777" w:rsidR="000953DB" w:rsidRPr="002745A2" w:rsidRDefault="000953DB" w:rsidP="000953DB">
            <w:pPr>
              <w:jc w:val="both"/>
              <w:rPr>
                <w:sz w:val="16"/>
                <w:szCs w:val="16"/>
              </w:rPr>
            </w:pPr>
            <w:r w:rsidRPr="002745A2">
              <w:rPr>
                <w:sz w:val="16"/>
                <w:szCs w:val="16"/>
              </w:rPr>
              <w:t>ANN</w:t>
            </w:r>
          </w:p>
        </w:tc>
        <w:tc>
          <w:tcPr>
            <w:tcW w:w="92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8A0D9E7" w14:textId="77777777" w:rsidR="000953DB" w:rsidRPr="002745A2" w:rsidRDefault="000953DB" w:rsidP="000953DB">
            <w:pPr>
              <w:jc w:val="both"/>
              <w:rPr>
                <w:sz w:val="16"/>
                <w:szCs w:val="16"/>
              </w:rPr>
            </w:pPr>
            <w:r w:rsidRPr="002745A2">
              <w:rPr>
                <w:sz w:val="16"/>
                <w:szCs w:val="16"/>
              </w:rPr>
              <w:t>0.74</w:t>
            </w:r>
          </w:p>
        </w:tc>
        <w:tc>
          <w:tcPr>
            <w:tcW w:w="90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DD462A3" w14:textId="77777777" w:rsidR="000953DB" w:rsidRPr="002745A2" w:rsidRDefault="000953DB" w:rsidP="000953DB">
            <w:pPr>
              <w:jc w:val="both"/>
              <w:rPr>
                <w:sz w:val="16"/>
                <w:szCs w:val="16"/>
              </w:rPr>
            </w:pPr>
            <w:r w:rsidRPr="002745A2">
              <w:rPr>
                <w:sz w:val="16"/>
                <w:szCs w:val="16"/>
              </w:rPr>
              <w:t>0.63</w:t>
            </w:r>
          </w:p>
        </w:tc>
        <w:tc>
          <w:tcPr>
            <w:tcW w:w="72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7D8DA75" w14:textId="77777777" w:rsidR="000953DB" w:rsidRPr="002745A2" w:rsidRDefault="000953DB" w:rsidP="000953DB">
            <w:pPr>
              <w:jc w:val="both"/>
              <w:rPr>
                <w:sz w:val="16"/>
                <w:szCs w:val="16"/>
              </w:rPr>
            </w:pPr>
            <w:r w:rsidRPr="002745A2">
              <w:rPr>
                <w:sz w:val="16"/>
                <w:szCs w:val="16"/>
              </w:rPr>
              <w:t>0.3</w:t>
            </w:r>
          </w:p>
        </w:tc>
        <w:tc>
          <w:tcPr>
            <w:tcW w:w="67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541B324" w14:textId="77777777" w:rsidR="000953DB" w:rsidRPr="002745A2" w:rsidRDefault="000953DB" w:rsidP="000953DB">
            <w:pPr>
              <w:jc w:val="both"/>
              <w:rPr>
                <w:sz w:val="16"/>
                <w:szCs w:val="16"/>
              </w:rPr>
            </w:pPr>
            <w:r w:rsidRPr="002745A2">
              <w:rPr>
                <w:sz w:val="16"/>
                <w:szCs w:val="16"/>
              </w:rPr>
              <w:t>0.94</w:t>
            </w:r>
          </w:p>
        </w:tc>
        <w:tc>
          <w:tcPr>
            <w:tcW w:w="67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482307D" w14:textId="77777777" w:rsidR="000953DB" w:rsidRPr="002745A2" w:rsidRDefault="000953DB" w:rsidP="000953DB">
            <w:pPr>
              <w:jc w:val="both"/>
              <w:rPr>
                <w:sz w:val="16"/>
                <w:szCs w:val="16"/>
              </w:rPr>
            </w:pPr>
            <w:r w:rsidRPr="002745A2">
              <w:rPr>
                <w:sz w:val="16"/>
                <w:szCs w:val="16"/>
              </w:rPr>
              <w:t>0.4</w:t>
            </w:r>
          </w:p>
        </w:tc>
      </w:tr>
      <w:tr w:rsidR="000953DB" w:rsidRPr="002745A2" w14:paraId="7AE14B09" w14:textId="77777777" w:rsidTr="00145B5F">
        <w:trPr>
          <w:trHeight w:val="432"/>
        </w:trPr>
        <w:tc>
          <w:tcPr>
            <w:tcW w:w="9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C66A4A8" w14:textId="77777777" w:rsidR="000953DB" w:rsidRPr="002745A2" w:rsidRDefault="000953DB" w:rsidP="000953DB">
            <w:pPr>
              <w:jc w:val="both"/>
              <w:rPr>
                <w:sz w:val="16"/>
                <w:szCs w:val="16"/>
              </w:rPr>
            </w:pPr>
            <w:r w:rsidRPr="002745A2">
              <w:rPr>
                <w:sz w:val="16"/>
                <w:szCs w:val="16"/>
              </w:rPr>
              <w:t>Logistic Regression</w:t>
            </w:r>
          </w:p>
        </w:tc>
        <w:tc>
          <w:tcPr>
            <w:tcW w:w="92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8C79732" w14:textId="77777777" w:rsidR="000953DB" w:rsidRPr="002745A2" w:rsidRDefault="000953DB" w:rsidP="000953DB">
            <w:pPr>
              <w:jc w:val="both"/>
              <w:rPr>
                <w:sz w:val="16"/>
                <w:szCs w:val="16"/>
              </w:rPr>
            </w:pPr>
            <w:r w:rsidRPr="002745A2">
              <w:rPr>
                <w:sz w:val="16"/>
                <w:szCs w:val="16"/>
              </w:rPr>
              <w:t>0.726</w:t>
            </w:r>
          </w:p>
        </w:tc>
        <w:tc>
          <w:tcPr>
            <w:tcW w:w="9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005505" w14:textId="77777777" w:rsidR="000953DB" w:rsidRPr="002745A2" w:rsidRDefault="000953DB" w:rsidP="000953DB">
            <w:pPr>
              <w:jc w:val="both"/>
              <w:rPr>
                <w:sz w:val="16"/>
                <w:szCs w:val="16"/>
              </w:rPr>
            </w:pPr>
            <w:r w:rsidRPr="002745A2">
              <w:rPr>
                <w:sz w:val="16"/>
                <w:szCs w:val="16"/>
              </w:rPr>
              <w:t>0.6</w:t>
            </w:r>
          </w:p>
        </w:tc>
        <w:tc>
          <w:tcPr>
            <w:tcW w:w="7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CA8452" w14:textId="77777777" w:rsidR="000953DB" w:rsidRPr="002745A2" w:rsidRDefault="000953DB" w:rsidP="000953DB">
            <w:pPr>
              <w:jc w:val="both"/>
              <w:rPr>
                <w:sz w:val="16"/>
                <w:szCs w:val="16"/>
              </w:rPr>
            </w:pPr>
            <w:r w:rsidRPr="002745A2">
              <w:rPr>
                <w:sz w:val="16"/>
                <w:szCs w:val="16"/>
              </w:rPr>
              <w:t>0.2</w:t>
            </w:r>
          </w:p>
        </w:tc>
        <w:tc>
          <w:tcPr>
            <w:tcW w:w="6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B432005" w14:textId="77777777" w:rsidR="000953DB" w:rsidRPr="002745A2" w:rsidRDefault="000953DB" w:rsidP="000953DB">
            <w:pPr>
              <w:jc w:val="both"/>
              <w:rPr>
                <w:sz w:val="16"/>
                <w:szCs w:val="16"/>
              </w:rPr>
            </w:pPr>
            <w:r w:rsidRPr="002745A2">
              <w:rPr>
                <w:sz w:val="16"/>
                <w:szCs w:val="16"/>
              </w:rPr>
              <w:t>0.94</w:t>
            </w:r>
          </w:p>
        </w:tc>
        <w:tc>
          <w:tcPr>
            <w:tcW w:w="67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9303EAC" w14:textId="77777777" w:rsidR="000953DB" w:rsidRPr="002745A2" w:rsidRDefault="000953DB" w:rsidP="000953DB">
            <w:pPr>
              <w:jc w:val="both"/>
              <w:rPr>
                <w:sz w:val="16"/>
                <w:szCs w:val="16"/>
              </w:rPr>
            </w:pPr>
            <w:r w:rsidRPr="002745A2">
              <w:rPr>
                <w:sz w:val="16"/>
                <w:szCs w:val="16"/>
              </w:rPr>
              <w:t>0.3</w:t>
            </w:r>
          </w:p>
        </w:tc>
      </w:tr>
      <w:tr w:rsidR="000953DB" w:rsidRPr="002745A2" w14:paraId="7806354B" w14:textId="77777777" w:rsidTr="00145B5F">
        <w:trPr>
          <w:trHeight w:val="432"/>
        </w:trPr>
        <w:tc>
          <w:tcPr>
            <w:tcW w:w="95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089075" w14:textId="77777777" w:rsidR="000953DB" w:rsidRPr="002745A2" w:rsidRDefault="000953DB" w:rsidP="000953DB">
            <w:pPr>
              <w:jc w:val="both"/>
              <w:rPr>
                <w:sz w:val="16"/>
                <w:szCs w:val="16"/>
              </w:rPr>
            </w:pPr>
            <w:r w:rsidRPr="002745A2">
              <w:rPr>
                <w:sz w:val="16"/>
                <w:szCs w:val="16"/>
              </w:rPr>
              <w:t>Random Forest</w:t>
            </w:r>
          </w:p>
        </w:tc>
        <w:tc>
          <w:tcPr>
            <w:tcW w:w="92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39A9977" w14:textId="77777777" w:rsidR="000953DB" w:rsidRPr="002745A2" w:rsidRDefault="000953DB" w:rsidP="000953DB">
            <w:pPr>
              <w:jc w:val="both"/>
              <w:rPr>
                <w:sz w:val="16"/>
                <w:szCs w:val="16"/>
              </w:rPr>
            </w:pPr>
            <w:r w:rsidRPr="002745A2">
              <w:rPr>
                <w:sz w:val="16"/>
                <w:szCs w:val="16"/>
              </w:rPr>
              <w:t>0.782</w:t>
            </w:r>
          </w:p>
        </w:tc>
        <w:tc>
          <w:tcPr>
            <w:tcW w:w="90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CFE5693" w14:textId="77777777" w:rsidR="000953DB" w:rsidRPr="002745A2" w:rsidRDefault="000953DB" w:rsidP="000953DB">
            <w:pPr>
              <w:jc w:val="both"/>
              <w:rPr>
                <w:sz w:val="16"/>
                <w:szCs w:val="16"/>
              </w:rPr>
            </w:pPr>
            <w:r w:rsidRPr="002745A2">
              <w:rPr>
                <w:sz w:val="16"/>
                <w:szCs w:val="16"/>
              </w:rPr>
              <w:t>0.77</w:t>
            </w:r>
          </w:p>
        </w:tc>
        <w:tc>
          <w:tcPr>
            <w:tcW w:w="72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44C3844" w14:textId="77777777" w:rsidR="000953DB" w:rsidRPr="002745A2" w:rsidRDefault="000953DB" w:rsidP="000953DB">
            <w:pPr>
              <w:jc w:val="both"/>
              <w:rPr>
                <w:sz w:val="16"/>
                <w:szCs w:val="16"/>
              </w:rPr>
            </w:pPr>
            <w:r w:rsidRPr="002745A2">
              <w:rPr>
                <w:sz w:val="16"/>
                <w:szCs w:val="16"/>
              </w:rPr>
              <w:t>0.36</w:t>
            </w:r>
          </w:p>
        </w:tc>
        <w:tc>
          <w:tcPr>
            <w:tcW w:w="67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B177414" w14:textId="77777777" w:rsidR="000953DB" w:rsidRPr="002745A2" w:rsidRDefault="000953DB" w:rsidP="000953DB">
            <w:pPr>
              <w:jc w:val="both"/>
              <w:rPr>
                <w:sz w:val="16"/>
                <w:szCs w:val="16"/>
              </w:rPr>
            </w:pPr>
            <w:r w:rsidRPr="002745A2">
              <w:rPr>
                <w:sz w:val="16"/>
                <w:szCs w:val="16"/>
              </w:rPr>
              <w:t>0.95</w:t>
            </w:r>
          </w:p>
        </w:tc>
        <w:tc>
          <w:tcPr>
            <w:tcW w:w="67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DCCE1FB" w14:textId="77777777" w:rsidR="000953DB" w:rsidRPr="002745A2" w:rsidRDefault="000953DB" w:rsidP="000953DB">
            <w:pPr>
              <w:jc w:val="both"/>
              <w:rPr>
                <w:sz w:val="16"/>
                <w:szCs w:val="16"/>
              </w:rPr>
            </w:pPr>
            <w:r w:rsidRPr="002745A2">
              <w:rPr>
                <w:sz w:val="16"/>
                <w:szCs w:val="16"/>
              </w:rPr>
              <w:t>0.5</w:t>
            </w:r>
          </w:p>
        </w:tc>
      </w:tr>
      <w:tr w:rsidR="000953DB" w:rsidRPr="002745A2" w14:paraId="59F10A7F" w14:textId="77777777" w:rsidTr="00145B5F">
        <w:trPr>
          <w:trHeight w:val="432"/>
        </w:trPr>
        <w:tc>
          <w:tcPr>
            <w:tcW w:w="9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13779A8" w14:textId="77777777" w:rsidR="000953DB" w:rsidRPr="002745A2" w:rsidRDefault="000953DB" w:rsidP="000953DB">
            <w:pPr>
              <w:jc w:val="both"/>
              <w:rPr>
                <w:sz w:val="16"/>
                <w:szCs w:val="16"/>
              </w:rPr>
            </w:pPr>
            <w:proofErr w:type="spellStart"/>
            <w:r w:rsidRPr="002745A2">
              <w:rPr>
                <w:sz w:val="16"/>
                <w:szCs w:val="16"/>
              </w:rPr>
              <w:t>XGB</w:t>
            </w:r>
            <w:r>
              <w:rPr>
                <w:sz w:val="16"/>
                <w:szCs w:val="16"/>
              </w:rPr>
              <w:t>oost</w:t>
            </w:r>
            <w:proofErr w:type="spellEnd"/>
          </w:p>
        </w:tc>
        <w:tc>
          <w:tcPr>
            <w:tcW w:w="92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842DBCD" w14:textId="77777777" w:rsidR="000953DB" w:rsidRPr="002745A2" w:rsidRDefault="000953DB" w:rsidP="000953DB">
            <w:pPr>
              <w:jc w:val="both"/>
              <w:rPr>
                <w:sz w:val="16"/>
                <w:szCs w:val="16"/>
              </w:rPr>
            </w:pPr>
            <w:r w:rsidRPr="002745A2">
              <w:rPr>
                <w:sz w:val="16"/>
                <w:szCs w:val="16"/>
              </w:rPr>
              <w:t>0.77</w:t>
            </w:r>
          </w:p>
        </w:tc>
        <w:tc>
          <w:tcPr>
            <w:tcW w:w="90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7F72308" w14:textId="77777777" w:rsidR="000953DB" w:rsidRPr="002745A2" w:rsidRDefault="000953DB" w:rsidP="000953DB">
            <w:pPr>
              <w:jc w:val="both"/>
              <w:rPr>
                <w:sz w:val="16"/>
                <w:szCs w:val="16"/>
              </w:rPr>
            </w:pPr>
            <w:r w:rsidRPr="002745A2">
              <w:rPr>
                <w:sz w:val="16"/>
                <w:szCs w:val="16"/>
              </w:rPr>
              <w:t>0.67</w:t>
            </w:r>
          </w:p>
        </w:tc>
        <w:tc>
          <w:tcPr>
            <w:tcW w:w="72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F07E8C3" w14:textId="77777777" w:rsidR="000953DB" w:rsidRPr="002745A2" w:rsidRDefault="000953DB" w:rsidP="000953DB">
            <w:pPr>
              <w:jc w:val="both"/>
              <w:rPr>
                <w:sz w:val="16"/>
                <w:szCs w:val="16"/>
              </w:rPr>
            </w:pPr>
            <w:r w:rsidRPr="002745A2">
              <w:rPr>
                <w:sz w:val="16"/>
                <w:szCs w:val="16"/>
              </w:rPr>
              <w:t>0.427</w:t>
            </w:r>
          </w:p>
        </w:tc>
        <w:tc>
          <w:tcPr>
            <w:tcW w:w="67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D79482C" w14:textId="77777777" w:rsidR="000953DB" w:rsidRPr="002745A2" w:rsidRDefault="000953DB" w:rsidP="000953DB">
            <w:pPr>
              <w:jc w:val="both"/>
              <w:rPr>
                <w:sz w:val="16"/>
                <w:szCs w:val="16"/>
              </w:rPr>
            </w:pPr>
            <w:r w:rsidRPr="002745A2">
              <w:rPr>
                <w:sz w:val="16"/>
                <w:szCs w:val="16"/>
              </w:rPr>
              <w:t>0.91</w:t>
            </w:r>
          </w:p>
        </w:tc>
        <w:tc>
          <w:tcPr>
            <w:tcW w:w="67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0D296D3" w14:textId="77777777" w:rsidR="000953DB" w:rsidRPr="002745A2" w:rsidRDefault="000953DB" w:rsidP="000953DB">
            <w:pPr>
              <w:jc w:val="both"/>
              <w:rPr>
                <w:sz w:val="16"/>
                <w:szCs w:val="16"/>
              </w:rPr>
            </w:pPr>
            <w:r w:rsidRPr="002745A2">
              <w:rPr>
                <w:sz w:val="16"/>
                <w:szCs w:val="16"/>
              </w:rPr>
              <w:t>0.52</w:t>
            </w:r>
          </w:p>
        </w:tc>
      </w:tr>
    </w:tbl>
    <w:p w14:paraId="495C3CCC" w14:textId="77777777" w:rsidR="001A22BF" w:rsidRDefault="001A22BF" w:rsidP="007724DD">
      <w:pPr>
        <w:jc w:val="both"/>
        <w:rPr>
          <w:sz w:val="18"/>
          <w:szCs w:val="18"/>
        </w:rPr>
      </w:pPr>
    </w:p>
    <w:p w14:paraId="5B7FF526" w14:textId="2E02011F" w:rsidR="002745A2" w:rsidRDefault="00A94E48" w:rsidP="007724DD">
      <w:pPr>
        <w:jc w:val="both"/>
        <w:rPr>
          <w:sz w:val="18"/>
          <w:szCs w:val="18"/>
        </w:rPr>
      </w:pPr>
      <w:r w:rsidRPr="004D1724">
        <w:rPr>
          <w:sz w:val="18"/>
          <w:szCs w:val="18"/>
        </w:rPr>
        <w:t xml:space="preserve">Table.VI: Showing the </w:t>
      </w:r>
      <w:r w:rsidR="004D1724" w:rsidRPr="004D1724">
        <w:rPr>
          <w:sz w:val="18"/>
          <w:szCs w:val="18"/>
        </w:rPr>
        <w:t>evaluation parameters fro</w:t>
      </w:r>
      <w:r w:rsidR="004D1724">
        <w:rPr>
          <w:sz w:val="18"/>
          <w:szCs w:val="18"/>
        </w:rPr>
        <w:t>m</w:t>
      </w:r>
      <w:r w:rsidR="004D1724" w:rsidRPr="004D1724">
        <w:rPr>
          <w:sz w:val="18"/>
          <w:szCs w:val="18"/>
        </w:rPr>
        <w:t xml:space="preserve"> confusion matrix</w:t>
      </w:r>
    </w:p>
    <w:p w14:paraId="3186EEFA" w14:textId="208AB487" w:rsidR="004D1724" w:rsidRDefault="004D1724" w:rsidP="007724DD">
      <w:pPr>
        <w:jc w:val="both"/>
        <w:rPr>
          <w:sz w:val="18"/>
          <w:szCs w:val="18"/>
        </w:rPr>
      </w:pPr>
    </w:p>
    <w:p w14:paraId="21A7CD6E" w14:textId="4DAD2AA9" w:rsidR="004D1724" w:rsidRPr="00AF0741" w:rsidRDefault="00DA6BA9" w:rsidP="007724DD">
      <w:pPr>
        <w:jc w:val="both"/>
      </w:pPr>
      <w:r w:rsidRPr="00AF0741">
        <w:t>By considering the ROC curve for evaluation of classifiers for the specific binary problem which is based on false positive and true positive rate. As shown in the figure.</w:t>
      </w:r>
      <w:r w:rsidR="00CC1432">
        <w:t>22</w:t>
      </w:r>
      <w:r w:rsidRPr="00AF0741">
        <w:t xml:space="preserve"> ROC curve for all four classifiers we used in the prediction of availability. So XGBoost and Random forest are the best methods for the prediction of Availability</w:t>
      </w:r>
    </w:p>
    <w:p w14:paraId="4E927EF8" w14:textId="651DBDA5" w:rsidR="001A22BF" w:rsidRDefault="001A22BF" w:rsidP="007724DD">
      <w:pPr>
        <w:jc w:val="both"/>
        <w:rPr>
          <w:sz w:val="18"/>
          <w:szCs w:val="18"/>
        </w:rPr>
      </w:pPr>
    </w:p>
    <w:p w14:paraId="41013CB5" w14:textId="1C9E8404" w:rsidR="001A22BF" w:rsidRPr="004D1724" w:rsidRDefault="001A22BF" w:rsidP="007724DD">
      <w:pPr>
        <w:jc w:val="both"/>
        <w:rPr>
          <w:sz w:val="18"/>
          <w:szCs w:val="18"/>
        </w:rPr>
      </w:pPr>
      <w:r>
        <w:rPr>
          <w:noProof/>
          <w:sz w:val="18"/>
          <w:szCs w:val="18"/>
        </w:rPr>
        <w:drawing>
          <wp:inline distT="0" distB="0" distL="0" distR="0" wp14:anchorId="083B5B4F" wp14:editId="7B6DFB1E">
            <wp:extent cx="3200400" cy="2875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3).png"/>
                    <pic:cNvPicPr/>
                  </pic:nvPicPr>
                  <pic:blipFill>
                    <a:blip r:embed="rId30"/>
                    <a:stretch>
                      <a:fillRect/>
                    </a:stretch>
                  </pic:blipFill>
                  <pic:spPr>
                    <a:xfrm>
                      <a:off x="0" y="0"/>
                      <a:ext cx="3222788" cy="2895117"/>
                    </a:xfrm>
                    <a:prstGeom prst="rect">
                      <a:avLst/>
                    </a:prstGeom>
                  </pic:spPr>
                </pic:pic>
              </a:graphicData>
            </a:graphic>
          </wp:inline>
        </w:drawing>
      </w:r>
    </w:p>
    <w:p w14:paraId="4C32A3BC" w14:textId="4D6A0F67" w:rsidR="002745A2" w:rsidRPr="00DA6BA9" w:rsidRDefault="00DA6BA9" w:rsidP="00DA6BA9">
      <w:pPr>
        <w:ind w:left="404" w:firstLine="202"/>
        <w:jc w:val="both"/>
        <w:rPr>
          <w:sz w:val="18"/>
          <w:szCs w:val="18"/>
        </w:rPr>
      </w:pPr>
      <w:r w:rsidRPr="00DA6BA9">
        <w:rPr>
          <w:sz w:val="18"/>
          <w:szCs w:val="18"/>
        </w:rPr>
        <w:t>Figure.</w:t>
      </w:r>
      <w:r w:rsidR="00CC1432">
        <w:rPr>
          <w:sz w:val="18"/>
          <w:szCs w:val="18"/>
        </w:rPr>
        <w:t>22</w:t>
      </w:r>
      <w:r w:rsidRPr="00DA6BA9">
        <w:rPr>
          <w:sz w:val="18"/>
          <w:szCs w:val="18"/>
        </w:rPr>
        <w:t>: Showing the ROC curve for different classifiers</w:t>
      </w:r>
    </w:p>
    <w:p w14:paraId="619D48E7" w14:textId="6A02C179" w:rsidR="002745A2" w:rsidRDefault="002745A2" w:rsidP="007724DD">
      <w:pPr>
        <w:jc w:val="both"/>
      </w:pPr>
    </w:p>
    <w:p w14:paraId="06C52CF5" w14:textId="4CEACA5B" w:rsidR="002745A2" w:rsidRDefault="00DA6BA9" w:rsidP="007724DD">
      <w:pPr>
        <w:jc w:val="both"/>
      </w:pPr>
      <w:r>
        <w:t>Now , the most important thing is what could be features important to predict the availability class. So, the features which are the most important are shown in the figure.2</w:t>
      </w:r>
      <w:r w:rsidR="00CC1432">
        <w:t>3</w:t>
      </w:r>
    </w:p>
    <w:p w14:paraId="7B160C23" w14:textId="17DC91A1" w:rsidR="00DA6BA9" w:rsidRDefault="00DA6BA9" w:rsidP="007724DD">
      <w:pPr>
        <w:jc w:val="both"/>
      </w:pPr>
    </w:p>
    <w:p w14:paraId="03CB8B29" w14:textId="4BEF9D84" w:rsidR="00DA6BA9" w:rsidRDefault="00DE3AA9" w:rsidP="007724DD">
      <w:pPr>
        <w:jc w:val="both"/>
      </w:pPr>
      <w:r>
        <w:rPr>
          <w:noProof/>
        </w:rPr>
        <w:drawing>
          <wp:inline distT="0" distB="0" distL="0" distR="0" wp14:anchorId="427AC132" wp14:editId="0907E555">
            <wp:extent cx="3200400" cy="699392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 (9).png"/>
                    <pic:cNvPicPr/>
                  </pic:nvPicPr>
                  <pic:blipFill>
                    <a:blip r:embed="rId31"/>
                    <a:stretch>
                      <a:fillRect/>
                    </a:stretch>
                  </pic:blipFill>
                  <pic:spPr>
                    <a:xfrm>
                      <a:off x="0" y="0"/>
                      <a:ext cx="3202415" cy="6998327"/>
                    </a:xfrm>
                    <a:prstGeom prst="rect">
                      <a:avLst/>
                    </a:prstGeom>
                  </pic:spPr>
                </pic:pic>
              </a:graphicData>
            </a:graphic>
          </wp:inline>
        </w:drawing>
      </w:r>
    </w:p>
    <w:p w14:paraId="73B5EE2F" w14:textId="56CD2B67" w:rsidR="00661698" w:rsidRDefault="0083275E" w:rsidP="007724DD">
      <w:pPr>
        <w:jc w:val="both"/>
        <w:rPr>
          <w:sz w:val="18"/>
          <w:szCs w:val="18"/>
        </w:rPr>
      </w:pPr>
      <w:r w:rsidRPr="002C6C81">
        <w:rPr>
          <w:sz w:val="18"/>
          <w:szCs w:val="18"/>
        </w:rPr>
        <w:t>Figure.2</w:t>
      </w:r>
      <w:r w:rsidR="00CC1432">
        <w:rPr>
          <w:sz w:val="18"/>
          <w:szCs w:val="18"/>
        </w:rPr>
        <w:t>3</w:t>
      </w:r>
      <w:r w:rsidRPr="002C6C81">
        <w:rPr>
          <w:sz w:val="18"/>
          <w:szCs w:val="18"/>
        </w:rPr>
        <w:t>: Showing the feature importance</w:t>
      </w:r>
      <w:r w:rsidR="002C6C81" w:rsidRPr="002C6C81">
        <w:rPr>
          <w:sz w:val="18"/>
          <w:szCs w:val="18"/>
        </w:rPr>
        <w:t xml:space="preserve"> in the prediction of Availability class</w:t>
      </w:r>
    </w:p>
    <w:p w14:paraId="3A60218D" w14:textId="14F3F1FF" w:rsidR="002C6C81" w:rsidRDefault="002C6C81" w:rsidP="007724DD">
      <w:pPr>
        <w:jc w:val="both"/>
        <w:rPr>
          <w:sz w:val="18"/>
          <w:szCs w:val="18"/>
        </w:rPr>
      </w:pPr>
    </w:p>
    <w:p w14:paraId="6D9779F5" w14:textId="6BC920E9" w:rsidR="002C6C81" w:rsidRDefault="002C6C81" w:rsidP="007724DD">
      <w:pPr>
        <w:jc w:val="both"/>
      </w:pPr>
      <w:r w:rsidRPr="00AF0741">
        <w:t>We can see that the price, date difference , Number of reviews, cleaning fees, host listing count, review rating score, maximum nights and minimum nights, security deposit and host response rate are the top features which are important in the prediction of Availability class.</w:t>
      </w:r>
    </w:p>
    <w:p w14:paraId="1E008B86" w14:textId="15F55758" w:rsidR="00DD2393" w:rsidRDefault="00DD2393" w:rsidP="007724DD">
      <w:pPr>
        <w:jc w:val="both"/>
      </w:pPr>
    </w:p>
    <w:p w14:paraId="00247F46" w14:textId="13334BAB" w:rsidR="00DD2393" w:rsidRDefault="00DD2393" w:rsidP="007724DD">
      <w:pPr>
        <w:jc w:val="both"/>
      </w:pPr>
    </w:p>
    <w:p w14:paraId="31EA8B2E" w14:textId="77777777" w:rsidR="00DD2393" w:rsidRPr="00AF0741" w:rsidRDefault="00DD2393" w:rsidP="007724DD">
      <w:pPr>
        <w:jc w:val="both"/>
      </w:pPr>
    </w:p>
    <w:p w14:paraId="23E35CC2" w14:textId="646A365F" w:rsidR="00661698" w:rsidRDefault="00661698" w:rsidP="007724DD">
      <w:pPr>
        <w:jc w:val="both"/>
      </w:pPr>
    </w:p>
    <w:p w14:paraId="59B4C7AE" w14:textId="57A22B4B" w:rsidR="00661698" w:rsidRDefault="00661698" w:rsidP="00661698">
      <w:pPr>
        <w:pStyle w:val="ListParagraph"/>
        <w:numPr>
          <w:ilvl w:val="0"/>
          <w:numId w:val="7"/>
        </w:numPr>
        <w:jc w:val="both"/>
      </w:pPr>
      <w:r>
        <w:lastRenderedPageBreak/>
        <w:t>COMPLEXITY ANALYSIS</w:t>
      </w:r>
    </w:p>
    <w:p w14:paraId="467B2360" w14:textId="77777777" w:rsidR="00661698" w:rsidRDefault="00661698" w:rsidP="00661698">
      <w:pPr>
        <w:jc w:val="both"/>
      </w:pPr>
    </w:p>
    <w:p w14:paraId="3967643D" w14:textId="2FAB3396" w:rsidR="00661698" w:rsidRDefault="00661698" w:rsidP="00661698">
      <w:pPr>
        <w:jc w:val="both"/>
      </w:pPr>
      <w:r>
        <w:t>The software to run Python Jupyter Notebook scripts is google colab which has 12 GB of RAM , fast processor and GPU as we are running Neural Networks which is taking a lot more time during train so we need a GPU and also using google colab give</w:t>
      </w:r>
      <w:r w:rsidR="00516F5B">
        <w:t xml:space="preserve"> </w:t>
      </w:r>
      <w:r w:rsidR="00C44BAF">
        <w:t>built in</w:t>
      </w:r>
      <w:r w:rsidR="00516F5B">
        <w:t xml:space="preserve"> libraries installation</w:t>
      </w:r>
      <w:r>
        <w:t xml:space="preserve">, you do not need to install python libraries as most of them have already been installed, so only need to import the libraries. Because installing libraries specially </w:t>
      </w:r>
      <w:r w:rsidR="005C1118">
        <w:t>TensorFlow</w:t>
      </w:r>
      <w:r>
        <w:t xml:space="preserve"> , keras  and </w:t>
      </w:r>
      <w:r w:rsidR="005C1118">
        <w:t>SciPy</w:t>
      </w:r>
      <w:r>
        <w:t xml:space="preserve"> are </w:t>
      </w:r>
      <w:r w:rsidR="005C1118">
        <w:t xml:space="preserve">little bit complicated in python when you are installing in your local machine. </w:t>
      </w:r>
    </w:p>
    <w:tbl>
      <w:tblPr>
        <w:tblStyle w:val="TableGrid"/>
        <w:tblW w:w="0" w:type="auto"/>
        <w:tblLook w:val="04A0" w:firstRow="1" w:lastRow="0" w:firstColumn="1" w:lastColumn="0" w:noHBand="0" w:noVBand="1"/>
      </w:tblPr>
      <w:tblGrid>
        <w:gridCol w:w="1103"/>
        <w:gridCol w:w="928"/>
        <w:gridCol w:w="1508"/>
        <w:gridCol w:w="1440"/>
      </w:tblGrid>
      <w:tr w:rsidR="002C6C81" w14:paraId="3D104073" w14:textId="77777777" w:rsidTr="002C6C81">
        <w:trPr>
          <w:trHeight w:val="782"/>
        </w:trPr>
        <w:tc>
          <w:tcPr>
            <w:tcW w:w="1103" w:type="dxa"/>
            <w:tcBorders>
              <w:top w:val="single" w:sz="4" w:space="0" w:color="auto"/>
              <w:left w:val="single" w:sz="4" w:space="0" w:color="auto"/>
              <w:bottom w:val="single" w:sz="4" w:space="0" w:color="auto"/>
              <w:right w:val="single" w:sz="4" w:space="0" w:color="auto"/>
            </w:tcBorders>
            <w:hideMark/>
          </w:tcPr>
          <w:p w14:paraId="10F40458" w14:textId="77777777" w:rsidR="002C6C81" w:rsidRDefault="002C6C81">
            <w:pPr>
              <w:jc w:val="both"/>
              <w:rPr>
                <w:b/>
                <w:color w:val="000000" w:themeColor="text1"/>
              </w:rPr>
            </w:pPr>
            <w:r>
              <w:rPr>
                <w:b/>
                <w:color w:val="000000" w:themeColor="text1"/>
              </w:rPr>
              <w:t>EPOCHS</w:t>
            </w:r>
          </w:p>
        </w:tc>
        <w:tc>
          <w:tcPr>
            <w:tcW w:w="928" w:type="dxa"/>
            <w:tcBorders>
              <w:top w:val="single" w:sz="4" w:space="0" w:color="auto"/>
              <w:left w:val="single" w:sz="4" w:space="0" w:color="auto"/>
              <w:bottom w:val="single" w:sz="4" w:space="0" w:color="auto"/>
              <w:right w:val="single" w:sz="4" w:space="0" w:color="auto"/>
            </w:tcBorders>
            <w:hideMark/>
          </w:tcPr>
          <w:p w14:paraId="7C576501" w14:textId="77777777" w:rsidR="002C6C81" w:rsidRDefault="002C6C81">
            <w:pPr>
              <w:jc w:val="both"/>
              <w:rPr>
                <w:b/>
                <w:color w:val="000000" w:themeColor="text1"/>
              </w:rPr>
            </w:pPr>
            <w:r>
              <w:rPr>
                <w:b/>
                <w:color w:val="000000" w:themeColor="text1"/>
              </w:rPr>
              <w:t>BATCH SIZE</w:t>
            </w:r>
          </w:p>
        </w:tc>
        <w:tc>
          <w:tcPr>
            <w:tcW w:w="1508" w:type="dxa"/>
            <w:tcBorders>
              <w:top w:val="single" w:sz="4" w:space="0" w:color="auto"/>
              <w:left w:val="single" w:sz="4" w:space="0" w:color="auto"/>
              <w:bottom w:val="single" w:sz="4" w:space="0" w:color="auto"/>
              <w:right w:val="single" w:sz="4" w:space="0" w:color="auto"/>
            </w:tcBorders>
            <w:hideMark/>
          </w:tcPr>
          <w:p w14:paraId="3FCACAAE" w14:textId="77777777" w:rsidR="002C6C81" w:rsidRDefault="002C6C81">
            <w:pPr>
              <w:jc w:val="both"/>
              <w:rPr>
                <w:b/>
                <w:color w:val="000000" w:themeColor="text1"/>
              </w:rPr>
            </w:pPr>
            <w:r>
              <w:rPr>
                <w:b/>
                <w:color w:val="000000" w:themeColor="text1"/>
              </w:rPr>
              <w:t xml:space="preserve">NUMBER </w:t>
            </w:r>
          </w:p>
          <w:p w14:paraId="61CE3DAA" w14:textId="77777777" w:rsidR="002C6C81" w:rsidRDefault="002C6C81">
            <w:pPr>
              <w:jc w:val="both"/>
              <w:rPr>
                <w:color w:val="000000" w:themeColor="text1"/>
              </w:rPr>
            </w:pPr>
            <w:r>
              <w:rPr>
                <w:b/>
                <w:color w:val="000000" w:themeColor="text1"/>
              </w:rPr>
              <w:t>OF ITERATIONS</w:t>
            </w:r>
          </w:p>
        </w:tc>
        <w:tc>
          <w:tcPr>
            <w:tcW w:w="1440" w:type="dxa"/>
            <w:tcBorders>
              <w:top w:val="single" w:sz="4" w:space="0" w:color="auto"/>
              <w:left w:val="single" w:sz="4" w:space="0" w:color="auto"/>
              <w:bottom w:val="single" w:sz="4" w:space="0" w:color="auto"/>
              <w:right w:val="single" w:sz="4" w:space="0" w:color="auto"/>
            </w:tcBorders>
            <w:hideMark/>
          </w:tcPr>
          <w:p w14:paraId="40209566" w14:textId="77777777" w:rsidR="002C6C81" w:rsidRDefault="002C6C81">
            <w:pPr>
              <w:jc w:val="both"/>
              <w:rPr>
                <w:b/>
                <w:color w:val="000000" w:themeColor="text1"/>
              </w:rPr>
            </w:pPr>
            <w:r>
              <w:rPr>
                <w:b/>
                <w:color w:val="000000" w:themeColor="text1"/>
              </w:rPr>
              <w:t>TRAINING ROWS</w:t>
            </w:r>
          </w:p>
        </w:tc>
      </w:tr>
      <w:tr w:rsidR="002C6C81" w14:paraId="1F8CF651" w14:textId="77777777" w:rsidTr="002C6C81">
        <w:tc>
          <w:tcPr>
            <w:tcW w:w="1103" w:type="dxa"/>
            <w:tcBorders>
              <w:top w:val="single" w:sz="4" w:space="0" w:color="auto"/>
              <w:left w:val="single" w:sz="4" w:space="0" w:color="auto"/>
              <w:bottom w:val="single" w:sz="4" w:space="0" w:color="auto"/>
              <w:right w:val="single" w:sz="4" w:space="0" w:color="auto"/>
            </w:tcBorders>
            <w:hideMark/>
          </w:tcPr>
          <w:p w14:paraId="33853FD0" w14:textId="77777777" w:rsidR="002C6C81" w:rsidRDefault="002C6C81">
            <w:pPr>
              <w:jc w:val="both"/>
              <w:rPr>
                <w:color w:val="000000" w:themeColor="text1"/>
              </w:rPr>
            </w:pPr>
            <w:r>
              <w:rPr>
                <w:color w:val="000000" w:themeColor="text1"/>
              </w:rPr>
              <w:t>1</w:t>
            </w:r>
          </w:p>
        </w:tc>
        <w:tc>
          <w:tcPr>
            <w:tcW w:w="928" w:type="dxa"/>
            <w:tcBorders>
              <w:top w:val="single" w:sz="4" w:space="0" w:color="auto"/>
              <w:left w:val="single" w:sz="4" w:space="0" w:color="auto"/>
              <w:bottom w:val="single" w:sz="4" w:space="0" w:color="auto"/>
              <w:right w:val="single" w:sz="4" w:space="0" w:color="auto"/>
            </w:tcBorders>
            <w:hideMark/>
          </w:tcPr>
          <w:p w14:paraId="19EDE5B5" w14:textId="044A439D" w:rsidR="002C6C81" w:rsidRDefault="00240DEC">
            <w:pPr>
              <w:jc w:val="both"/>
              <w:rPr>
                <w:color w:val="000000" w:themeColor="text1"/>
              </w:rPr>
            </w:pPr>
            <w:r>
              <w:rPr>
                <w:color w:val="000000" w:themeColor="text1"/>
              </w:rPr>
              <w:t>100</w:t>
            </w:r>
          </w:p>
        </w:tc>
        <w:tc>
          <w:tcPr>
            <w:tcW w:w="1508" w:type="dxa"/>
            <w:tcBorders>
              <w:top w:val="single" w:sz="4" w:space="0" w:color="auto"/>
              <w:left w:val="single" w:sz="4" w:space="0" w:color="auto"/>
              <w:bottom w:val="single" w:sz="4" w:space="0" w:color="auto"/>
              <w:right w:val="single" w:sz="4" w:space="0" w:color="auto"/>
            </w:tcBorders>
            <w:hideMark/>
          </w:tcPr>
          <w:p w14:paraId="56920DBF" w14:textId="5BE47EE2" w:rsidR="002C6C81" w:rsidRDefault="00EC5009">
            <w:pPr>
              <w:jc w:val="both"/>
              <w:rPr>
                <w:color w:val="000000" w:themeColor="text1"/>
              </w:rPr>
            </w:pPr>
            <w:r>
              <w:rPr>
                <w:color w:val="000000" w:themeColor="text1"/>
              </w:rPr>
              <w:t>147</w:t>
            </w:r>
          </w:p>
        </w:tc>
        <w:tc>
          <w:tcPr>
            <w:tcW w:w="1440" w:type="dxa"/>
            <w:tcBorders>
              <w:top w:val="single" w:sz="4" w:space="0" w:color="auto"/>
              <w:left w:val="single" w:sz="4" w:space="0" w:color="auto"/>
              <w:bottom w:val="single" w:sz="4" w:space="0" w:color="auto"/>
              <w:right w:val="single" w:sz="4" w:space="0" w:color="auto"/>
            </w:tcBorders>
            <w:hideMark/>
          </w:tcPr>
          <w:p w14:paraId="3C262CAE" w14:textId="0B3D9F7A" w:rsidR="002C6C81" w:rsidRDefault="004A7461">
            <w:pPr>
              <w:jc w:val="both"/>
              <w:rPr>
                <w:color w:val="000000" w:themeColor="text1"/>
              </w:rPr>
            </w:pPr>
            <w:r>
              <w:rPr>
                <w:color w:val="000000" w:themeColor="text1"/>
              </w:rPr>
              <w:t>14617</w:t>
            </w:r>
          </w:p>
        </w:tc>
      </w:tr>
      <w:tr w:rsidR="002C6C81" w14:paraId="2D0C5843" w14:textId="77777777" w:rsidTr="002C6C81">
        <w:tc>
          <w:tcPr>
            <w:tcW w:w="1103" w:type="dxa"/>
            <w:tcBorders>
              <w:top w:val="single" w:sz="4" w:space="0" w:color="auto"/>
              <w:left w:val="single" w:sz="4" w:space="0" w:color="auto"/>
              <w:bottom w:val="single" w:sz="4" w:space="0" w:color="auto"/>
              <w:right w:val="single" w:sz="4" w:space="0" w:color="auto"/>
            </w:tcBorders>
            <w:hideMark/>
          </w:tcPr>
          <w:p w14:paraId="7DD23280" w14:textId="77777777" w:rsidR="002C6C81" w:rsidRDefault="002C6C81">
            <w:pPr>
              <w:jc w:val="both"/>
              <w:rPr>
                <w:color w:val="000000" w:themeColor="text1"/>
              </w:rPr>
            </w:pPr>
            <w:r>
              <w:rPr>
                <w:color w:val="000000" w:themeColor="text1"/>
              </w:rPr>
              <w:t>100</w:t>
            </w:r>
          </w:p>
        </w:tc>
        <w:tc>
          <w:tcPr>
            <w:tcW w:w="928" w:type="dxa"/>
            <w:tcBorders>
              <w:top w:val="single" w:sz="4" w:space="0" w:color="auto"/>
              <w:left w:val="single" w:sz="4" w:space="0" w:color="auto"/>
              <w:bottom w:val="single" w:sz="4" w:space="0" w:color="auto"/>
              <w:right w:val="single" w:sz="4" w:space="0" w:color="auto"/>
            </w:tcBorders>
            <w:hideMark/>
          </w:tcPr>
          <w:p w14:paraId="03E857BB" w14:textId="77777777" w:rsidR="002C6C81" w:rsidRDefault="002C6C81">
            <w:pPr>
              <w:jc w:val="both"/>
              <w:rPr>
                <w:color w:val="000000" w:themeColor="text1"/>
              </w:rPr>
            </w:pPr>
            <w:r>
              <w:rPr>
                <w:color w:val="000000" w:themeColor="text1"/>
              </w:rPr>
              <w:t>same</w:t>
            </w:r>
          </w:p>
        </w:tc>
        <w:tc>
          <w:tcPr>
            <w:tcW w:w="1508" w:type="dxa"/>
            <w:tcBorders>
              <w:top w:val="single" w:sz="4" w:space="0" w:color="auto"/>
              <w:left w:val="single" w:sz="4" w:space="0" w:color="auto"/>
              <w:bottom w:val="single" w:sz="4" w:space="0" w:color="auto"/>
              <w:right w:val="single" w:sz="4" w:space="0" w:color="auto"/>
            </w:tcBorders>
            <w:hideMark/>
          </w:tcPr>
          <w:p w14:paraId="037A64E6" w14:textId="7177D416" w:rsidR="002C6C81" w:rsidRDefault="00EC5009">
            <w:pPr>
              <w:jc w:val="both"/>
              <w:rPr>
                <w:color w:val="000000" w:themeColor="text1"/>
              </w:rPr>
            </w:pPr>
            <w:r>
              <w:rPr>
                <w:color w:val="000000" w:themeColor="text1"/>
              </w:rPr>
              <w:t>14700</w:t>
            </w:r>
          </w:p>
        </w:tc>
        <w:tc>
          <w:tcPr>
            <w:tcW w:w="1440" w:type="dxa"/>
            <w:tcBorders>
              <w:top w:val="single" w:sz="4" w:space="0" w:color="auto"/>
              <w:left w:val="single" w:sz="4" w:space="0" w:color="auto"/>
              <w:bottom w:val="single" w:sz="4" w:space="0" w:color="auto"/>
              <w:right w:val="single" w:sz="4" w:space="0" w:color="auto"/>
            </w:tcBorders>
            <w:hideMark/>
          </w:tcPr>
          <w:p w14:paraId="097D755E" w14:textId="3925D4A7" w:rsidR="002C6C81" w:rsidRDefault="00EC5009">
            <w:pPr>
              <w:jc w:val="both"/>
              <w:rPr>
                <w:color w:val="000000" w:themeColor="text1"/>
              </w:rPr>
            </w:pPr>
            <w:r>
              <w:rPr>
                <w:color w:val="000000" w:themeColor="text1"/>
              </w:rPr>
              <w:t>14617</w:t>
            </w:r>
          </w:p>
        </w:tc>
      </w:tr>
      <w:tr w:rsidR="002C6C81" w14:paraId="7B028C99" w14:textId="77777777" w:rsidTr="002C6C81">
        <w:tc>
          <w:tcPr>
            <w:tcW w:w="4979" w:type="dxa"/>
            <w:gridSpan w:val="4"/>
            <w:tcBorders>
              <w:top w:val="single" w:sz="4" w:space="0" w:color="auto"/>
              <w:left w:val="single" w:sz="4" w:space="0" w:color="auto"/>
              <w:bottom w:val="single" w:sz="4" w:space="0" w:color="auto"/>
              <w:right w:val="single" w:sz="4" w:space="0" w:color="auto"/>
            </w:tcBorders>
            <w:hideMark/>
          </w:tcPr>
          <w:p w14:paraId="4DA2D642" w14:textId="77777777" w:rsidR="002C6C81" w:rsidRDefault="002C6C81">
            <w:pPr>
              <w:jc w:val="both"/>
              <w:rPr>
                <w:color w:val="000000" w:themeColor="text1"/>
              </w:rPr>
            </w:pPr>
            <w:r>
              <w:rPr>
                <w:b/>
                <w:color w:val="000000" w:themeColor="text1"/>
              </w:rPr>
              <w:t>Total Parameters Used for training:</w:t>
            </w:r>
            <w:r>
              <w:rPr>
                <w:color w:val="000000" w:themeColor="text1"/>
              </w:rPr>
              <w:t xml:space="preserve"> 40,062</w:t>
            </w:r>
          </w:p>
        </w:tc>
      </w:tr>
    </w:tbl>
    <w:p w14:paraId="0614E5A3" w14:textId="6ABA5E20" w:rsidR="002745A2" w:rsidRDefault="002745A2" w:rsidP="007724DD">
      <w:pPr>
        <w:jc w:val="both"/>
      </w:pPr>
    </w:p>
    <w:p w14:paraId="0AB9EF82" w14:textId="39F1646C" w:rsidR="002745A2" w:rsidRDefault="00240DEC" w:rsidP="007724DD">
      <w:pPr>
        <w:jc w:val="both"/>
      </w:pPr>
      <w:r>
        <w:t xml:space="preserve">With the help of good manual of </w:t>
      </w:r>
      <w:proofErr w:type="spellStart"/>
      <w:r>
        <w:t>scikit</w:t>
      </w:r>
      <w:proofErr w:type="spellEnd"/>
      <w:r>
        <w:t xml:space="preserve"> learn where the generalized complexity is given by the formula</w:t>
      </w:r>
    </w:p>
    <w:p w14:paraId="7CA65B7F" w14:textId="1511164B" w:rsidR="00240DEC" w:rsidRDefault="00240DEC" w:rsidP="007724DD">
      <w:pPr>
        <w:jc w:val="both"/>
      </w:pPr>
    </w:p>
    <w:p w14:paraId="4B90F82A" w14:textId="546E433D" w:rsidR="00240DEC" w:rsidRDefault="00240DEC" w:rsidP="004A7461">
      <w:pPr>
        <w:ind w:left="606" w:firstLine="202"/>
        <w:jc w:val="both"/>
        <w:rPr>
          <w:sz w:val="22"/>
          <w:szCs w:val="22"/>
        </w:rPr>
      </w:pPr>
      <w:r w:rsidRPr="004A7461">
        <w:rPr>
          <w:b/>
          <w:bCs/>
          <w:sz w:val="22"/>
          <w:szCs w:val="22"/>
        </w:rPr>
        <w:t>O(n,</w:t>
      </w:r>
      <w:r w:rsidR="004A7461" w:rsidRPr="004A7461">
        <w:rPr>
          <w:b/>
          <w:bCs/>
          <w:sz w:val="22"/>
          <w:szCs w:val="22"/>
        </w:rPr>
        <w:t xml:space="preserve"> </w:t>
      </w:r>
      <w:r w:rsidRPr="004A7461">
        <w:rPr>
          <w:b/>
          <w:bCs/>
          <w:sz w:val="22"/>
          <w:szCs w:val="22"/>
        </w:rPr>
        <w:t>m,</w:t>
      </w:r>
      <w:r w:rsidR="004A7461" w:rsidRPr="004A7461">
        <w:rPr>
          <w:b/>
          <w:bCs/>
          <w:sz w:val="22"/>
          <w:szCs w:val="22"/>
        </w:rPr>
        <w:t xml:space="preserve"> </w:t>
      </w:r>
      <w:proofErr w:type="spellStart"/>
      <w:r w:rsidRPr="004A7461">
        <w:rPr>
          <w:b/>
          <w:bCs/>
          <w:sz w:val="22"/>
          <w:szCs w:val="22"/>
        </w:rPr>
        <w:t>h</w:t>
      </w:r>
      <w:r w:rsidR="004A7461" w:rsidRPr="004A7461">
        <w:rPr>
          <w:b/>
          <w:bCs/>
          <w:sz w:val="22"/>
          <w:szCs w:val="22"/>
        </w:rPr>
        <w:t>^k</w:t>
      </w:r>
      <w:proofErr w:type="spellEnd"/>
      <w:r w:rsidR="004A7461" w:rsidRPr="004A7461">
        <w:rPr>
          <w:b/>
          <w:bCs/>
          <w:sz w:val="22"/>
          <w:szCs w:val="22"/>
        </w:rPr>
        <w:t xml:space="preserve">, o, </w:t>
      </w:r>
      <w:proofErr w:type="spellStart"/>
      <w:r w:rsidR="004A7461" w:rsidRPr="004A7461">
        <w:rPr>
          <w:b/>
          <w:bCs/>
          <w:sz w:val="22"/>
          <w:szCs w:val="22"/>
        </w:rPr>
        <w:t>i</w:t>
      </w:r>
      <w:proofErr w:type="spellEnd"/>
      <w:r w:rsidRPr="004A7461">
        <w:rPr>
          <w:b/>
          <w:bCs/>
          <w:sz w:val="22"/>
          <w:szCs w:val="22"/>
        </w:rPr>
        <w:t>)</w:t>
      </w:r>
      <w:r w:rsidR="004A7461" w:rsidRPr="004A7461">
        <w:rPr>
          <w:sz w:val="22"/>
          <w:szCs w:val="22"/>
        </w:rPr>
        <w:t xml:space="preserve"> </w:t>
      </w:r>
      <w:r w:rsidR="004A7461">
        <w:rPr>
          <w:sz w:val="22"/>
          <w:szCs w:val="22"/>
        </w:rPr>
        <w:t xml:space="preserve">    </w:t>
      </w:r>
      <w:r w:rsidR="004A7461" w:rsidRPr="004A7461">
        <w:rPr>
          <w:sz w:val="22"/>
          <w:szCs w:val="22"/>
        </w:rPr>
        <w:t>----------------------(1)[26]</w:t>
      </w:r>
    </w:p>
    <w:p w14:paraId="740F208C" w14:textId="77777777" w:rsidR="004A7461" w:rsidRPr="004A7461" w:rsidRDefault="004A7461" w:rsidP="004A7461">
      <w:pPr>
        <w:ind w:left="606" w:firstLine="202"/>
        <w:jc w:val="both"/>
        <w:rPr>
          <w:sz w:val="22"/>
          <w:szCs w:val="22"/>
        </w:rPr>
      </w:pPr>
    </w:p>
    <w:p w14:paraId="40021DB7" w14:textId="764701CB" w:rsidR="002745A2" w:rsidRDefault="004A7461" w:rsidP="007724DD">
      <w:pPr>
        <w:jc w:val="both"/>
      </w:pPr>
      <w:r>
        <w:t xml:space="preserve">Where </w:t>
      </w:r>
      <w:r w:rsidRPr="004A7461">
        <w:rPr>
          <w:b/>
          <w:bCs/>
        </w:rPr>
        <w:t>n</w:t>
      </w:r>
      <w:r>
        <w:t xml:space="preserve"> is the number of inputs applied to the first layer, </w:t>
      </w:r>
      <w:r w:rsidRPr="004A7461">
        <w:rPr>
          <w:b/>
          <w:bCs/>
        </w:rPr>
        <w:t>m</w:t>
      </w:r>
      <w:r>
        <w:t xml:space="preserve"> is the number of training samples, </w:t>
      </w:r>
      <w:r w:rsidRPr="004A7461">
        <w:rPr>
          <w:b/>
          <w:bCs/>
        </w:rPr>
        <w:t>h</w:t>
      </w:r>
      <w:r>
        <w:t xml:space="preserve"> is the number of layers, </w:t>
      </w:r>
      <w:r w:rsidRPr="004A7461">
        <w:rPr>
          <w:b/>
          <w:bCs/>
        </w:rPr>
        <w:t>o</w:t>
      </w:r>
      <w:r>
        <w:t xml:space="preserve"> is the output neurons and </w:t>
      </w:r>
      <w:r w:rsidRPr="004A7461">
        <w:rPr>
          <w:b/>
          <w:bCs/>
        </w:rPr>
        <w:t>i</w:t>
      </w:r>
      <w:r>
        <w:t xml:space="preserve"> is the input neurons.</w:t>
      </w:r>
    </w:p>
    <w:p w14:paraId="1D1CC534" w14:textId="2BE489AA" w:rsidR="004A7461" w:rsidRDefault="004A7461" w:rsidP="007724DD">
      <w:pPr>
        <w:jc w:val="both"/>
      </w:pPr>
      <w:r>
        <w:t>So, in our model which has the architecture in price and availability prediction we have the following values.</w:t>
      </w:r>
    </w:p>
    <w:p w14:paraId="79820EEE" w14:textId="77777777" w:rsidR="004A7461" w:rsidRDefault="004A7461" w:rsidP="007724DD">
      <w:pPr>
        <w:jc w:val="both"/>
      </w:pPr>
    </w:p>
    <w:p w14:paraId="239B43C0" w14:textId="18E36C67" w:rsidR="004A7461" w:rsidRPr="004A7461" w:rsidRDefault="004A7461" w:rsidP="007724DD">
      <w:pPr>
        <w:jc w:val="both"/>
        <w:rPr>
          <w:sz w:val="22"/>
          <w:szCs w:val="22"/>
        </w:rPr>
      </w:pPr>
      <w:r>
        <w:tab/>
      </w:r>
      <w:r>
        <w:tab/>
      </w:r>
      <w:r>
        <w:tab/>
      </w:r>
      <w:r>
        <w:tab/>
      </w:r>
      <w:r w:rsidRPr="004A7461">
        <w:rPr>
          <w:b/>
          <w:bCs/>
          <w:sz w:val="22"/>
          <w:szCs w:val="22"/>
        </w:rPr>
        <w:t>O(168, 14617, 2^200, 3, 300</w:t>
      </w:r>
      <w:r>
        <w:rPr>
          <w:b/>
          <w:bCs/>
          <w:sz w:val="22"/>
          <w:szCs w:val="22"/>
        </w:rPr>
        <w:t xml:space="preserve">)  </w:t>
      </w:r>
      <w:r w:rsidRPr="004A7461">
        <w:rPr>
          <w:sz w:val="22"/>
          <w:szCs w:val="22"/>
        </w:rPr>
        <w:t>------------(2)</w:t>
      </w:r>
    </w:p>
    <w:p w14:paraId="7AD47811" w14:textId="77777777" w:rsidR="001A22BF" w:rsidRDefault="001A22BF" w:rsidP="007724DD">
      <w:pPr>
        <w:jc w:val="both"/>
      </w:pPr>
    </w:p>
    <w:p w14:paraId="23D175B8" w14:textId="77777777" w:rsidR="00D60A77" w:rsidRDefault="00076767" w:rsidP="007724DD">
      <w:pPr>
        <w:jc w:val="both"/>
      </w:pPr>
      <w:r>
        <w:t>So, the equation (2) is showing the whole iterations of our model.</w:t>
      </w:r>
    </w:p>
    <w:p w14:paraId="0139635C" w14:textId="11A583A3" w:rsidR="00D60A77" w:rsidRDefault="00D60A77" w:rsidP="007724DD">
      <w:pPr>
        <w:jc w:val="both"/>
      </w:pPr>
    </w:p>
    <w:p w14:paraId="15B7B512" w14:textId="65F6AED4" w:rsidR="00D60A77" w:rsidRDefault="00D60A77" w:rsidP="00D60A77">
      <w:pPr>
        <w:pStyle w:val="ListParagraph"/>
        <w:numPr>
          <w:ilvl w:val="0"/>
          <w:numId w:val="7"/>
        </w:numPr>
        <w:jc w:val="both"/>
      </w:pPr>
      <w:r>
        <w:t>EFFICIENCY ANALYSIS</w:t>
      </w:r>
    </w:p>
    <w:p w14:paraId="439DF23A" w14:textId="77777777" w:rsidR="00A11099" w:rsidRDefault="00A11099" w:rsidP="00A11099">
      <w:pPr>
        <w:jc w:val="both"/>
      </w:pPr>
    </w:p>
    <w:p w14:paraId="6974F456" w14:textId="32C4C5DB" w:rsidR="002745A2" w:rsidRDefault="00076767" w:rsidP="007724DD">
      <w:pPr>
        <w:jc w:val="both"/>
      </w:pPr>
      <w:r>
        <w:t xml:space="preserve"> </w:t>
      </w:r>
      <w:r w:rsidR="00D60A77">
        <w:t>O</w:t>
      </w:r>
      <w:r>
        <w:t xml:space="preserve">ur model is taking 600 seconds with the google </w:t>
      </w:r>
      <w:proofErr w:type="spellStart"/>
      <w:r>
        <w:t>Colab</w:t>
      </w:r>
      <w:proofErr w:type="spellEnd"/>
      <w:r>
        <w:t xml:space="preserve"> which has built in GPU, but it is taking less time when you run with good GPU and  32 GB of RAM as 12 GB RAM provided by google </w:t>
      </w:r>
      <w:proofErr w:type="spellStart"/>
      <w:r>
        <w:t>Colab</w:t>
      </w:r>
      <w:proofErr w:type="spellEnd"/>
      <w:r>
        <w:t xml:space="preserve"> is not enough.</w:t>
      </w:r>
    </w:p>
    <w:p w14:paraId="41E72DDD" w14:textId="48B8082C" w:rsidR="0065085B" w:rsidRDefault="0065085B" w:rsidP="007724DD">
      <w:pPr>
        <w:jc w:val="both"/>
      </w:pPr>
      <w:r>
        <w:rPr>
          <w:noProof/>
        </w:rPr>
        <w:drawing>
          <wp:inline distT="0" distB="0" distL="0" distR="0" wp14:anchorId="571E5241" wp14:editId="1D84C094">
            <wp:extent cx="3200260" cy="2327564"/>
            <wp:effectExtent l="0" t="0" r="63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png"/>
                    <pic:cNvPicPr/>
                  </pic:nvPicPr>
                  <pic:blipFill>
                    <a:blip r:embed="rId32"/>
                    <a:stretch>
                      <a:fillRect/>
                    </a:stretch>
                  </pic:blipFill>
                  <pic:spPr>
                    <a:xfrm>
                      <a:off x="0" y="0"/>
                      <a:ext cx="3211641" cy="2335841"/>
                    </a:xfrm>
                    <a:prstGeom prst="rect">
                      <a:avLst/>
                    </a:prstGeom>
                  </pic:spPr>
                </pic:pic>
              </a:graphicData>
            </a:graphic>
          </wp:inline>
        </w:drawing>
      </w:r>
    </w:p>
    <w:p w14:paraId="3E41D568" w14:textId="30109D97" w:rsidR="00076767" w:rsidRPr="00C533CD" w:rsidRDefault="00C533CD" w:rsidP="007724DD">
      <w:pPr>
        <w:jc w:val="both"/>
        <w:rPr>
          <w:sz w:val="18"/>
          <w:szCs w:val="18"/>
        </w:rPr>
      </w:pPr>
      <w:r w:rsidRPr="00C533CD">
        <w:rPr>
          <w:sz w:val="18"/>
          <w:szCs w:val="18"/>
        </w:rPr>
        <w:t>Figure.24: Showing the time taken by running model with number of Epochs</w:t>
      </w:r>
    </w:p>
    <w:p w14:paraId="6BED2C41" w14:textId="2E53EAC8" w:rsidR="0065085B" w:rsidRDefault="00C533CD" w:rsidP="007724DD">
      <w:pPr>
        <w:jc w:val="both"/>
      </w:pPr>
      <w:r>
        <w:t>By the bar plot shown in the figure.24 as we are increasing the number of Epochs which means increasing iteration which in turn increasing time taken to run the model. The model we proposed is taking around 700 seconds to run and give prediction. The lowest time taken with epoch are 10 which is taking around 50 seconds. So, Time is linearly increasing as we are increasing the number of epochs.</w:t>
      </w:r>
    </w:p>
    <w:p w14:paraId="3CACF882" w14:textId="77777777" w:rsidR="00C533CD" w:rsidRDefault="00C533CD" w:rsidP="007724DD">
      <w:pPr>
        <w:jc w:val="both"/>
      </w:pPr>
    </w:p>
    <w:p w14:paraId="7818A128" w14:textId="0DEA446E" w:rsidR="002745A2" w:rsidRDefault="006F6713" w:rsidP="006F6713">
      <w:pPr>
        <w:pStyle w:val="ListParagraph"/>
        <w:numPr>
          <w:ilvl w:val="0"/>
          <w:numId w:val="4"/>
        </w:numPr>
        <w:jc w:val="both"/>
      </w:pPr>
      <w:r>
        <w:t>DISCUSSION</w:t>
      </w:r>
    </w:p>
    <w:p w14:paraId="6F4FD80C" w14:textId="77777777" w:rsidR="00DD2393" w:rsidRDefault="00DD2393" w:rsidP="00DD2393">
      <w:pPr>
        <w:ind w:left="360"/>
        <w:jc w:val="both"/>
      </w:pPr>
    </w:p>
    <w:p w14:paraId="73BD8C72" w14:textId="788B7AD3" w:rsidR="002E0A63" w:rsidRDefault="002E0A63" w:rsidP="002E0A63">
      <w:pPr>
        <w:jc w:val="both"/>
      </w:pPr>
      <w:r>
        <w:t xml:space="preserve">Now the question arises what are the most important factors which are highly dependent on the price and </w:t>
      </w:r>
      <w:r w:rsidR="00AC3AEB">
        <w:t>availability. Also, if we discuss the significance of the model. The most important thing whether model is working properly or not because in deep learning neural network there are many arises foe example overfitting when the difference between train and test is  too much or loss function of the train is much lesser than train or significantly greate</w:t>
      </w:r>
      <w:r w:rsidR="002E4EE3">
        <w:t xml:space="preserve">r than test loss function. Similarly , if increase the number of hidden layers, the problems might occur are exploding gradient or vanishing gradients which has already taken care of by initializing kernel normal in the </w:t>
      </w:r>
      <w:proofErr w:type="spellStart"/>
      <w:r w:rsidR="002E4EE3">
        <w:t>Keras</w:t>
      </w:r>
      <w:proofErr w:type="spellEnd"/>
      <w:r w:rsidR="002E4EE3">
        <w:t xml:space="preserve"> model to handle these issues. Then our model overfits which is the most common method in deep learning models. To handle this, we initialize the L2 regularization in the model. So, our final model did not overfits in neither Price prediction nor in availability prediction. There are also other methods to reduce overfitting which include </w:t>
      </w:r>
      <w:r w:rsidR="00581DAD">
        <w:t>reducing the number of layers, number of neurons, applying L1 and L2 regularization, applying different drop out weights on different layers. Good fit of the model in machine learning terms if the problem is classification is that when the difference of test and training accuracy is very low but should not be equal because if they are equal then model is underfitting. So</w:t>
      </w:r>
      <w:r w:rsidR="00C962EC">
        <w:t>,</w:t>
      </w:r>
      <w:r w:rsidR="00581DAD">
        <w:t xml:space="preserve"> in both application of the problem whether in price and availability our model accuracies between test and train are around 2 percent which looks good fit model.</w:t>
      </w:r>
      <w:r w:rsidR="00C962EC">
        <w:t xml:space="preserve"> Also, if we discuss what would be the implications of the model and benefit to the world, that is another question. So, this feature if we add in the Airbnb website, this feature is not only helpful for the customers as Price classes are created based on the customer average salaries in Ontario but also, this feature is giving profit to the company , Airbnb by increasing the number of customers and customers good feedback will significantly improve the business and give a significant revenue for the company. This model will behave like a win-win situation for both customers and </w:t>
      </w:r>
      <w:r w:rsidR="007209E4">
        <w:t>the firm.</w:t>
      </w:r>
      <w:r w:rsidR="007162F4">
        <w:t xml:space="preserve"> </w:t>
      </w:r>
    </w:p>
    <w:p w14:paraId="19F3F581" w14:textId="278F3B86" w:rsidR="007162F4" w:rsidRDefault="007162F4" w:rsidP="002E0A63">
      <w:pPr>
        <w:jc w:val="both"/>
      </w:pPr>
      <w:r>
        <w:t xml:space="preserve">To wind up the discussion, it is proved that using Artificial Neural Network using in the correct way will result in improving the model in any type of data </w:t>
      </w:r>
      <w:r w:rsidR="008B2963">
        <w:t xml:space="preserve">set as awe achieved </w:t>
      </w:r>
      <w:proofErr w:type="spellStart"/>
      <w:r w:rsidR="008B2963">
        <w:t>wit h</w:t>
      </w:r>
      <w:proofErr w:type="spellEnd"/>
      <w:r w:rsidR="008B2963">
        <w:t xml:space="preserve"> 91 percent accuracy,</w:t>
      </w:r>
      <w:r>
        <w:t xml:space="preserve"> but which requires lot of tuning the parameters by applying different combinations to achieve good accuracy. The main reason for using ANN is because in most of the world real data is </w:t>
      </w:r>
      <w:r w:rsidR="008B2963">
        <w:t>nonlinearity</w:t>
      </w:r>
      <w:r>
        <w:t xml:space="preserve"> </w:t>
      </w:r>
      <w:r w:rsidR="008B2963">
        <w:t>which makes the people to use ANN in using real world datasets.</w:t>
      </w:r>
    </w:p>
    <w:p w14:paraId="25145242" w14:textId="77777777" w:rsidR="0068248A" w:rsidRDefault="0068248A" w:rsidP="002E0A63">
      <w:pPr>
        <w:jc w:val="both"/>
      </w:pPr>
    </w:p>
    <w:p w14:paraId="7EB5D2D7" w14:textId="05B4DDAD" w:rsidR="00C962EC" w:rsidRDefault="00A11099" w:rsidP="004E394A">
      <w:pPr>
        <w:pStyle w:val="ListParagraph"/>
        <w:numPr>
          <w:ilvl w:val="0"/>
          <w:numId w:val="4"/>
        </w:numPr>
        <w:jc w:val="both"/>
      </w:pPr>
      <w:r>
        <w:t>COMPARISION WITH RELATED WORK</w:t>
      </w:r>
    </w:p>
    <w:p w14:paraId="06A8DDB7" w14:textId="77777777" w:rsidR="006A3A75" w:rsidRDefault="006A3A75" w:rsidP="006A3A75">
      <w:pPr>
        <w:ind w:left="360"/>
        <w:jc w:val="both"/>
      </w:pPr>
    </w:p>
    <w:p w14:paraId="7F7539DB" w14:textId="120BBFA4" w:rsidR="00BB3256" w:rsidRDefault="00BB3256" w:rsidP="00BB3256">
      <w:pPr>
        <w:jc w:val="both"/>
      </w:pPr>
      <w:r>
        <w:t>In short, if we compare</w:t>
      </w:r>
      <w:r w:rsidR="006A3A75">
        <w:t>d</w:t>
      </w:r>
      <w:r>
        <w:t xml:space="preserve"> the other work most of the people work</w:t>
      </w:r>
      <w:r w:rsidR="006A3A75">
        <w:t xml:space="preserve"> used spatial analysis of Airbnb in city or country level as discussed in the comparative analysis and related work section. In related work which motivated us to </w:t>
      </w:r>
      <w:r w:rsidR="007F4DEE">
        <w:t xml:space="preserve">improve model is found </w:t>
      </w:r>
      <w:r w:rsidR="007F4DEE">
        <w:lastRenderedPageBreak/>
        <w:t>on Kaggle Airbnb Price Prediction [32] in Seattle but people achieved very poor Mean Absolute Error [31] which is around 0.27</w:t>
      </w:r>
      <w:r w:rsidR="006A3A75">
        <w:t xml:space="preserve"> </w:t>
      </w:r>
      <w:r w:rsidR="007F4DEE">
        <w:t>. So , instead of doing regression analysis to improve the model in Price prediction, we change the domain to classification along with the new feature of predicting availability. By doing this we achieved 92 percent accuracy in the test set which shows our work novel.</w:t>
      </w:r>
    </w:p>
    <w:p w14:paraId="47D32289" w14:textId="77777777" w:rsidR="00BB3256" w:rsidRDefault="00BB3256" w:rsidP="00BB3256">
      <w:pPr>
        <w:jc w:val="both"/>
      </w:pPr>
    </w:p>
    <w:p w14:paraId="45412754" w14:textId="77777777" w:rsidR="004E394A" w:rsidRDefault="004E394A" w:rsidP="002E0A63">
      <w:pPr>
        <w:jc w:val="both"/>
      </w:pPr>
    </w:p>
    <w:p w14:paraId="40A30C07" w14:textId="558AD571" w:rsidR="006F6713" w:rsidRDefault="006F6713" w:rsidP="00AC3AEB">
      <w:pPr>
        <w:pStyle w:val="ListParagraph"/>
        <w:numPr>
          <w:ilvl w:val="0"/>
          <w:numId w:val="4"/>
        </w:numPr>
        <w:jc w:val="both"/>
      </w:pPr>
      <w:r>
        <w:t>CONCLUSION</w:t>
      </w:r>
      <w:r w:rsidR="00AC3AEB">
        <w:t xml:space="preserve"> </w:t>
      </w:r>
    </w:p>
    <w:p w14:paraId="4A2B3F18" w14:textId="77777777" w:rsidR="00DD2393" w:rsidRDefault="00DD2393" w:rsidP="00DD2393">
      <w:pPr>
        <w:pStyle w:val="ListParagraph"/>
        <w:ind w:left="1080"/>
        <w:jc w:val="both"/>
      </w:pPr>
    </w:p>
    <w:p w14:paraId="6878A0AC" w14:textId="7694B78B" w:rsidR="00C962EC" w:rsidRDefault="00327A66" w:rsidP="00C962EC">
      <w:pPr>
        <w:jc w:val="both"/>
      </w:pPr>
      <w:r>
        <w:t xml:space="preserve">To put in the nutshell, the accuracies of price prediction is very low on the web used by different people on the Airbnb different cities dataset. Instead of Predicting the exact value of price to see the model accuracy, we transformed the prices into classes based on hypothesis and then predict the classes using our deep learning model not only to predict the class but also to predict the availability because these two are the most important factors and achieved 92 percent accuracy in the Price prediction which is greater than other algorithms like random forest and </w:t>
      </w:r>
      <w:proofErr w:type="spellStart"/>
      <w:r>
        <w:t>Xgboost</w:t>
      </w:r>
      <w:proofErr w:type="spellEnd"/>
      <w:r>
        <w:t>.</w:t>
      </w:r>
      <w:r w:rsidR="00306EE9">
        <w:t xml:space="preserve"> T</w:t>
      </w:r>
      <w:r>
        <w:t xml:space="preserve">he hamming loss of our model is also lesser than other methods and achieved 0.069 as the </w:t>
      </w:r>
      <w:r w:rsidR="00306EE9">
        <w:t>nearer</w:t>
      </w:r>
      <w:r>
        <w:t xml:space="preserve"> to zero , the more accurate the model result is.</w:t>
      </w:r>
      <w:r w:rsidR="00306EE9">
        <w:t xml:space="preserve"> Same model is also applied to predict the availability and compared with other algorithms but for the availability , less accuracy achieved due to the more tuning of parameters required.</w:t>
      </w:r>
    </w:p>
    <w:p w14:paraId="425254CB" w14:textId="5D044021" w:rsidR="00306EE9" w:rsidRDefault="00306EE9" w:rsidP="00C962EC">
      <w:pPr>
        <w:jc w:val="both"/>
      </w:pPr>
      <w:r>
        <w:t>The most important factors</w:t>
      </w:r>
      <w:r w:rsidR="00AA6256">
        <w:t xml:space="preserve"> for the prediction of price class</w:t>
      </w:r>
      <w:r>
        <w:t xml:space="preserve"> are availability , cleaning fee, number of reviews, and number of bedrooms. So if a person is interested to rent aa room in Toronto, the most important thing is to see the availability whether it is available or not  then check the cleaning fee which will also help to understand the price and similarly, number of reviews so the more reviews the more price and also increasing number of bedrooms also increase the price. By introducing new feature in the Airbnb system will also increase the profit for the company as it </w:t>
      </w:r>
      <w:r w:rsidR="00AA6256">
        <w:t>fulfils</w:t>
      </w:r>
      <w:r>
        <w:t xml:space="preserve"> the needs of the </w:t>
      </w:r>
      <w:r w:rsidR="00AA6256">
        <w:t>customers</w:t>
      </w:r>
      <w:r>
        <w:t xml:space="preserve"> as the people who are renting the </w:t>
      </w:r>
      <w:r w:rsidR="00AA6256">
        <w:t>house,</w:t>
      </w:r>
      <w:r>
        <w:t xml:space="preserve"> they have specific range in their mind. Increasing the customers b</w:t>
      </w:r>
      <w:r w:rsidR="00AA6256">
        <w:t>ooming the business.</w:t>
      </w:r>
    </w:p>
    <w:p w14:paraId="071D1F76" w14:textId="65CB2081" w:rsidR="00AA6256" w:rsidRDefault="00AA6256" w:rsidP="00C962EC">
      <w:pPr>
        <w:jc w:val="both"/>
      </w:pPr>
      <w:r>
        <w:t>Similarly , for the availability the most important factors are price, number of reviews, cleaning fee, and the period of the time of the reviews which could impact on availability of place in Toronto.</w:t>
      </w:r>
    </w:p>
    <w:p w14:paraId="6D13CF00" w14:textId="2BF916F5" w:rsidR="00AA6256" w:rsidRDefault="00AA6256" w:rsidP="00C962EC">
      <w:pPr>
        <w:jc w:val="both"/>
      </w:pPr>
    </w:p>
    <w:p w14:paraId="0DF27479" w14:textId="78205CE6" w:rsidR="00AA6256" w:rsidRDefault="00AA6256" w:rsidP="00AA6256">
      <w:pPr>
        <w:pStyle w:val="ListParagraph"/>
        <w:numPr>
          <w:ilvl w:val="0"/>
          <w:numId w:val="4"/>
        </w:numPr>
        <w:jc w:val="both"/>
      </w:pPr>
      <w:r>
        <w:t>FUTURE WORK</w:t>
      </w:r>
    </w:p>
    <w:p w14:paraId="0C98D3F3" w14:textId="77777777" w:rsidR="00DD2393" w:rsidRDefault="00DD2393" w:rsidP="00DD2393">
      <w:pPr>
        <w:pStyle w:val="ListParagraph"/>
        <w:ind w:left="1080"/>
        <w:jc w:val="both"/>
      </w:pPr>
    </w:p>
    <w:p w14:paraId="14E3A497" w14:textId="2E45BB15" w:rsidR="00AA6256" w:rsidRDefault="00AA6256" w:rsidP="00AA6256">
      <w:pPr>
        <w:jc w:val="both"/>
      </w:pPr>
      <w:r>
        <w:t xml:space="preserve">There are many directions to improve this novel work. First is to improve the model by selecting the features as we used Pearson correlation method along with analysis of variance which is used to filter the features but non linear dimension reduction methods like </w:t>
      </w:r>
      <w:r w:rsidR="00CD5D0F">
        <w:t>Multi-dimensional</w:t>
      </w:r>
      <w:r>
        <w:t xml:space="preserve"> scaling, isometric feature mapping locally, linear embedding, </w:t>
      </w:r>
      <w:r w:rsidR="00CD5D0F">
        <w:t>Hessian Eigen mapping, t-Distributed stochastic Neighbor embedding and Auto encoders could be used.</w:t>
      </w:r>
    </w:p>
    <w:p w14:paraId="4426CFF9" w14:textId="261FAE22" w:rsidR="00CD5D0F" w:rsidRDefault="00CD5D0F" w:rsidP="00AA6256">
      <w:pPr>
        <w:jc w:val="both"/>
      </w:pPr>
      <w:r>
        <w:t xml:space="preserve">For the algorithm part as we used deep learning neural network, we cannot use convolutional neural network as there are no images in the dataset also use of recurrent is also not possible as our data is not time series so every row is dependent on the previous one. To improve the model , there are methods like Grid search and Auto </w:t>
      </w:r>
      <w:proofErr w:type="spellStart"/>
      <w:r>
        <w:t>Keras</w:t>
      </w:r>
      <w:proofErr w:type="spellEnd"/>
      <w:r>
        <w:t xml:space="preserve"> which are the latest methods for the </w:t>
      </w:r>
      <w:r>
        <w:t>Hyper Parameter tuning to improve the model of Price and Availability prediction.</w:t>
      </w:r>
    </w:p>
    <w:p w14:paraId="4D8B6AC2" w14:textId="3CEB5A4C" w:rsidR="007162F4" w:rsidRDefault="006D2F75" w:rsidP="00AA6256">
      <w:pPr>
        <w:jc w:val="both"/>
      </w:pPr>
      <w:r>
        <w:t>As the time is constraint but the model can further be increased to the National level  by combining the data of all the cities in Canada as we only focused more on Toronto.</w:t>
      </w:r>
      <w:bookmarkStart w:id="0" w:name="_GoBack"/>
      <w:bookmarkEnd w:id="0"/>
    </w:p>
    <w:p w14:paraId="5A784051" w14:textId="77777777" w:rsidR="00C962EC" w:rsidRDefault="00C962EC" w:rsidP="00C962EC">
      <w:pPr>
        <w:jc w:val="both"/>
      </w:pPr>
    </w:p>
    <w:p w14:paraId="59B92181" w14:textId="678B7AA6" w:rsidR="006F6713" w:rsidRDefault="006F6713" w:rsidP="006F6713">
      <w:pPr>
        <w:pStyle w:val="ListParagraph"/>
        <w:numPr>
          <w:ilvl w:val="0"/>
          <w:numId w:val="4"/>
        </w:numPr>
        <w:jc w:val="both"/>
      </w:pPr>
      <w:r>
        <w:t>ACKNOWLEDGEMENT</w:t>
      </w:r>
    </w:p>
    <w:p w14:paraId="6CED2EE8" w14:textId="77777777" w:rsidR="007F4DEE" w:rsidRDefault="007F4DEE" w:rsidP="007F4DEE">
      <w:pPr>
        <w:jc w:val="both"/>
      </w:pPr>
    </w:p>
    <w:p w14:paraId="20557C2B" w14:textId="72670CD4" w:rsidR="007724DD" w:rsidRDefault="00C962EC" w:rsidP="007724DD">
      <w:pPr>
        <w:jc w:val="both"/>
      </w:pPr>
      <w:r>
        <w:rPr>
          <w:color w:val="000000"/>
          <w:shd w:val="clear" w:color="auto" w:fill="FFFFFF"/>
        </w:rPr>
        <w:t xml:space="preserve">I would like to thank my </w:t>
      </w:r>
      <w:r w:rsidRPr="00327A66">
        <w:rPr>
          <w:color w:val="000000"/>
          <w:shd w:val="clear" w:color="auto" w:fill="FFFFFF"/>
        </w:rPr>
        <w:t>supervisors</w:t>
      </w:r>
      <w:r w:rsidRPr="00FA7F69">
        <w:rPr>
          <w:b/>
          <w:bCs/>
          <w:color w:val="000000"/>
          <w:shd w:val="clear" w:color="auto" w:fill="FFFFFF"/>
        </w:rPr>
        <w:t xml:space="preserve"> Prof. </w:t>
      </w:r>
      <w:proofErr w:type="spellStart"/>
      <w:r w:rsidRPr="00FA7F69">
        <w:rPr>
          <w:b/>
          <w:bCs/>
          <w:color w:val="000000"/>
          <w:shd w:val="clear" w:color="auto" w:fill="FFFFFF"/>
        </w:rPr>
        <w:t>Ioannis</w:t>
      </w:r>
      <w:proofErr w:type="spellEnd"/>
      <w:r w:rsidRPr="00FA7F69">
        <w:rPr>
          <w:b/>
          <w:bCs/>
          <w:color w:val="000000"/>
          <w:shd w:val="clear" w:color="auto" w:fill="FFFFFF"/>
        </w:rPr>
        <w:t xml:space="preserve"> </w:t>
      </w:r>
      <w:proofErr w:type="spellStart"/>
      <w:r w:rsidRPr="00FA7F69">
        <w:rPr>
          <w:b/>
          <w:bCs/>
          <w:color w:val="000000"/>
          <w:shd w:val="clear" w:color="auto" w:fill="FFFFFF"/>
        </w:rPr>
        <w:t>Lambadaris</w:t>
      </w:r>
      <w:proofErr w:type="spellEnd"/>
      <w:r w:rsidRPr="00FA7F69">
        <w:rPr>
          <w:b/>
          <w:bCs/>
          <w:color w:val="000000"/>
          <w:shd w:val="clear" w:color="auto" w:fill="FFFFFF"/>
        </w:rPr>
        <w:t xml:space="preserve"> (Department of System</w:t>
      </w:r>
      <w:r w:rsidR="001767B4">
        <w:rPr>
          <w:b/>
          <w:bCs/>
          <w:color w:val="000000"/>
          <w:shd w:val="clear" w:color="auto" w:fill="FFFFFF"/>
        </w:rPr>
        <w:t>s</w:t>
      </w:r>
      <w:r w:rsidRPr="00FA7F69">
        <w:rPr>
          <w:b/>
          <w:bCs/>
          <w:color w:val="000000"/>
          <w:shd w:val="clear" w:color="auto" w:fill="FFFFFF"/>
        </w:rPr>
        <w:t xml:space="preserve"> &amp; Computer Engineering)</w:t>
      </w:r>
      <w:r>
        <w:rPr>
          <w:color w:val="000000"/>
          <w:shd w:val="clear" w:color="auto" w:fill="FFFFFF"/>
        </w:rPr>
        <w:t> </w:t>
      </w:r>
      <w:r w:rsidR="00FA7F69">
        <w:rPr>
          <w:color w:val="000000"/>
          <w:shd w:val="clear" w:color="auto" w:fill="FFFFFF"/>
        </w:rPr>
        <w:t xml:space="preserve">and </w:t>
      </w:r>
      <w:r>
        <w:rPr>
          <w:b/>
          <w:bCs/>
          <w:color w:val="000000"/>
          <w:shd w:val="clear" w:color="auto" w:fill="FFFFFF"/>
        </w:rPr>
        <w:t xml:space="preserve">Prof. </w:t>
      </w:r>
      <w:proofErr w:type="spellStart"/>
      <w:r>
        <w:rPr>
          <w:b/>
          <w:bCs/>
          <w:color w:val="000000"/>
          <w:shd w:val="clear" w:color="auto" w:fill="FFFFFF"/>
        </w:rPr>
        <w:t>Omair</w:t>
      </w:r>
      <w:proofErr w:type="spellEnd"/>
      <w:r>
        <w:rPr>
          <w:b/>
          <w:bCs/>
          <w:color w:val="000000"/>
          <w:shd w:val="clear" w:color="auto" w:fill="FFFFFF"/>
        </w:rPr>
        <w:t xml:space="preserve"> Shafiq</w:t>
      </w:r>
      <w:r w:rsidR="00FA7F69">
        <w:rPr>
          <w:b/>
          <w:bCs/>
          <w:color w:val="000000"/>
          <w:shd w:val="clear" w:color="auto" w:fill="FFFFFF"/>
        </w:rPr>
        <w:t xml:space="preserve"> (School of </w:t>
      </w:r>
      <w:r w:rsidR="00327A66">
        <w:rPr>
          <w:b/>
          <w:bCs/>
          <w:color w:val="000000"/>
          <w:shd w:val="clear" w:color="auto" w:fill="FFFFFF"/>
        </w:rPr>
        <w:t>Information</w:t>
      </w:r>
      <w:r w:rsidR="00FA7F69">
        <w:rPr>
          <w:b/>
          <w:bCs/>
          <w:color w:val="000000"/>
          <w:shd w:val="clear" w:color="auto" w:fill="FFFFFF"/>
        </w:rPr>
        <w:t xml:space="preserve"> &amp; Technology)</w:t>
      </w:r>
      <w:r>
        <w:rPr>
          <w:color w:val="000000"/>
          <w:shd w:val="clear" w:color="auto" w:fill="FFFFFF"/>
        </w:rPr>
        <w:t xml:space="preserve"> for their valuable guidance and motivation which was essential for the progress and completion of this </w:t>
      </w:r>
      <w:r w:rsidR="00FA7F69">
        <w:rPr>
          <w:color w:val="000000"/>
          <w:shd w:val="clear" w:color="auto" w:fill="FFFFFF"/>
        </w:rPr>
        <w:t>research work and its implementation</w:t>
      </w:r>
      <w:r>
        <w:rPr>
          <w:color w:val="000000"/>
          <w:shd w:val="clear" w:color="auto" w:fill="FFFFFF"/>
        </w:rPr>
        <w:t>.</w:t>
      </w:r>
      <w:r>
        <w:rPr>
          <w:color w:val="222222"/>
          <w:shd w:val="clear" w:color="auto" w:fill="FFFFFF"/>
        </w:rPr>
        <w:t xml:space="preserve"> Throughout the </w:t>
      </w:r>
      <w:r w:rsidR="007209E4">
        <w:rPr>
          <w:color w:val="222222"/>
          <w:shd w:val="clear" w:color="auto" w:fill="FFFFFF"/>
        </w:rPr>
        <w:t>whole time from beginning to end</w:t>
      </w:r>
      <w:r>
        <w:rPr>
          <w:color w:val="222222"/>
          <w:shd w:val="clear" w:color="auto" w:fill="FFFFFF"/>
        </w:rPr>
        <w:t xml:space="preserve"> </w:t>
      </w:r>
      <w:r w:rsidR="00FA7F69">
        <w:rPr>
          <w:color w:val="222222"/>
          <w:shd w:val="clear" w:color="auto" w:fill="FFFFFF"/>
        </w:rPr>
        <w:t>their</w:t>
      </w:r>
      <w:r>
        <w:rPr>
          <w:color w:val="222222"/>
          <w:shd w:val="clear" w:color="auto" w:fill="FFFFFF"/>
        </w:rPr>
        <w:t xml:space="preserve"> valuable guidance, tips and advises helped me in completing this task, and provide a clear and detailed picture of the topic</w:t>
      </w:r>
      <w:r w:rsidR="00FA7F69">
        <w:rPr>
          <w:color w:val="222222"/>
          <w:shd w:val="clear" w:color="auto" w:fill="FFFFFF"/>
        </w:rPr>
        <w:t xml:space="preserve"> which</w:t>
      </w:r>
      <w:r>
        <w:rPr>
          <w:color w:val="222222"/>
          <w:shd w:val="clear" w:color="auto" w:fill="FFFFFF"/>
        </w:rPr>
        <w:t xml:space="preserve"> is very helpful and guide </w:t>
      </w:r>
      <w:r w:rsidR="00FA7F69">
        <w:rPr>
          <w:color w:val="222222"/>
          <w:shd w:val="clear" w:color="auto" w:fill="FFFFFF"/>
        </w:rPr>
        <w:t>me</w:t>
      </w:r>
      <w:r>
        <w:rPr>
          <w:color w:val="222222"/>
          <w:shd w:val="clear" w:color="auto" w:fill="FFFFFF"/>
        </w:rPr>
        <w:t xml:space="preserve"> </w:t>
      </w:r>
      <w:r w:rsidR="00791FFF">
        <w:rPr>
          <w:color w:val="222222"/>
          <w:shd w:val="clear" w:color="auto" w:fill="FFFFFF"/>
        </w:rPr>
        <w:t>to accomplish this novel work.</w:t>
      </w:r>
    </w:p>
    <w:p w14:paraId="193B98F6" w14:textId="77777777" w:rsidR="007724DD" w:rsidRDefault="007724DD" w:rsidP="00DD2393">
      <w:pPr>
        <w:jc w:val="both"/>
      </w:pPr>
    </w:p>
    <w:p w14:paraId="2CCF6E9D" w14:textId="5F4D3738" w:rsidR="004D261D" w:rsidRDefault="00B87E77" w:rsidP="004D261D">
      <w:pPr>
        <w:ind w:left="1616" w:firstLine="202"/>
        <w:jc w:val="both"/>
      </w:pPr>
      <w:r w:rsidRPr="00CD5D0F">
        <w:t>REFERENCES</w:t>
      </w:r>
    </w:p>
    <w:p w14:paraId="41AD4D13" w14:textId="77777777" w:rsidR="004D261D" w:rsidRDefault="004D261D" w:rsidP="00453D48">
      <w:pPr>
        <w:ind w:left="1616" w:firstLine="202"/>
        <w:jc w:val="both"/>
      </w:pPr>
    </w:p>
    <w:p w14:paraId="3072AAEB" w14:textId="77777777" w:rsidR="004D261D" w:rsidRPr="004D261D" w:rsidRDefault="004D261D" w:rsidP="004D261D">
      <w:pPr>
        <w:autoSpaceDE w:val="0"/>
        <w:autoSpaceDN w:val="0"/>
        <w:adjustRightInd w:val="0"/>
      </w:pPr>
      <w:r>
        <w:t xml:space="preserve">[1] </w:t>
      </w:r>
      <w:r w:rsidRPr="004D261D">
        <w:t xml:space="preserve">Daniel </w:t>
      </w:r>
      <w:proofErr w:type="spellStart"/>
      <w:r w:rsidRPr="004D261D">
        <w:t>Guttentag</w:t>
      </w:r>
      <w:proofErr w:type="spellEnd"/>
      <w:r w:rsidRPr="004D261D">
        <w:t xml:space="preserve">, Stephen Smith, Luke </w:t>
      </w:r>
      <w:proofErr w:type="spellStart"/>
      <w:r w:rsidRPr="004D261D">
        <w:t>Potwarka</w:t>
      </w:r>
      <w:proofErr w:type="spellEnd"/>
      <w:r w:rsidRPr="004D261D">
        <w:t>, Mark</w:t>
      </w:r>
    </w:p>
    <w:p w14:paraId="3A13CB1E" w14:textId="77777777" w:rsidR="004D261D" w:rsidRPr="004D261D" w:rsidRDefault="004D261D" w:rsidP="004D261D">
      <w:pPr>
        <w:autoSpaceDE w:val="0"/>
        <w:autoSpaceDN w:val="0"/>
        <w:adjustRightInd w:val="0"/>
      </w:pPr>
      <w:proofErr w:type="spellStart"/>
      <w:r w:rsidRPr="004D261D">
        <w:t>Havitz</w:t>
      </w:r>
      <w:proofErr w:type="spellEnd"/>
      <w:r w:rsidRPr="004D261D">
        <w:t>,”Why Tourists Choose Airbnb: A Motivation-Based</w:t>
      </w:r>
    </w:p>
    <w:p w14:paraId="24641E42" w14:textId="77777777" w:rsidR="004D261D" w:rsidRDefault="004D261D" w:rsidP="004D261D">
      <w:pPr>
        <w:autoSpaceDE w:val="0"/>
        <w:autoSpaceDN w:val="0"/>
        <w:adjustRightInd w:val="0"/>
      </w:pPr>
      <w:r w:rsidRPr="004D261D">
        <w:t>Segmentation Study”, Journal of Travel Research, Vol 57, Issue</w:t>
      </w:r>
      <w:r>
        <w:t xml:space="preserve"> </w:t>
      </w:r>
      <w:r w:rsidRPr="004D261D">
        <w:t>3, pp. 342-359, 2017.</w:t>
      </w:r>
    </w:p>
    <w:p w14:paraId="2FE99415" w14:textId="77777777" w:rsidR="004D261D" w:rsidRPr="004D261D" w:rsidRDefault="004D261D" w:rsidP="004D261D">
      <w:pPr>
        <w:autoSpaceDE w:val="0"/>
        <w:autoSpaceDN w:val="0"/>
        <w:adjustRightInd w:val="0"/>
      </w:pPr>
    </w:p>
    <w:p w14:paraId="2EE2B5C2" w14:textId="77777777" w:rsidR="004D261D" w:rsidRDefault="004D261D" w:rsidP="004D261D">
      <w:pPr>
        <w:autoSpaceDE w:val="0"/>
        <w:autoSpaceDN w:val="0"/>
        <w:adjustRightInd w:val="0"/>
      </w:pPr>
      <w:r w:rsidRPr="004D261D">
        <w:t>[2]  The Statistics Portal. Number of Airbnb users in the United</w:t>
      </w:r>
      <w:r>
        <w:t xml:space="preserve"> </w:t>
      </w:r>
      <w:r w:rsidRPr="004D261D">
        <w:t xml:space="preserve">States from 2016 to 2022 (in millions). retrieved from  </w:t>
      </w:r>
      <w:hyperlink r:id="rId33" w:history="1">
        <w:r w:rsidRPr="00FE3811">
          <w:rPr>
            <w:rStyle w:val="Hyperlink"/>
          </w:rPr>
          <w:t>https://www.statista.com/statistics/346589/number-of-us –</w:t>
        </w:r>
        <w:proofErr w:type="spellStart"/>
        <w:r w:rsidRPr="00FE3811">
          <w:rPr>
            <w:rStyle w:val="Hyperlink"/>
          </w:rPr>
          <w:t>airbnb</w:t>
        </w:r>
        <w:proofErr w:type="spellEnd"/>
        <w:r w:rsidRPr="00FE3811">
          <w:rPr>
            <w:rStyle w:val="Hyperlink"/>
          </w:rPr>
          <w:t>-users/. 2018</w:t>
        </w:r>
      </w:hyperlink>
      <w:r w:rsidRPr="004D261D">
        <w:t>.</w:t>
      </w:r>
    </w:p>
    <w:p w14:paraId="4A639BEF" w14:textId="77777777" w:rsidR="004D261D" w:rsidRPr="004D261D" w:rsidRDefault="004D261D" w:rsidP="004D261D">
      <w:pPr>
        <w:autoSpaceDE w:val="0"/>
        <w:autoSpaceDN w:val="0"/>
        <w:adjustRightInd w:val="0"/>
      </w:pPr>
    </w:p>
    <w:p w14:paraId="6A61EC19" w14:textId="77777777" w:rsidR="004D261D" w:rsidRPr="004D261D" w:rsidRDefault="004D261D" w:rsidP="004D261D">
      <w:pPr>
        <w:autoSpaceDE w:val="0"/>
        <w:autoSpaceDN w:val="0"/>
        <w:adjustRightInd w:val="0"/>
      </w:pPr>
      <w:r w:rsidRPr="004D261D">
        <w:t xml:space="preserve">[3]  Paridhi Choudhary, Aniket Jain, Rahul </w:t>
      </w:r>
      <w:proofErr w:type="spellStart"/>
      <w:r w:rsidRPr="004D261D">
        <w:t>Baijal</w:t>
      </w:r>
      <w:proofErr w:type="spellEnd"/>
      <w:r w:rsidRPr="004D261D">
        <w:t>, Unravelling</w:t>
      </w:r>
    </w:p>
    <w:p w14:paraId="49AB77D6" w14:textId="77777777" w:rsidR="004D261D" w:rsidRPr="004D261D" w:rsidRDefault="004D261D" w:rsidP="004D261D">
      <w:pPr>
        <w:autoSpaceDE w:val="0"/>
        <w:autoSpaceDN w:val="0"/>
        <w:adjustRightInd w:val="0"/>
      </w:pPr>
      <w:r w:rsidRPr="004D261D">
        <w:t>“Airbnb Predicting Price for New Listing”, Cornell University</w:t>
      </w:r>
    </w:p>
    <w:p w14:paraId="52213724" w14:textId="77777777" w:rsidR="004D261D" w:rsidRPr="004D261D" w:rsidRDefault="004D261D" w:rsidP="004D261D">
      <w:pPr>
        <w:autoSpaceDE w:val="0"/>
        <w:autoSpaceDN w:val="0"/>
        <w:adjustRightInd w:val="0"/>
      </w:pPr>
      <w:r w:rsidRPr="004D261D">
        <w:t>Library, 2018.</w:t>
      </w:r>
    </w:p>
    <w:p w14:paraId="6DBA5343" w14:textId="77777777" w:rsidR="00DD2393" w:rsidRPr="00CD5D0F" w:rsidRDefault="00DD2393" w:rsidP="00453D48">
      <w:pPr>
        <w:ind w:left="1616" w:firstLine="202"/>
        <w:jc w:val="both"/>
      </w:pPr>
    </w:p>
    <w:p w14:paraId="1279955E" w14:textId="7CDDDB09" w:rsidR="00D37D7C" w:rsidRPr="00CD5D0F" w:rsidRDefault="00B45D39" w:rsidP="00FC348C">
      <w:pPr>
        <w:autoSpaceDE w:val="0"/>
        <w:autoSpaceDN w:val="0"/>
        <w:adjustRightInd w:val="0"/>
        <w:rPr>
          <w:iCs/>
        </w:rPr>
      </w:pPr>
      <w:r w:rsidRPr="00CD5D0F">
        <w:t>[</w:t>
      </w:r>
      <w:r w:rsidR="003A1A09">
        <w:t>4</w:t>
      </w:r>
      <w:r w:rsidRPr="00CD5D0F">
        <w:t xml:space="preserve">]. Ki-Hong Choi1, </w:t>
      </w:r>
      <w:proofErr w:type="spellStart"/>
      <w:r w:rsidRPr="00CD5D0F">
        <w:t>Joohyun</w:t>
      </w:r>
      <w:proofErr w:type="spellEnd"/>
      <w:r w:rsidRPr="00CD5D0F">
        <w:t xml:space="preserve"> Jung2, </w:t>
      </w:r>
      <w:proofErr w:type="spellStart"/>
      <w:r w:rsidRPr="00CD5D0F">
        <w:t>Suyeol</w:t>
      </w:r>
      <w:proofErr w:type="spellEnd"/>
      <w:r w:rsidRPr="00CD5D0F">
        <w:t xml:space="preserve"> Ryu3, </w:t>
      </w:r>
      <w:proofErr w:type="spellStart"/>
      <w:r w:rsidRPr="00CD5D0F">
        <w:t>Su</w:t>
      </w:r>
      <w:proofErr w:type="spellEnd"/>
      <w:r w:rsidRPr="00CD5D0F">
        <w:t xml:space="preserve">-Do Kim4 and </w:t>
      </w:r>
      <w:proofErr w:type="spellStart"/>
      <w:r w:rsidRPr="00CD5D0F">
        <w:t>Seong</w:t>
      </w:r>
      <w:proofErr w:type="spellEnd"/>
      <w:r w:rsidRPr="00CD5D0F">
        <w:t xml:space="preserve">-Min Yoon1,” The </w:t>
      </w:r>
      <w:proofErr w:type="spellStart"/>
      <w:r w:rsidRPr="00CD5D0F">
        <w:t>Relat</w:t>
      </w:r>
      <w:r w:rsidR="00552321" w:rsidRPr="00CD5D0F">
        <w:t>r</w:t>
      </w:r>
      <w:r w:rsidRPr="00CD5D0F">
        <w:t>ionship</w:t>
      </w:r>
      <w:proofErr w:type="spellEnd"/>
      <w:r w:rsidRPr="00CD5D0F">
        <w:t xml:space="preserve"> between Airbnb and the Hotel</w:t>
      </w:r>
      <w:r w:rsidR="00FC348C" w:rsidRPr="00CD5D0F">
        <w:t xml:space="preserve"> </w:t>
      </w:r>
      <w:r w:rsidRPr="00CD5D0F">
        <w:t xml:space="preserve">Revenue: In the Case of Korea”, </w:t>
      </w:r>
      <w:r w:rsidRPr="00CD5D0F">
        <w:rPr>
          <w:bCs/>
        </w:rPr>
        <w:t xml:space="preserve">Indian Journal of Science and Technology, </w:t>
      </w:r>
      <w:r w:rsidRPr="00CD5D0F">
        <w:rPr>
          <w:iCs/>
        </w:rPr>
        <w:t>Vol</w:t>
      </w:r>
      <w:r w:rsidR="00FC348C" w:rsidRPr="00CD5D0F">
        <w:rPr>
          <w:iCs/>
        </w:rPr>
        <w:t>. 8, ISSN : 0974-6846, 2015</w:t>
      </w:r>
    </w:p>
    <w:p w14:paraId="0FF6491E" w14:textId="77777777" w:rsidR="00217C18" w:rsidRPr="00CD5D0F" w:rsidRDefault="00217C18" w:rsidP="00FC348C">
      <w:pPr>
        <w:autoSpaceDE w:val="0"/>
        <w:autoSpaceDN w:val="0"/>
        <w:adjustRightInd w:val="0"/>
        <w:rPr>
          <w:iCs/>
        </w:rPr>
      </w:pPr>
    </w:p>
    <w:p w14:paraId="76F9468C" w14:textId="4934C9AC" w:rsidR="00217C18" w:rsidRPr="00CD5D0F" w:rsidRDefault="00147067" w:rsidP="00217C18">
      <w:pPr>
        <w:pStyle w:val="NormalWeb"/>
        <w:spacing w:before="0" w:beforeAutospacing="0" w:after="0" w:afterAutospacing="0"/>
        <w:textAlignment w:val="baseline"/>
        <w:rPr>
          <w:bCs/>
          <w:color w:val="000000" w:themeColor="text1"/>
          <w:sz w:val="20"/>
          <w:szCs w:val="20"/>
        </w:rPr>
      </w:pPr>
      <w:r w:rsidRPr="00CD5D0F">
        <w:rPr>
          <w:iCs/>
          <w:color w:val="000000" w:themeColor="text1"/>
          <w:sz w:val="20"/>
          <w:szCs w:val="20"/>
        </w:rPr>
        <w:t>[</w:t>
      </w:r>
      <w:r w:rsidR="003A1A09">
        <w:rPr>
          <w:iCs/>
          <w:color w:val="000000" w:themeColor="text1"/>
          <w:sz w:val="20"/>
          <w:szCs w:val="20"/>
        </w:rPr>
        <w:t>5</w:t>
      </w:r>
      <w:r w:rsidRPr="00CD5D0F">
        <w:rPr>
          <w:iCs/>
          <w:color w:val="000000" w:themeColor="text1"/>
          <w:sz w:val="20"/>
          <w:szCs w:val="20"/>
        </w:rPr>
        <w:t xml:space="preserve">]. </w:t>
      </w:r>
      <w:hyperlink r:id="rId34" w:history="1">
        <w:r w:rsidR="00217C18" w:rsidRPr="00CD5D0F">
          <w:rPr>
            <w:rStyle w:val="Hyperlink"/>
            <w:bCs/>
            <w:color w:val="000000" w:themeColor="text1"/>
            <w:sz w:val="20"/>
            <w:szCs w:val="20"/>
            <w:u w:val="none"/>
            <w:shd w:val="clear" w:color="auto" w:fill="FFFFFF"/>
          </w:rPr>
          <w:t>Laurent Son Nguyen</w:t>
        </w:r>
        <w:r w:rsidR="0036072E" w:rsidRPr="00CD5D0F">
          <w:rPr>
            <w:rStyle w:val="Hyperlink"/>
            <w:bCs/>
            <w:color w:val="000000" w:themeColor="text1"/>
            <w:sz w:val="20"/>
            <w:szCs w:val="20"/>
            <w:u w:val="none"/>
            <w:shd w:val="clear" w:color="auto" w:fill="FFFFFF"/>
          </w:rPr>
          <w:t>,</w:t>
        </w:r>
      </w:hyperlink>
      <w:r w:rsidR="00217C18" w:rsidRPr="00CD5D0F">
        <w:rPr>
          <w:bCs/>
          <w:color w:val="000000" w:themeColor="text1"/>
          <w:sz w:val="20"/>
          <w:szCs w:val="20"/>
          <w:shd w:val="clear" w:color="auto" w:fill="FFFFFF"/>
        </w:rPr>
        <w:t xml:space="preserve"> </w:t>
      </w:r>
      <w:hyperlink r:id="rId35" w:history="1">
        <w:r w:rsidR="00217C18" w:rsidRPr="00CD5D0F">
          <w:rPr>
            <w:rStyle w:val="Hyperlink"/>
            <w:bCs/>
            <w:color w:val="000000" w:themeColor="text1"/>
            <w:sz w:val="20"/>
            <w:szCs w:val="20"/>
            <w:u w:val="none"/>
            <w:shd w:val="clear" w:color="auto" w:fill="FFFFFF"/>
          </w:rPr>
          <w:t>Salvador Ruiz-Correa</w:t>
        </w:r>
        <w:r w:rsidR="0036072E" w:rsidRPr="00CD5D0F">
          <w:rPr>
            <w:rStyle w:val="Hyperlink"/>
            <w:bCs/>
            <w:color w:val="000000" w:themeColor="text1"/>
            <w:sz w:val="20"/>
            <w:szCs w:val="20"/>
            <w:u w:val="none"/>
            <w:shd w:val="clear" w:color="auto" w:fill="FFFFFF"/>
          </w:rPr>
          <w:t>,</w:t>
        </w:r>
      </w:hyperlink>
      <w:r w:rsidR="00217C18" w:rsidRPr="00CD5D0F">
        <w:rPr>
          <w:bCs/>
          <w:color w:val="000000" w:themeColor="text1"/>
          <w:sz w:val="20"/>
          <w:szCs w:val="20"/>
          <w:shd w:val="clear" w:color="auto" w:fill="FFFFFF"/>
        </w:rPr>
        <w:t xml:space="preserve"> </w:t>
      </w:r>
      <w:hyperlink r:id="rId36" w:history="1">
        <w:r w:rsidR="00217C18" w:rsidRPr="00CD5D0F">
          <w:rPr>
            <w:rStyle w:val="Hyperlink"/>
            <w:bCs/>
            <w:color w:val="000000" w:themeColor="text1"/>
            <w:sz w:val="20"/>
            <w:szCs w:val="20"/>
            <w:u w:val="none"/>
            <w:shd w:val="clear" w:color="auto" w:fill="FFFFFF"/>
          </w:rPr>
          <w:t>Marianne Schmid Mast</w:t>
        </w:r>
        <w:r w:rsidR="0036072E" w:rsidRPr="00CD5D0F">
          <w:rPr>
            <w:rStyle w:val="Hyperlink"/>
            <w:bCs/>
            <w:color w:val="000000" w:themeColor="text1"/>
            <w:sz w:val="20"/>
            <w:szCs w:val="20"/>
            <w:u w:val="none"/>
            <w:shd w:val="clear" w:color="auto" w:fill="FFFFFF"/>
          </w:rPr>
          <w:t>,</w:t>
        </w:r>
      </w:hyperlink>
      <w:r w:rsidR="0036072E" w:rsidRPr="00CD5D0F">
        <w:rPr>
          <w:color w:val="000000" w:themeColor="text1"/>
          <w:sz w:val="20"/>
          <w:szCs w:val="20"/>
        </w:rPr>
        <w:t xml:space="preserve"> </w:t>
      </w:r>
      <w:hyperlink r:id="rId37" w:history="1">
        <w:r w:rsidR="00217C18" w:rsidRPr="00CD5D0F">
          <w:rPr>
            <w:rStyle w:val="Hyperlink"/>
            <w:bCs/>
            <w:color w:val="000000" w:themeColor="text1"/>
            <w:sz w:val="20"/>
            <w:szCs w:val="20"/>
            <w:u w:val="none"/>
            <w:shd w:val="clear" w:color="auto" w:fill="FFFFFF"/>
          </w:rPr>
          <w:t xml:space="preserve">Daniel </w:t>
        </w:r>
        <w:proofErr w:type="spellStart"/>
        <w:r w:rsidR="00217C18" w:rsidRPr="00CD5D0F">
          <w:rPr>
            <w:rStyle w:val="Hyperlink"/>
            <w:bCs/>
            <w:color w:val="000000" w:themeColor="text1"/>
            <w:sz w:val="20"/>
            <w:szCs w:val="20"/>
            <w:u w:val="none"/>
            <w:shd w:val="clear" w:color="auto" w:fill="FFFFFF"/>
          </w:rPr>
          <w:t>Gatica</w:t>
        </w:r>
        <w:proofErr w:type="spellEnd"/>
        <w:r w:rsidR="00217C18" w:rsidRPr="00CD5D0F">
          <w:rPr>
            <w:rStyle w:val="Hyperlink"/>
            <w:bCs/>
            <w:color w:val="000000" w:themeColor="text1"/>
            <w:sz w:val="20"/>
            <w:szCs w:val="20"/>
            <w:u w:val="none"/>
            <w:shd w:val="clear" w:color="auto" w:fill="FFFFFF"/>
          </w:rPr>
          <w:t>-Perez</w:t>
        </w:r>
      </w:hyperlink>
      <w:r w:rsidR="00217C18" w:rsidRPr="00CD5D0F">
        <w:rPr>
          <w:color w:val="000000" w:themeColor="text1"/>
          <w:sz w:val="20"/>
          <w:szCs w:val="20"/>
        </w:rPr>
        <w:t xml:space="preserve">,” </w:t>
      </w:r>
      <w:hyperlink r:id="rId38" w:history="1">
        <w:r w:rsidR="00217C18" w:rsidRPr="00CD5D0F">
          <w:rPr>
            <w:rStyle w:val="Hyperlink"/>
            <w:bCs/>
            <w:color w:val="000000" w:themeColor="text1"/>
            <w:sz w:val="20"/>
            <w:szCs w:val="20"/>
            <w:u w:val="none"/>
            <w:shd w:val="clear" w:color="auto" w:fill="FFFFFF"/>
          </w:rPr>
          <w:t>Check Out This Place: Inferring Ambiance From Airbnb Photos</w:t>
        </w:r>
      </w:hyperlink>
      <w:r w:rsidR="00217C18" w:rsidRPr="00CD5D0F">
        <w:rPr>
          <w:color w:val="000000" w:themeColor="text1"/>
          <w:sz w:val="20"/>
          <w:szCs w:val="20"/>
        </w:rPr>
        <w:t xml:space="preserve">”, </w:t>
      </w:r>
      <w:hyperlink r:id="rId39" w:history="1">
        <w:r w:rsidR="00217C18" w:rsidRPr="00CD5D0F">
          <w:rPr>
            <w:rStyle w:val="Hyperlink"/>
            <w:bCs/>
            <w:color w:val="000000" w:themeColor="text1"/>
            <w:sz w:val="20"/>
            <w:szCs w:val="20"/>
            <w:u w:val="none"/>
            <w:shd w:val="clear" w:color="auto" w:fill="FFFFFF"/>
          </w:rPr>
          <w:t>IEEE Transactions on Multimedia</w:t>
        </w:r>
      </w:hyperlink>
      <w:r w:rsidR="00217C18" w:rsidRPr="00CD5D0F">
        <w:rPr>
          <w:color w:val="000000" w:themeColor="text1"/>
          <w:sz w:val="20"/>
          <w:szCs w:val="20"/>
        </w:rPr>
        <w:t>, 2018</w:t>
      </w:r>
    </w:p>
    <w:p w14:paraId="4B5A37DE" w14:textId="765FC888" w:rsidR="00147067" w:rsidRPr="00CD5D0F" w:rsidRDefault="00147067" w:rsidP="00FC348C">
      <w:pPr>
        <w:autoSpaceDE w:val="0"/>
        <w:autoSpaceDN w:val="0"/>
        <w:adjustRightInd w:val="0"/>
        <w:rPr>
          <w:iCs/>
        </w:rPr>
      </w:pPr>
    </w:p>
    <w:p w14:paraId="539CF1EE" w14:textId="1C67E1F5" w:rsidR="00217C18" w:rsidRPr="00CD5D0F" w:rsidRDefault="00217C18" w:rsidP="00B33A29">
      <w:pPr>
        <w:pStyle w:val="NormalWeb"/>
        <w:spacing w:before="0" w:beforeAutospacing="0" w:after="0" w:afterAutospacing="0"/>
        <w:rPr>
          <w:color w:val="000000" w:themeColor="text1"/>
          <w:sz w:val="20"/>
          <w:szCs w:val="20"/>
        </w:rPr>
      </w:pPr>
      <w:r w:rsidRPr="00CD5D0F">
        <w:rPr>
          <w:iCs/>
          <w:color w:val="000000" w:themeColor="text1"/>
          <w:sz w:val="20"/>
          <w:szCs w:val="20"/>
        </w:rPr>
        <w:t>[</w:t>
      </w:r>
      <w:r w:rsidR="003A1A09">
        <w:rPr>
          <w:iCs/>
          <w:color w:val="000000" w:themeColor="text1"/>
          <w:sz w:val="20"/>
          <w:szCs w:val="20"/>
        </w:rPr>
        <w:t>6</w:t>
      </w:r>
      <w:r w:rsidRPr="00CD5D0F">
        <w:rPr>
          <w:iCs/>
          <w:color w:val="000000" w:themeColor="text1"/>
          <w:sz w:val="20"/>
          <w:szCs w:val="20"/>
        </w:rPr>
        <w:t>]</w:t>
      </w:r>
      <w:r w:rsidR="00B33A29" w:rsidRPr="00CD5D0F">
        <w:rPr>
          <w:iCs/>
          <w:color w:val="000000" w:themeColor="text1"/>
          <w:sz w:val="20"/>
          <w:szCs w:val="20"/>
        </w:rPr>
        <w:t>.</w:t>
      </w:r>
      <w:r w:rsidR="00B33A29" w:rsidRPr="00CD5D0F">
        <w:rPr>
          <w:bCs/>
          <w:color w:val="000000" w:themeColor="text1"/>
          <w:sz w:val="20"/>
          <w:szCs w:val="20"/>
          <w:shd w:val="clear" w:color="auto" w:fill="FFFFFF"/>
        </w:rPr>
        <w:t xml:space="preserve"> </w:t>
      </w:r>
      <w:hyperlink r:id="rId40" w:history="1">
        <w:proofErr w:type="spellStart"/>
        <w:r w:rsidR="00B33A29" w:rsidRPr="00CD5D0F">
          <w:rPr>
            <w:rStyle w:val="Hyperlink"/>
            <w:bCs/>
            <w:color w:val="000000" w:themeColor="text1"/>
            <w:sz w:val="20"/>
            <w:szCs w:val="20"/>
            <w:u w:val="none"/>
            <w:shd w:val="clear" w:color="auto" w:fill="FFFFFF"/>
          </w:rPr>
          <w:t>Longhua</w:t>
        </w:r>
        <w:proofErr w:type="spellEnd"/>
        <w:r w:rsidR="00B33A29" w:rsidRPr="00CD5D0F">
          <w:rPr>
            <w:rStyle w:val="Hyperlink"/>
            <w:bCs/>
            <w:color w:val="000000" w:themeColor="text1"/>
            <w:sz w:val="20"/>
            <w:szCs w:val="20"/>
            <w:u w:val="none"/>
            <w:shd w:val="clear" w:color="auto" w:fill="FFFFFF"/>
          </w:rPr>
          <w:t xml:space="preserve"> Guo</w:t>
        </w:r>
        <w:r w:rsidR="0036072E" w:rsidRPr="00CD5D0F">
          <w:rPr>
            <w:rStyle w:val="Hyperlink"/>
            <w:bCs/>
            <w:color w:val="000000" w:themeColor="text1"/>
            <w:sz w:val="20"/>
            <w:szCs w:val="20"/>
            <w:u w:val="none"/>
            <w:shd w:val="clear" w:color="auto" w:fill="FFFFFF"/>
          </w:rPr>
          <w:t>,</w:t>
        </w:r>
      </w:hyperlink>
      <w:r w:rsidR="00B33A29" w:rsidRPr="00CD5D0F">
        <w:rPr>
          <w:bCs/>
          <w:color w:val="000000" w:themeColor="text1"/>
          <w:sz w:val="20"/>
          <w:szCs w:val="20"/>
          <w:shd w:val="clear" w:color="auto" w:fill="FFFFFF"/>
        </w:rPr>
        <w:t xml:space="preserve"> </w:t>
      </w:r>
      <w:hyperlink r:id="rId41" w:history="1">
        <w:r w:rsidR="00B33A29" w:rsidRPr="00CD5D0F">
          <w:rPr>
            <w:rStyle w:val="Hyperlink"/>
            <w:bCs/>
            <w:color w:val="000000" w:themeColor="text1"/>
            <w:sz w:val="20"/>
            <w:szCs w:val="20"/>
            <w:u w:val="none"/>
            <w:shd w:val="clear" w:color="auto" w:fill="FFFFFF"/>
          </w:rPr>
          <w:t>Jianhua Li</w:t>
        </w:r>
        <w:r w:rsidR="0036072E" w:rsidRPr="00CD5D0F">
          <w:rPr>
            <w:rStyle w:val="Hyperlink"/>
            <w:bCs/>
            <w:color w:val="000000" w:themeColor="text1"/>
            <w:sz w:val="20"/>
            <w:szCs w:val="20"/>
            <w:u w:val="none"/>
            <w:shd w:val="clear" w:color="auto" w:fill="FFFFFF"/>
          </w:rPr>
          <w:t>,</w:t>
        </w:r>
      </w:hyperlink>
      <w:r w:rsidR="00B33A29" w:rsidRPr="00CD5D0F">
        <w:rPr>
          <w:bCs/>
          <w:color w:val="000000" w:themeColor="text1"/>
          <w:sz w:val="20"/>
          <w:szCs w:val="20"/>
          <w:shd w:val="clear" w:color="auto" w:fill="FFFFFF"/>
        </w:rPr>
        <w:t xml:space="preserve"> </w:t>
      </w:r>
      <w:hyperlink r:id="rId42" w:history="1">
        <w:proofErr w:type="spellStart"/>
        <w:r w:rsidR="00B33A29" w:rsidRPr="00CD5D0F">
          <w:rPr>
            <w:rStyle w:val="Hyperlink"/>
            <w:bCs/>
            <w:color w:val="000000" w:themeColor="text1"/>
            <w:sz w:val="20"/>
            <w:szCs w:val="20"/>
            <w:u w:val="none"/>
            <w:shd w:val="clear" w:color="auto" w:fill="FFFFFF"/>
          </w:rPr>
          <w:t>Jie</w:t>
        </w:r>
        <w:proofErr w:type="spellEnd"/>
        <w:r w:rsidR="00B33A29" w:rsidRPr="00CD5D0F">
          <w:rPr>
            <w:rStyle w:val="Hyperlink"/>
            <w:bCs/>
            <w:color w:val="000000" w:themeColor="text1"/>
            <w:sz w:val="20"/>
            <w:szCs w:val="20"/>
            <w:u w:val="none"/>
            <w:shd w:val="clear" w:color="auto" w:fill="FFFFFF"/>
          </w:rPr>
          <w:t xml:space="preserve"> Wu</w:t>
        </w:r>
        <w:r w:rsidR="0036072E" w:rsidRPr="00CD5D0F">
          <w:rPr>
            <w:rStyle w:val="Hyperlink"/>
            <w:bCs/>
            <w:color w:val="000000" w:themeColor="text1"/>
            <w:sz w:val="20"/>
            <w:szCs w:val="20"/>
            <w:u w:val="none"/>
            <w:shd w:val="clear" w:color="auto" w:fill="FFFFFF"/>
          </w:rPr>
          <w:t>,</w:t>
        </w:r>
      </w:hyperlink>
      <w:r w:rsidR="00B33A29" w:rsidRPr="00CD5D0F">
        <w:rPr>
          <w:bCs/>
          <w:color w:val="000000" w:themeColor="text1"/>
          <w:sz w:val="20"/>
          <w:szCs w:val="20"/>
          <w:shd w:val="clear" w:color="auto" w:fill="FFFFFF"/>
        </w:rPr>
        <w:t xml:space="preserve"> </w:t>
      </w:r>
      <w:hyperlink r:id="rId43" w:history="1">
        <w:r w:rsidR="00B33A29" w:rsidRPr="00CD5D0F">
          <w:rPr>
            <w:rStyle w:val="Hyperlink"/>
            <w:bCs/>
            <w:color w:val="000000" w:themeColor="text1"/>
            <w:sz w:val="20"/>
            <w:szCs w:val="20"/>
            <w:u w:val="none"/>
            <w:shd w:val="clear" w:color="auto" w:fill="FFFFFF"/>
          </w:rPr>
          <w:t>Wei Chang</w:t>
        </w:r>
        <w:r w:rsidR="0036072E" w:rsidRPr="00CD5D0F">
          <w:rPr>
            <w:rStyle w:val="Hyperlink"/>
            <w:bCs/>
            <w:color w:val="000000" w:themeColor="text1"/>
            <w:sz w:val="20"/>
            <w:szCs w:val="20"/>
            <w:u w:val="none"/>
            <w:shd w:val="clear" w:color="auto" w:fill="FFFFFF"/>
          </w:rPr>
          <w:t>,</w:t>
        </w:r>
      </w:hyperlink>
      <w:r w:rsidR="00B33A29" w:rsidRPr="00CD5D0F">
        <w:rPr>
          <w:bCs/>
          <w:color w:val="000000" w:themeColor="text1"/>
          <w:sz w:val="20"/>
          <w:szCs w:val="20"/>
          <w:shd w:val="clear" w:color="auto" w:fill="FFFFFF"/>
        </w:rPr>
        <w:t xml:space="preserve"> </w:t>
      </w:r>
      <w:hyperlink r:id="rId44" w:history="1">
        <w:r w:rsidR="00B33A29" w:rsidRPr="00CD5D0F">
          <w:rPr>
            <w:rStyle w:val="Hyperlink"/>
            <w:bCs/>
            <w:color w:val="000000" w:themeColor="text1"/>
            <w:sz w:val="20"/>
            <w:szCs w:val="20"/>
            <w:u w:val="none"/>
            <w:shd w:val="clear" w:color="auto" w:fill="FFFFFF"/>
          </w:rPr>
          <w:t>Jun Wu</w:t>
        </w:r>
      </w:hyperlink>
      <w:r w:rsidR="00B33A29" w:rsidRPr="00CD5D0F">
        <w:rPr>
          <w:color w:val="000000" w:themeColor="text1"/>
          <w:sz w:val="20"/>
          <w:szCs w:val="20"/>
        </w:rPr>
        <w:t xml:space="preserve">, </w:t>
      </w:r>
      <w:r w:rsidR="00B33A29" w:rsidRPr="00CD5D0F">
        <w:rPr>
          <w:iCs/>
          <w:color w:val="000000" w:themeColor="text1"/>
          <w:sz w:val="20"/>
          <w:szCs w:val="20"/>
        </w:rPr>
        <w:t>“</w:t>
      </w:r>
      <w:hyperlink r:id="rId45" w:history="1">
        <w:r w:rsidR="00B33A29" w:rsidRPr="00CD5D0F">
          <w:rPr>
            <w:rStyle w:val="Hyperlink"/>
            <w:bCs/>
            <w:color w:val="000000" w:themeColor="text1"/>
            <w:sz w:val="20"/>
            <w:szCs w:val="20"/>
            <w:u w:val="none"/>
            <w:shd w:val="clear" w:color="auto" w:fill="FFFFFF"/>
          </w:rPr>
          <w:t>A Novel Airbnb Matching Scheme in Shared Economy Using Confidence and Prediction Uncertainty Analysis</w:t>
        </w:r>
      </w:hyperlink>
      <w:r w:rsidR="00B33A29" w:rsidRPr="00CD5D0F">
        <w:rPr>
          <w:color w:val="000000" w:themeColor="text1"/>
          <w:sz w:val="20"/>
          <w:szCs w:val="20"/>
        </w:rPr>
        <w:t>”, IEEE Access, 2018</w:t>
      </w:r>
    </w:p>
    <w:p w14:paraId="3406BCE1" w14:textId="2FBA0418" w:rsidR="00FC348C" w:rsidRPr="00CD5D0F" w:rsidRDefault="00FC348C" w:rsidP="00FC348C">
      <w:pPr>
        <w:autoSpaceDE w:val="0"/>
        <w:autoSpaceDN w:val="0"/>
        <w:adjustRightInd w:val="0"/>
      </w:pPr>
    </w:p>
    <w:p w14:paraId="4E298EDB" w14:textId="32AEA680" w:rsidR="0036072E" w:rsidRPr="00CD5D0F" w:rsidRDefault="0036072E" w:rsidP="0036072E">
      <w:pPr>
        <w:pStyle w:val="NormalWeb"/>
        <w:spacing w:before="0" w:beforeAutospacing="0" w:after="0" w:afterAutospacing="0"/>
        <w:rPr>
          <w:color w:val="000000" w:themeColor="text1"/>
          <w:sz w:val="20"/>
          <w:szCs w:val="20"/>
        </w:rPr>
      </w:pPr>
      <w:r w:rsidRPr="00CD5D0F">
        <w:rPr>
          <w:color w:val="000000" w:themeColor="text1"/>
          <w:sz w:val="20"/>
          <w:szCs w:val="20"/>
        </w:rPr>
        <w:t>[</w:t>
      </w:r>
      <w:r w:rsidR="003A1A09">
        <w:rPr>
          <w:color w:val="000000" w:themeColor="text1"/>
          <w:sz w:val="20"/>
          <w:szCs w:val="20"/>
        </w:rPr>
        <w:t>7</w:t>
      </w:r>
      <w:r w:rsidRPr="00CD5D0F">
        <w:rPr>
          <w:color w:val="000000" w:themeColor="text1"/>
          <w:sz w:val="20"/>
          <w:szCs w:val="20"/>
        </w:rPr>
        <w:t xml:space="preserve">]. </w:t>
      </w:r>
      <w:hyperlink r:id="rId46" w:history="1">
        <w:r w:rsidRPr="00CD5D0F">
          <w:rPr>
            <w:rStyle w:val="Hyperlink"/>
            <w:bCs/>
            <w:color w:val="000000" w:themeColor="text1"/>
            <w:sz w:val="20"/>
            <w:szCs w:val="20"/>
            <w:u w:val="none"/>
            <w:shd w:val="clear" w:color="auto" w:fill="FFFFFF"/>
          </w:rPr>
          <w:t>Qian Zhou</w:t>
        </w:r>
      </w:hyperlink>
      <w:r w:rsidRPr="00CD5D0F">
        <w:rPr>
          <w:bCs/>
          <w:color w:val="000000" w:themeColor="text1"/>
          <w:sz w:val="20"/>
          <w:szCs w:val="20"/>
          <w:shd w:val="clear" w:color="auto" w:fill="FFFFFF"/>
        </w:rPr>
        <w:t xml:space="preserve">, </w:t>
      </w:r>
      <w:hyperlink r:id="rId47" w:history="1">
        <w:r w:rsidRPr="00CD5D0F">
          <w:rPr>
            <w:rStyle w:val="Hyperlink"/>
            <w:bCs/>
            <w:color w:val="000000" w:themeColor="text1"/>
            <w:sz w:val="20"/>
            <w:szCs w:val="20"/>
            <w:u w:val="none"/>
            <w:shd w:val="clear" w:color="auto" w:fill="FFFFFF"/>
          </w:rPr>
          <w:t xml:space="preserve">Yang Chen, </w:t>
        </w:r>
      </w:hyperlink>
      <w:r w:rsidRPr="00CD5D0F">
        <w:rPr>
          <w:bCs/>
          <w:color w:val="000000" w:themeColor="text1"/>
          <w:sz w:val="20"/>
          <w:szCs w:val="20"/>
          <w:shd w:val="clear" w:color="auto" w:fill="FFFFFF"/>
        </w:rPr>
        <w:t xml:space="preserve"> </w:t>
      </w:r>
      <w:hyperlink r:id="rId48" w:history="1">
        <w:proofErr w:type="spellStart"/>
        <w:r w:rsidRPr="00CD5D0F">
          <w:rPr>
            <w:rStyle w:val="Hyperlink"/>
            <w:bCs/>
            <w:color w:val="000000" w:themeColor="text1"/>
            <w:sz w:val="20"/>
            <w:szCs w:val="20"/>
            <w:u w:val="none"/>
            <w:shd w:val="clear" w:color="auto" w:fill="FFFFFF"/>
          </w:rPr>
          <w:t>Chuanhao</w:t>
        </w:r>
        <w:proofErr w:type="spellEnd"/>
        <w:r w:rsidRPr="00CD5D0F">
          <w:rPr>
            <w:rStyle w:val="Hyperlink"/>
            <w:bCs/>
            <w:color w:val="000000" w:themeColor="text1"/>
            <w:sz w:val="20"/>
            <w:szCs w:val="20"/>
            <w:u w:val="none"/>
            <w:shd w:val="clear" w:color="auto" w:fill="FFFFFF"/>
          </w:rPr>
          <w:t xml:space="preserve"> Ma, </w:t>
        </w:r>
      </w:hyperlink>
      <w:r w:rsidRPr="00CD5D0F">
        <w:rPr>
          <w:bCs/>
          <w:color w:val="000000" w:themeColor="text1"/>
          <w:sz w:val="20"/>
          <w:szCs w:val="20"/>
          <w:shd w:val="clear" w:color="auto" w:fill="FFFFFF"/>
        </w:rPr>
        <w:t xml:space="preserve"> </w:t>
      </w:r>
      <w:hyperlink r:id="rId49" w:history="1">
        <w:r w:rsidRPr="00CD5D0F">
          <w:rPr>
            <w:rStyle w:val="Hyperlink"/>
            <w:bCs/>
            <w:color w:val="000000" w:themeColor="text1"/>
            <w:sz w:val="20"/>
            <w:szCs w:val="20"/>
            <w:u w:val="none"/>
            <w:shd w:val="clear" w:color="auto" w:fill="FFFFFF"/>
          </w:rPr>
          <w:t>Fei Li</w:t>
        </w:r>
      </w:hyperlink>
      <w:r w:rsidRPr="00CD5D0F">
        <w:rPr>
          <w:color w:val="000000" w:themeColor="text1"/>
          <w:sz w:val="20"/>
          <w:szCs w:val="20"/>
        </w:rPr>
        <w:t>,</w:t>
      </w:r>
      <w:r w:rsidRPr="00CD5D0F">
        <w:rPr>
          <w:bCs/>
          <w:color w:val="000000" w:themeColor="text1"/>
          <w:sz w:val="20"/>
          <w:szCs w:val="20"/>
          <w:shd w:val="clear" w:color="auto" w:fill="FFFFFF"/>
        </w:rPr>
        <w:t xml:space="preserve"> </w:t>
      </w:r>
      <w:hyperlink r:id="rId50" w:history="1">
        <w:r w:rsidRPr="00CD5D0F">
          <w:rPr>
            <w:rStyle w:val="Hyperlink"/>
            <w:bCs/>
            <w:color w:val="000000" w:themeColor="text1"/>
            <w:sz w:val="20"/>
            <w:szCs w:val="20"/>
            <w:u w:val="none"/>
            <w:shd w:val="clear" w:color="auto" w:fill="FFFFFF"/>
          </w:rPr>
          <w:t>Yu Xiao,</w:t>
        </w:r>
      </w:hyperlink>
      <w:r w:rsidRPr="00CD5D0F">
        <w:rPr>
          <w:bCs/>
          <w:color w:val="000000" w:themeColor="text1"/>
          <w:sz w:val="20"/>
          <w:szCs w:val="20"/>
          <w:shd w:val="clear" w:color="auto" w:fill="FFFFFF"/>
        </w:rPr>
        <w:t xml:space="preserve"> </w:t>
      </w:r>
      <w:hyperlink r:id="rId51" w:history="1">
        <w:r w:rsidRPr="00CD5D0F">
          <w:rPr>
            <w:rStyle w:val="Hyperlink"/>
            <w:bCs/>
            <w:color w:val="000000" w:themeColor="text1"/>
            <w:sz w:val="20"/>
            <w:szCs w:val="20"/>
            <w:u w:val="none"/>
            <w:shd w:val="clear" w:color="auto" w:fill="FFFFFF"/>
          </w:rPr>
          <w:t>Xin Wang,</w:t>
        </w:r>
      </w:hyperlink>
      <w:r w:rsidRPr="00CD5D0F">
        <w:rPr>
          <w:bCs/>
          <w:color w:val="000000" w:themeColor="text1"/>
          <w:sz w:val="20"/>
          <w:szCs w:val="20"/>
          <w:shd w:val="clear" w:color="auto" w:fill="FFFFFF"/>
        </w:rPr>
        <w:t xml:space="preserve"> </w:t>
      </w:r>
      <w:hyperlink r:id="rId52" w:history="1">
        <w:proofErr w:type="spellStart"/>
        <w:r w:rsidRPr="00CD5D0F">
          <w:rPr>
            <w:rStyle w:val="Hyperlink"/>
            <w:bCs/>
            <w:color w:val="000000" w:themeColor="text1"/>
            <w:sz w:val="20"/>
            <w:szCs w:val="20"/>
            <w:u w:val="none"/>
            <w:shd w:val="clear" w:color="auto" w:fill="FFFFFF"/>
          </w:rPr>
          <w:t>Xiaoming</w:t>
        </w:r>
        <w:proofErr w:type="spellEnd"/>
        <w:r w:rsidRPr="00CD5D0F">
          <w:rPr>
            <w:rStyle w:val="Hyperlink"/>
            <w:bCs/>
            <w:color w:val="000000" w:themeColor="text1"/>
            <w:sz w:val="20"/>
            <w:szCs w:val="20"/>
            <w:u w:val="none"/>
            <w:shd w:val="clear" w:color="auto" w:fill="FFFFFF"/>
          </w:rPr>
          <w:t xml:space="preserve"> Fu</w:t>
        </w:r>
      </w:hyperlink>
      <w:r w:rsidRPr="00CD5D0F">
        <w:rPr>
          <w:color w:val="000000" w:themeColor="text1"/>
          <w:sz w:val="20"/>
          <w:szCs w:val="20"/>
        </w:rPr>
        <w:t>, “</w:t>
      </w:r>
      <w:r w:rsidRPr="00CD5D0F">
        <w:rPr>
          <w:bCs/>
          <w:color w:val="000000" w:themeColor="text1"/>
          <w:sz w:val="20"/>
          <w:szCs w:val="20"/>
          <w:shd w:val="clear" w:color="auto" w:fill="FFFFFF"/>
        </w:rPr>
        <w:t xml:space="preserve"> </w:t>
      </w:r>
      <w:hyperlink r:id="rId53" w:history="1">
        <w:r w:rsidRPr="00CD5D0F">
          <w:rPr>
            <w:rStyle w:val="Hyperlink"/>
            <w:bCs/>
            <w:color w:val="000000" w:themeColor="text1"/>
            <w:sz w:val="20"/>
            <w:szCs w:val="20"/>
            <w:u w:val="none"/>
            <w:shd w:val="clear" w:color="auto" w:fill="FFFFFF"/>
          </w:rPr>
          <w:t xml:space="preserve">Measurement and Analysis of the Reviews in Airbnb </w:t>
        </w:r>
      </w:hyperlink>
      <w:r w:rsidRPr="00CD5D0F">
        <w:rPr>
          <w:color w:val="000000" w:themeColor="text1"/>
          <w:sz w:val="20"/>
          <w:szCs w:val="20"/>
        </w:rPr>
        <w:t xml:space="preserve">”, </w:t>
      </w:r>
      <w:hyperlink r:id="rId54" w:history="1">
        <w:r w:rsidRPr="00CD5D0F">
          <w:rPr>
            <w:rStyle w:val="Hyperlink"/>
            <w:bCs/>
            <w:color w:val="000000" w:themeColor="text1"/>
            <w:sz w:val="20"/>
            <w:szCs w:val="20"/>
            <w:u w:val="none"/>
            <w:shd w:val="clear" w:color="auto" w:fill="FFFFFF"/>
          </w:rPr>
          <w:t>2018 IFIP Networking Conference (IFIP Networking) and Workshops</w:t>
        </w:r>
      </w:hyperlink>
      <w:r w:rsidRPr="00CD5D0F">
        <w:rPr>
          <w:color w:val="000000" w:themeColor="text1"/>
          <w:sz w:val="20"/>
          <w:szCs w:val="20"/>
        </w:rPr>
        <w:t>, 2018</w:t>
      </w:r>
    </w:p>
    <w:p w14:paraId="0CCF29EA" w14:textId="0287B148" w:rsidR="0036072E" w:rsidRPr="00CD5D0F" w:rsidRDefault="0036072E" w:rsidP="0036072E">
      <w:pPr>
        <w:pStyle w:val="NormalWeb"/>
        <w:spacing w:before="0" w:beforeAutospacing="0" w:after="0" w:afterAutospacing="0"/>
        <w:rPr>
          <w:color w:val="000000" w:themeColor="text1"/>
          <w:sz w:val="20"/>
          <w:szCs w:val="20"/>
        </w:rPr>
      </w:pPr>
    </w:p>
    <w:p w14:paraId="2264A91C" w14:textId="490062CA" w:rsidR="00370B0B" w:rsidRPr="00CD5D0F" w:rsidRDefault="0036072E" w:rsidP="00370B0B">
      <w:pPr>
        <w:shd w:val="clear" w:color="auto" w:fill="FFFFFF"/>
        <w:rPr>
          <w:color w:val="333333"/>
        </w:rPr>
      </w:pPr>
      <w:r w:rsidRPr="00CD5D0F">
        <w:rPr>
          <w:color w:val="000000" w:themeColor="text1"/>
        </w:rPr>
        <w:t>[</w:t>
      </w:r>
      <w:r w:rsidR="003A1A09">
        <w:rPr>
          <w:color w:val="000000" w:themeColor="text1"/>
        </w:rPr>
        <w:t>8</w:t>
      </w:r>
      <w:r w:rsidR="00163535" w:rsidRPr="00CD5D0F">
        <w:rPr>
          <w:color w:val="000000" w:themeColor="text1"/>
        </w:rPr>
        <w:t xml:space="preserve">]. M. </w:t>
      </w:r>
      <w:proofErr w:type="spellStart"/>
      <w:r w:rsidR="00163535" w:rsidRPr="00CD5D0F">
        <w:rPr>
          <w:color w:val="000000" w:themeColor="text1"/>
        </w:rPr>
        <w:t>Abdar</w:t>
      </w:r>
      <w:proofErr w:type="spellEnd"/>
      <w:r w:rsidR="00163535" w:rsidRPr="00CD5D0F">
        <w:rPr>
          <w:color w:val="000000" w:themeColor="text1"/>
        </w:rPr>
        <w:t>,</w:t>
      </w:r>
      <w:r w:rsidR="00370B0B" w:rsidRPr="00CD5D0F">
        <w:rPr>
          <w:color w:val="333333"/>
        </w:rPr>
        <w:t xml:space="preserve"> K. Lai, </w:t>
      </w:r>
      <w:r w:rsidR="00163535" w:rsidRPr="00CD5D0F">
        <w:rPr>
          <w:color w:val="000000" w:themeColor="text1"/>
        </w:rPr>
        <w:t>Ny Yen, “</w:t>
      </w:r>
      <w:r w:rsidR="00370B0B" w:rsidRPr="00CD5D0F">
        <w:rPr>
          <w:color w:val="333333"/>
        </w:rPr>
        <w:t>Crowd Preference Mining and Analysis Based on Regional Characteristics on Airbnb”, International Conference on Cybernetics, IEEE, 2017</w:t>
      </w:r>
    </w:p>
    <w:p w14:paraId="7E15BFC0" w14:textId="77777777" w:rsidR="00370B0B" w:rsidRPr="00CD5D0F" w:rsidRDefault="00370B0B" w:rsidP="00370B0B">
      <w:pPr>
        <w:shd w:val="clear" w:color="auto" w:fill="FFFFFF"/>
        <w:rPr>
          <w:color w:val="333333"/>
        </w:rPr>
      </w:pPr>
    </w:p>
    <w:p w14:paraId="6438C6EB" w14:textId="1AB83216" w:rsidR="00AA485D" w:rsidRPr="00CD5D0F" w:rsidRDefault="00AA485D" w:rsidP="00AA485D">
      <w:pPr>
        <w:rPr>
          <w:color w:val="000000"/>
          <w:shd w:val="clear" w:color="auto" w:fill="FFFFFF"/>
        </w:rPr>
      </w:pPr>
      <w:r w:rsidRPr="00CD5D0F">
        <w:rPr>
          <w:color w:val="000000" w:themeColor="text1"/>
        </w:rPr>
        <w:lastRenderedPageBreak/>
        <w:t>[</w:t>
      </w:r>
      <w:r w:rsidR="003A1A09">
        <w:rPr>
          <w:color w:val="000000" w:themeColor="text1"/>
        </w:rPr>
        <w:t>9</w:t>
      </w:r>
      <w:r w:rsidRPr="00CD5D0F">
        <w:rPr>
          <w:color w:val="000000" w:themeColor="text1"/>
        </w:rPr>
        <w:t>].</w:t>
      </w:r>
      <w:r w:rsidRPr="00CD5D0F">
        <w:t xml:space="preserve"> </w:t>
      </w:r>
      <w:proofErr w:type="spellStart"/>
      <w:r w:rsidRPr="00CD5D0F">
        <w:t>Czesław</w:t>
      </w:r>
      <w:proofErr w:type="spellEnd"/>
      <w:r w:rsidRPr="00CD5D0F">
        <w:t xml:space="preserve"> </w:t>
      </w:r>
      <w:proofErr w:type="spellStart"/>
      <w:r w:rsidRPr="00CD5D0F">
        <w:t>Adamiak</w:t>
      </w:r>
      <w:proofErr w:type="spellEnd"/>
      <w:r w:rsidRPr="00CD5D0F">
        <w:t xml:space="preserve"> , Barbara </w:t>
      </w:r>
      <w:proofErr w:type="spellStart"/>
      <w:r w:rsidRPr="00CD5D0F">
        <w:t>Szyda</w:t>
      </w:r>
      <w:proofErr w:type="spellEnd"/>
      <w:r w:rsidRPr="00CD5D0F">
        <w:t xml:space="preserve">, Anna </w:t>
      </w:r>
      <w:proofErr w:type="spellStart"/>
      <w:r w:rsidRPr="00CD5D0F">
        <w:t>Dubownik</w:t>
      </w:r>
      <w:proofErr w:type="spellEnd"/>
      <w:r w:rsidRPr="00CD5D0F">
        <w:t>, David García-Álvarez ,“Airbnb Offer in Spain—Spatial Analysis of the Pattern and Determinants of Its Distribution”,”</w:t>
      </w:r>
      <w:r w:rsidRPr="00CD5D0F">
        <w:rPr>
          <w:color w:val="000000"/>
          <w:shd w:val="clear" w:color="auto" w:fill="FFFFFF"/>
        </w:rPr>
        <w:t xml:space="preserve"> IEEE Transactions on Big Data”, 2019</w:t>
      </w:r>
    </w:p>
    <w:p w14:paraId="01D992A0" w14:textId="12DAA6AC" w:rsidR="00163535" w:rsidRPr="00CD5D0F" w:rsidRDefault="00163535" w:rsidP="00AA485D">
      <w:pPr>
        <w:rPr>
          <w:color w:val="000000"/>
          <w:shd w:val="clear" w:color="auto" w:fill="FFFFFF"/>
        </w:rPr>
      </w:pPr>
    </w:p>
    <w:p w14:paraId="6938BDD8" w14:textId="41170C88" w:rsidR="00163535" w:rsidRPr="00CD5D0F" w:rsidRDefault="00163535" w:rsidP="00370B0B">
      <w:pPr>
        <w:autoSpaceDE w:val="0"/>
        <w:autoSpaceDN w:val="0"/>
        <w:adjustRightInd w:val="0"/>
      </w:pPr>
      <w:r w:rsidRPr="00CD5D0F">
        <w:rPr>
          <w:color w:val="000000"/>
          <w:shd w:val="clear" w:color="auto" w:fill="FFFFFF"/>
        </w:rPr>
        <w:t>[</w:t>
      </w:r>
      <w:r w:rsidR="003A1A09">
        <w:rPr>
          <w:color w:val="000000"/>
          <w:shd w:val="clear" w:color="auto" w:fill="FFFFFF"/>
        </w:rPr>
        <w:t>10</w:t>
      </w:r>
      <w:r w:rsidRPr="00CD5D0F">
        <w:rPr>
          <w:color w:val="000000"/>
          <w:shd w:val="clear" w:color="auto" w:fill="FFFFFF"/>
        </w:rPr>
        <w:t xml:space="preserve">]. </w:t>
      </w:r>
      <w:r w:rsidRPr="00CD5D0F">
        <w:rPr>
          <w:color w:val="000000"/>
        </w:rPr>
        <w:t xml:space="preserve">Giovanni </w:t>
      </w:r>
      <w:proofErr w:type="spellStart"/>
      <w:r w:rsidRPr="00CD5D0F">
        <w:rPr>
          <w:color w:val="000000"/>
        </w:rPr>
        <w:t>Quattrone</w:t>
      </w:r>
      <w:proofErr w:type="spellEnd"/>
      <w:r w:rsidRPr="00CD5D0F">
        <w:rPr>
          <w:color w:val="000000"/>
        </w:rPr>
        <w:t xml:space="preserve">, Andrew </w:t>
      </w:r>
      <w:proofErr w:type="spellStart"/>
      <w:r w:rsidRPr="00CD5D0F">
        <w:rPr>
          <w:color w:val="000000"/>
        </w:rPr>
        <w:t>Greatorex</w:t>
      </w:r>
      <w:proofErr w:type="spellEnd"/>
      <w:r w:rsidRPr="00CD5D0F">
        <w:rPr>
          <w:color w:val="000000"/>
        </w:rPr>
        <w:t xml:space="preserve">, Daniele </w:t>
      </w:r>
      <w:proofErr w:type="spellStart"/>
      <w:r w:rsidRPr="00CD5D0F">
        <w:rPr>
          <w:color w:val="000000"/>
        </w:rPr>
        <w:t>Quercia</w:t>
      </w:r>
      <w:proofErr w:type="spellEnd"/>
      <w:r w:rsidRPr="00CD5D0F">
        <w:rPr>
          <w:color w:val="000000"/>
        </w:rPr>
        <w:t xml:space="preserve">, </w:t>
      </w:r>
      <w:proofErr w:type="spellStart"/>
      <w:r w:rsidRPr="00CD5D0F">
        <w:rPr>
          <w:color w:val="000000"/>
        </w:rPr>
        <w:t>Licia</w:t>
      </w:r>
      <w:proofErr w:type="spellEnd"/>
      <w:r w:rsidRPr="00CD5D0F">
        <w:rPr>
          <w:color w:val="000000"/>
        </w:rPr>
        <w:t xml:space="preserve"> Capra</w:t>
      </w:r>
      <w:r w:rsidRPr="00CD5D0F">
        <w:rPr>
          <w:color w:val="0000FF"/>
        </w:rPr>
        <w:t xml:space="preserve"> </w:t>
      </w:r>
      <w:r w:rsidRPr="00CD5D0F">
        <w:rPr>
          <w:color w:val="000000"/>
        </w:rPr>
        <w:t xml:space="preserve">and </w:t>
      </w:r>
      <w:proofErr w:type="spellStart"/>
      <w:r w:rsidRPr="00CD5D0F">
        <w:rPr>
          <w:color w:val="000000"/>
        </w:rPr>
        <w:t>Mirco</w:t>
      </w:r>
      <w:proofErr w:type="spellEnd"/>
      <w:r w:rsidRPr="00CD5D0F">
        <w:rPr>
          <w:color w:val="000000"/>
        </w:rPr>
        <w:t xml:space="preserve"> </w:t>
      </w:r>
      <w:proofErr w:type="spellStart"/>
      <w:r w:rsidRPr="00CD5D0F">
        <w:rPr>
          <w:color w:val="000000"/>
        </w:rPr>
        <w:t>Musolesi</w:t>
      </w:r>
      <w:proofErr w:type="spellEnd"/>
      <w:r w:rsidRPr="00CD5D0F">
        <w:rPr>
          <w:color w:val="000000"/>
        </w:rPr>
        <w:t>, “</w:t>
      </w:r>
      <w:r w:rsidRPr="00CD5D0F">
        <w:t>Analyzing and predicting the spatial</w:t>
      </w:r>
      <w:r w:rsidR="00370B0B" w:rsidRPr="00CD5D0F">
        <w:t xml:space="preserve"> </w:t>
      </w:r>
      <w:r w:rsidRPr="00CD5D0F">
        <w:t>penetration of Airbnb in U.S. cities</w:t>
      </w:r>
      <w:r w:rsidRPr="00CD5D0F">
        <w:rPr>
          <w:color w:val="000000"/>
        </w:rPr>
        <w:t xml:space="preserve">”, </w:t>
      </w:r>
      <w:r w:rsidR="00A30FFF" w:rsidRPr="00CD5D0F">
        <w:rPr>
          <w:color w:val="000000"/>
        </w:rPr>
        <w:t>EPJ Data Science, 2017</w:t>
      </w:r>
    </w:p>
    <w:p w14:paraId="53A4E1DB" w14:textId="77797D99" w:rsidR="00A30FFF" w:rsidRPr="00CD5D0F" w:rsidRDefault="00A30FFF" w:rsidP="00163535">
      <w:pPr>
        <w:rPr>
          <w:color w:val="000000"/>
        </w:rPr>
      </w:pPr>
    </w:p>
    <w:p w14:paraId="0AD45E22" w14:textId="635B6D79" w:rsidR="00A30FFF" w:rsidRPr="00CD5D0F" w:rsidRDefault="00A30FFF" w:rsidP="00A30FFF">
      <w:pPr>
        <w:autoSpaceDE w:val="0"/>
        <w:autoSpaceDN w:val="0"/>
        <w:adjustRightInd w:val="0"/>
      </w:pPr>
      <w:r w:rsidRPr="00CD5D0F">
        <w:rPr>
          <w:color w:val="000000"/>
        </w:rPr>
        <w:t>[</w:t>
      </w:r>
      <w:r w:rsidR="003A1A09">
        <w:rPr>
          <w:color w:val="000000"/>
        </w:rPr>
        <w:t>11</w:t>
      </w:r>
      <w:r w:rsidRPr="00CD5D0F">
        <w:rPr>
          <w:color w:val="000000"/>
        </w:rPr>
        <w:t xml:space="preserve">]. </w:t>
      </w:r>
      <w:r w:rsidRPr="00CD5D0F">
        <w:t xml:space="preserve">Hanna </w:t>
      </w:r>
      <w:proofErr w:type="spellStart"/>
      <w:r w:rsidRPr="00CD5D0F">
        <w:t>Leea</w:t>
      </w:r>
      <w:proofErr w:type="spellEnd"/>
      <w:r w:rsidRPr="00CD5D0F">
        <w:t xml:space="preserve">, Sung-Byung </w:t>
      </w:r>
      <w:proofErr w:type="spellStart"/>
      <w:r w:rsidRPr="00CD5D0F">
        <w:t>Yangb</w:t>
      </w:r>
      <w:proofErr w:type="spellEnd"/>
      <w:r w:rsidRPr="00CD5D0F">
        <w:t xml:space="preserve">, </w:t>
      </w:r>
      <w:proofErr w:type="spellStart"/>
      <w:r w:rsidRPr="00CD5D0F">
        <w:t>Chulmo</w:t>
      </w:r>
      <w:proofErr w:type="spellEnd"/>
      <w:r w:rsidRPr="00CD5D0F">
        <w:t xml:space="preserve"> </w:t>
      </w:r>
      <w:proofErr w:type="spellStart"/>
      <w:r w:rsidRPr="00CD5D0F">
        <w:t>Koob</w:t>
      </w:r>
      <w:proofErr w:type="spellEnd"/>
      <w:r w:rsidRPr="00CD5D0F">
        <w:t>,</w:t>
      </w:r>
      <w:r w:rsidRPr="00CD5D0F">
        <w:rPr>
          <w:rFonts w:eastAsia="MS Gothic"/>
        </w:rPr>
        <w:t xml:space="preserve">” </w:t>
      </w:r>
      <w:r w:rsidRPr="00CD5D0F">
        <w:t>Exploring the effect of Airbnb hosts' attachment and psychological ownership in the sharing economy”, Tourism Management, 2018</w:t>
      </w:r>
    </w:p>
    <w:p w14:paraId="3459A5D2" w14:textId="6E3B3F74" w:rsidR="001504E7" w:rsidRPr="00CD5D0F" w:rsidRDefault="001504E7" w:rsidP="00AA485D">
      <w:pPr>
        <w:rPr>
          <w:color w:val="000000"/>
          <w:shd w:val="clear" w:color="auto" w:fill="FFFFFF"/>
        </w:rPr>
      </w:pPr>
    </w:p>
    <w:p w14:paraId="71FE40FF" w14:textId="5619557B" w:rsidR="001504E7" w:rsidRPr="00CD5D0F" w:rsidRDefault="001504E7" w:rsidP="00AA485D">
      <w:pPr>
        <w:rPr>
          <w:color w:val="000000"/>
          <w:shd w:val="clear" w:color="auto" w:fill="FFFFFF"/>
        </w:rPr>
      </w:pPr>
      <w:r w:rsidRPr="00CD5D0F">
        <w:rPr>
          <w:color w:val="000000"/>
          <w:shd w:val="clear" w:color="auto" w:fill="FFFFFF"/>
        </w:rPr>
        <w:t>[</w:t>
      </w:r>
      <w:r w:rsidR="003A1A09">
        <w:rPr>
          <w:color w:val="000000"/>
          <w:shd w:val="clear" w:color="auto" w:fill="FFFFFF"/>
        </w:rPr>
        <w:t>12</w:t>
      </w:r>
      <w:r w:rsidRPr="00CD5D0F">
        <w:rPr>
          <w:color w:val="000000"/>
          <w:shd w:val="clear" w:color="auto" w:fill="FFFFFF"/>
        </w:rPr>
        <w:t xml:space="preserve">]. Wang Min, Li Lu, </w:t>
      </w:r>
      <w:r w:rsidR="008B4C6F" w:rsidRPr="00CD5D0F">
        <w:rPr>
          <w:color w:val="000000"/>
          <w:shd w:val="clear" w:color="auto" w:fill="FFFFFF"/>
        </w:rPr>
        <w:t xml:space="preserve">“Who Wants to live like a </w:t>
      </w:r>
      <w:r w:rsidR="00C0350C" w:rsidRPr="00CD5D0F">
        <w:rPr>
          <w:color w:val="000000"/>
          <w:shd w:val="clear" w:color="auto" w:fill="FFFFFF"/>
        </w:rPr>
        <w:t>local?</w:t>
      </w:r>
      <w:r w:rsidR="008B4C6F" w:rsidRPr="00CD5D0F">
        <w:rPr>
          <w:color w:val="000000"/>
          <w:shd w:val="clear" w:color="auto" w:fill="FFFFFF"/>
        </w:rPr>
        <w:t xml:space="preserve"> An analysis of Determinants of Consumers’ intention to choose Airbnb”, ICMSE, IEEE, 2017</w:t>
      </w:r>
    </w:p>
    <w:p w14:paraId="245735F2" w14:textId="262E2DCE" w:rsidR="00AA485D" w:rsidRPr="00CD5D0F" w:rsidRDefault="00AA485D" w:rsidP="0036072E">
      <w:pPr>
        <w:pStyle w:val="NormalWeb"/>
        <w:spacing w:before="0" w:beforeAutospacing="0" w:after="0" w:afterAutospacing="0"/>
        <w:rPr>
          <w:color w:val="000000" w:themeColor="text1"/>
          <w:sz w:val="20"/>
          <w:szCs w:val="20"/>
        </w:rPr>
      </w:pPr>
    </w:p>
    <w:p w14:paraId="0E3BDDDF" w14:textId="569B7FC5" w:rsidR="0036072E" w:rsidRPr="00CD5D0F" w:rsidRDefault="00C452FD" w:rsidP="00FC348C">
      <w:pPr>
        <w:autoSpaceDE w:val="0"/>
        <w:autoSpaceDN w:val="0"/>
        <w:adjustRightInd w:val="0"/>
      </w:pPr>
      <w:r w:rsidRPr="00CD5D0F">
        <w:t>[1</w:t>
      </w:r>
      <w:r w:rsidR="003A1A09">
        <w:t>3</w:t>
      </w:r>
      <w:r w:rsidRPr="00CD5D0F">
        <w:t xml:space="preserve">]. </w:t>
      </w:r>
      <w:r w:rsidR="00C0350C" w:rsidRPr="00CD5D0F">
        <w:t xml:space="preserve">Raza Hasan, Mehdi </w:t>
      </w:r>
      <w:proofErr w:type="spellStart"/>
      <w:r w:rsidR="00C0350C" w:rsidRPr="00CD5D0F">
        <w:t>Birgach</w:t>
      </w:r>
      <w:proofErr w:type="spellEnd"/>
      <w:r w:rsidR="00C0350C" w:rsidRPr="00CD5D0F">
        <w:t>, “Critical success Factors behind the Sustainability of the sharing Economy”, International conference on Software Engineering Research management and application, 2016</w:t>
      </w:r>
    </w:p>
    <w:p w14:paraId="106A78D6" w14:textId="5FAA6E26" w:rsidR="007724DD" w:rsidRPr="00CD5D0F" w:rsidRDefault="007724DD" w:rsidP="00FC348C">
      <w:pPr>
        <w:autoSpaceDE w:val="0"/>
        <w:autoSpaceDN w:val="0"/>
        <w:adjustRightInd w:val="0"/>
      </w:pPr>
    </w:p>
    <w:p w14:paraId="50D2F2D4" w14:textId="503B4F8D" w:rsidR="008422DA" w:rsidRPr="00CD5D0F" w:rsidRDefault="007724DD" w:rsidP="008422DA">
      <w:pPr>
        <w:autoSpaceDE w:val="0"/>
        <w:autoSpaceDN w:val="0"/>
        <w:adjustRightInd w:val="0"/>
        <w:rPr>
          <w:color w:val="231F20"/>
        </w:rPr>
      </w:pPr>
      <w:r w:rsidRPr="00CD5D0F">
        <w:t>[1</w:t>
      </w:r>
      <w:r w:rsidR="003A1A09">
        <w:t>4</w:t>
      </w:r>
      <w:r w:rsidRPr="00CD5D0F">
        <w:t xml:space="preserve">] </w:t>
      </w:r>
      <w:proofErr w:type="spellStart"/>
      <w:r w:rsidR="008422DA" w:rsidRPr="00CD5D0F">
        <w:rPr>
          <w:color w:val="231F20"/>
        </w:rPr>
        <w:t>Kun</w:t>
      </w:r>
      <w:proofErr w:type="spellEnd"/>
      <w:r w:rsidR="008422DA" w:rsidRPr="00CD5D0F">
        <w:rPr>
          <w:color w:val="231F20"/>
        </w:rPr>
        <w:t xml:space="preserve"> Wang , </w:t>
      </w:r>
      <w:proofErr w:type="spellStart"/>
      <w:r w:rsidR="008422DA" w:rsidRPr="00CD5D0F">
        <w:rPr>
          <w:color w:val="231F20"/>
        </w:rPr>
        <w:t>Chenhan</w:t>
      </w:r>
      <w:proofErr w:type="spellEnd"/>
      <w:r w:rsidR="008422DA" w:rsidRPr="00CD5D0F">
        <w:rPr>
          <w:color w:val="231F20"/>
        </w:rPr>
        <w:t xml:space="preserve"> Xu , Yan Zhang,</w:t>
      </w:r>
      <w:r w:rsidR="00844867" w:rsidRPr="00CD5D0F">
        <w:rPr>
          <w:color w:val="231F20"/>
        </w:rPr>
        <w:t xml:space="preserve"> </w:t>
      </w:r>
      <w:r w:rsidR="008422DA" w:rsidRPr="00CD5D0F">
        <w:rPr>
          <w:color w:val="231F20"/>
        </w:rPr>
        <w:t xml:space="preserve">Song Guo ,Albert Y. </w:t>
      </w:r>
      <w:proofErr w:type="spellStart"/>
      <w:r w:rsidR="008422DA" w:rsidRPr="00CD5D0F">
        <w:rPr>
          <w:color w:val="231F20"/>
        </w:rPr>
        <w:t>Zomaya</w:t>
      </w:r>
      <w:proofErr w:type="spellEnd"/>
      <w:r w:rsidR="008422DA" w:rsidRPr="00CD5D0F">
        <w:rPr>
          <w:color w:val="231F20"/>
        </w:rPr>
        <w:t>, “Robust Big Data Analytics for Electricity Price</w:t>
      </w:r>
    </w:p>
    <w:p w14:paraId="2850A1CA" w14:textId="34B0B373" w:rsidR="007724DD" w:rsidRPr="00CD5D0F" w:rsidRDefault="008422DA" w:rsidP="008422DA">
      <w:pPr>
        <w:autoSpaceDE w:val="0"/>
        <w:autoSpaceDN w:val="0"/>
        <w:adjustRightInd w:val="0"/>
        <w:rPr>
          <w:color w:val="231F20"/>
        </w:rPr>
      </w:pPr>
      <w:r w:rsidRPr="00CD5D0F">
        <w:rPr>
          <w:color w:val="231F20"/>
        </w:rPr>
        <w:t>Forecasting in the Smart Grid</w:t>
      </w:r>
      <w:r w:rsidR="00844867" w:rsidRPr="00CD5D0F">
        <w:rPr>
          <w:color w:val="231F20"/>
        </w:rPr>
        <w:t>”, IEEE Transactions on Big Data, Vol. 5, 2019</w:t>
      </w:r>
    </w:p>
    <w:p w14:paraId="2A1F9152" w14:textId="77777777" w:rsidR="00844867" w:rsidRPr="00CD5D0F" w:rsidRDefault="00844867" w:rsidP="008422DA">
      <w:pPr>
        <w:autoSpaceDE w:val="0"/>
        <w:autoSpaceDN w:val="0"/>
        <w:adjustRightInd w:val="0"/>
        <w:rPr>
          <w:color w:val="231F20"/>
        </w:rPr>
      </w:pPr>
    </w:p>
    <w:p w14:paraId="455CD878" w14:textId="562B927C" w:rsidR="008422DA" w:rsidRPr="00CD5D0F" w:rsidRDefault="005C53FE" w:rsidP="008422DA">
      <w:pPr>
        <w:autoSpaceDE w:val="0"/>
        <w:autoSpaceDN w:val="0"/>
        <w:adjustRightInd w:val="0"/>
      </w:pPr>
      <w:r w:rsidRPr="00CD5D0F">
        <w:rPr>
          <w:color w:val="231F20"/>
        </w:rPr>
        <w:t xml:space="preserve"> </w:t>
      </w:r>
      <w:r w:rsidR="008422DA" w:rsidRPr="00CD5D0F">
        <w:rPr>
          <w:color w:val="231F20"/>
        </w:rPr>
        <w:t>[1</w:t>
      </w:r>
      <w:r w:rsidR="003A1A09">
        <w:rPr>
          <w:color w:val="231F20"/>
        </w:rPr>
        <w:t>5</w:t>
      </w:r>
      <w:r w:rsidR="008422DA" w:rsidRPr="00CD5D0F">
        <w:rPr>
          <w:color w:val="231F20"/>
        </w:rPr>
        <w:t xml:space="preserve">] </w:t>
      </w:r>
      <w:proofErr w:type="spellStart"/>
      <w:r w:rsidR="008422DA" w:rsidRPr="00CD5D0F">
        <w:t>Subhajit</w:t>
      </w:r>
      <w:proofErr w:type="spellEnd"/>
      <w:r w:rsidR="008422DA" w:rsidRPr="00CD5D0F">
        <w:t xml:space="preserve"> </w:t>
      </w:r>
      <w:proofErr w:type="spellStart"/>
      <w:r w:rsidR="008422DA" w:rsidRPr="00CD5D0F">
        <w:t>Sidhanta</w:t>
      </w:r>
      <w:proofErr w:type="spellEnd"/>
      <w:r w:rsidR="008422DA" w:rsidRPr="00CD5D0F">
        <w:t xml:space="preserve">, Wojciech </w:t>
      </w:r>
      <w:proofErr w:type="spellStart"/>
      <w:r w:rsidR="008422DA" w:rsidRPr="00CD5D0F">
        <w:t>Golab</w:t>
      </w:r>
      <w:proofErr w:type="spellEnd"/>
      <w:r w:rsidR="008422DA" w:rsidRPr="00CD5D0F">
        <w:t xml:space="preserve">, </w:t>
      </w:r>
      <w:proofErr w:type="spellStart"/>
      <w:r w:rsidR="008422DA" w:rsidRPr="00CD5D0F">
        <w:t>Supratik</w:t>
      </w:r>
      <w:proofErr w:type="spellEnd"/>
      <w:r w:rsidR="008422DA" w:rsidRPr="00CD5D0F">
        <w:t xml:space="preserve"> Mukhopadhyay, “Deadline-Aware Cost Optimization for Spark</w:t>
      </w:r>
      <w:r w:rsidR="00844867" w:rsidRPr="00CD5D0F">
        <w:t>”, IEEE Transactions on Big Data, Vol. 6, 2018</w:t>
      </w:r>
    </w:p>
    <w:p w14:paraId="3F1C7092" w14:textId="77777777" w:rsidR="00844867" w:rsidRPr="00CD5D0F" w:rsidRDefault="00844867" w:rsidP="008422DA">
      <w:pPr>
        <w:autoSpaceDE w:val="0"/>
        <w:autoSpaceDN w:val="0"/>
        <w:adjustRightInd w:val="0"/>
      </w:pPr>
    </w:p>
    <w:p w14:paraId="7C2421FD" w14:textId="60215751" w:rsidR="008422DA" w:rsidRPr="00CD5D0F" w:rsidRDefault="008422DA" w:rsidP="008422DA">
      <w:pPr>
        <w:autoSpaceDE w:val="0"/>
        <w:autoSpaceDN w:val="0"/>
        <w:adjustRightInd w:val="0"/>
        <w:rPr>
          <w:bCs/>
          <w:color w:val="000000" w:themeColor="text1"/>
        </w:rPr>
      </w:pPr>
      <w:r w:rsidRPr="00CD5D0F">
        <w:t>[1</w:t>
      </w:r>
      <w:r w:rsidR="003A1A09">
        <w:t>6</w:t>
      </w:r>
      <w:r w:rsidRPr="00CD5D0F">
        <w:t xml:space="preserve">] </w:t>
      </w:r>
      <w:proofErr w:type="spellStart"/>
      <w:r w:rsidRPr="00CD5D0F">
        <w:t>Malav</w:t>
      </w:r>
      <w:proofErr w:type="spellEnd"/>
      <w:r w:rsidRPr="00CD5D0F">
        <w:t xml:space="preserve"> Shastri, </w:t>
      </w:r>
      <w:proofErr w:type="spellStart"/>
      <w:r w:rsidRPr="00CD5D0F">
        <w:t>Sudipta</w:t>
      </w:r>
      <w:proofErr w:type="spellEnd"/>
      <w:r w:rsidRPr="00CD5D0F">
        <w:t xml:space="preserve"> Roy and </w:t>
      </w:r>
      <w:proofErr w:type="spellStart"/>
      <w:r w:rsidRPr="00CD5D0F">
        <w:t>Mamta</w:t>
      </w:r>
      <w:proofErr w:type="spellEnd"/>
      <w:r w:rsidRPr="00CD5D0F">
        <w:t xml:space="preserve"> Mittal, </w:t>
      </w:r>
      <w:r w:rsidRPr="00CD5D0F">
        <w:rPr>
          <w:color w:val="000000" w:themeColor="text1"/>
        </w:rPr>
        <w:t>“</w:t>
      </w:r>
      <w:r w:rsidRPr="00CD5D0F">
        <w:rPr>
          <w:bCs/>
          <w:color w:val="000000" w:themeColor="text1"/>
        </w:rPr>
        <w:t>Stock Price Prediction using Artificial Neural Model: An</w:t>
      </w:r>
    </w:p>
    <w:p w14:paraId="3500F028" w14:textId="4051D820" w:rsidR="008422DA" w:rsidRPr="00CD5D0F" w:rsidRDefault="008422DA" w:rsidP="008422DA">
      <w:pPr>
        <w:autoSpaceDE w:val="0"/>
        <w:autoSpaceDN w:val="0"/>
        <w:adjustRightInd w:val="0"/>
        <w:rPr>
          <w:bCs/>
        </w:rPr>
      </w:pPr>
      <w:r w:rsidRPr="00CD5D0F">
        <w:rPr>
          <w:bCs/>
          <w:color w:val="000000" w:themeColor="text1"/>
        </w:rPr>
        <w:t xml:space="preserve">Application of Big Data”, </w:t>
      </w:r>
      <w:r w:rsidRPr="00CD5D0F">
        <w:rPr>
          <w:bCs/>
        </w:rPr>
        <w:t>EAI Endorsed Transactions</w:t>
      </w:r>
    </w:p>
    <w:p w14:paraId="6758919D" w14:textId="411759CB" w:rsidR="008422DA" w:rsidRPr="00CD5D0F" w:rsidRDefault="008422DA" w:rsidP="008422DA">
      <w:pPr>
        <w:autoSpaceDE w:val="0"/>
        <w:autoSpaceDN w:val="0"/>
        <w:adjustRightInd w:val="0"/>
        <w:rPr>
          <w:bCs/>
        </w:rPr>
      </w:pPr>
      <w:r w:rsidRPr="00CD5D0F">
        <w:rPr>
          <w:bCs/>
        </w:rPr>
        <w:t>on Scalable Information Systems, 2019</w:t>
      </w:r>
    </w:p>
    <w:p w14:paraId="37DCA8E6" w14:textId="77777777" w:rsidR="00844867" w:rsidRPr="00CD5D0F" w:rsidRDefault="00844867" w:rsidP="008422DA">
      <w:pPr>
        <w:autoSpaceDE w:val="0"/>
        <w:autoSpaceDN w:val="0"/>
        <w:adjustRightInd w:val="0"/>
        <w:rPr>
          <w:bCs/>
        </w:rPr>
      </w:pPr>
    </w:p>
    <w:p w14:paraId="5AC657B9" w14:textId="2CAAB1A4" w:rsidR="008422DA" w:rsidRPr="00CD5D0F" w:rsidRDefault="008422DA" w:rsidP="008422DA">
      <w:pPr>
        <w:autoSpaceDE w:val="0"/>
        <w:autoSpaceDN w:val="0"/>
        <w:adjustRightInd w:val="0"/>
        <w:rPr>
          <w:bCs/>
        </w:rPr>
      </w:pPr>
      <w:r w:rsidRPr="00CD5D0F">
        <w:rPr>
          <w:bCs/>
        </w:rPr>
        <w:t>[1</w:t>
      </w:r>
      <w:r w:rsidR="003A1A09">
        <w:rPr>
          <w:bCs/>
        </w:rPr>
        <w:t>7</w:t>
      </w:r>
      <w:r w:rsidRPr="00CD5D0F">
        <w:rPr>
          <w:bCs/>
        </w:rPr>
        <w:t xml:space="preserve">] Ying Yu, </w:t>
      </w:r>
      <w:proofErr w:type="spellStart"/>
      <w:r w:rsidRPr="00CD5D0F">
        <w:rPr>
          <w:bCs/>
        </w:rPr>
        <w:t>Yirui</w:t>
      </w:r>
      <w:proofErr w:type="spellEnd"/>
      <w:r w:rsidRPr="00CD5D0F">
        <w:rPr>
          <w:bCs/>
        </w:rPr>
        <w:t xml:space="preserve"> Wang, </w:t>
      </w:r>
      <w:proofErr w:type="spellStart"/>
      <w:r w:rsidRPr="00CD5D0F">
        <w:rPr>
          <w:bCs/>
        </w:rPr>
        <w:t>Shangce</w:t>
      </w:r>
      <w:proofErr w:type="spellEnd"/>
      <w:r w:rsidRPr="00CD5D0F">
        <w:rPr>
          <w:bCs/>
        </w:rPr>
        <w:t xml:space="preserve"> </w:t>
      </w:r>
      <w:proofErr w:type="spellStart"/>
      <w:r w:rsidRPr="00CD5D0F">
        <w:rPr>
          <w:bCs/>
        </w:rPr>
        <w:t>Gao,Zheng</w:t>
      </w:r>
      <w:proofErr w:type="spellEnd"/>
      <w:r w:rsidRPr="00CD5D0F">
        <w:rPr>
          <w:bCs/>
        </w:rPr>
        <w:t xml:space="preserve"> Tang, “Statistical Modeling and Prediction for Tourism</w:t>
      </w:r>
      <w:r w:rsidR="00232EA3" w:rsidRPr="00CD5D0F">
        <w:rPr>
          <w:bCs/>
        </w:rPr>
        <w:t xml:space="preserve"> </w:t>
      </w:r>
      <w:r w:rsidRPr="00CD5D0F">
        <w:rPr>
          <w:bCs/>
        </w:rPr>
        <w:t xml:space="preserve">Economy Using Dendritic Neural Network”, </w:t>
      </w:r>
      <w:r w:rsidRPr="00CD5D0F">
        <w:t>Computational Intelligence and Neuroscience, 2017</w:t>
      </w:r>
    </w:p>
    <w:p w14:paraId="4E0DCE89" w14:textId="77777777" w:rsidR="00232EA3" w:rsidRPr="00CD5D0F" w:rsidRDefault="00232EA3" w:rsidP="008422DA">
      <w:pPr>
        <w:autoSpaceDE w:val="0"/>
        <w:autoSpaceDN w:val="0"/>
        <w:adjustRightInd w:val="0"/>
      </w:pPr>
    </w:p>
    <w:p w14:paraId="5D4FFD90" w14:textId="26B5E4AC" w:rsidR="008422DA" w:rsidRPr="00CD5D0F" w:rsidRDefault="008422DA" w:rsidP="008422DA">
      <w:pPr>
        <w:autoSpaceDE w:val="0"/>
        <w:autoSpaceDN w:val="0"/>
        <w:adjustRightInd w:val="0"/>
        <w:rPr>
          <w:bCs/>
        </w:rPr>
      </w:pPr>
      <w:r w:rsidRPr="00CD5D0F">
        <w:t>[1</w:t>
      </w:r>
      <w:r w:rsidR="003A1A09">
        <w:t>8</w:t>
      </w:r>
      <w:r w:rsidRPr="00CD5D0F">
        <w:t xml:space="preserve">] </w:t>
      </w:r>
      <w:r w:rsidRPr="00CD5D0F">
        <w:rPr>
          <w:bCs/>
        </w:rPr>
        <w:t xml:space="preserve">Mathias Longo, </w:t>
      </w:r>
      <w:proofErr w:type="spellStart"/>
      <w:r w:rsidRPr="00CD5D0F">
        <w:rPr>
          <w:bCs/>
        </w:rPr>
        <w:t>Matías</w:t>
      </w:r>
      <w:proofErr w:type="spellEnd"/>
      <w:r w:rsidRPr="00CD5D0F">
        <w:rPr>
          <w:bCs/>
        </w:rPr>
        <w:t xml:space="preserve"> Hirsch, Cristian </w:t>
      </w:r>
      <w:proofErr w:type="spellStart"/>
      <w:r w:rsidRPr="00CD5D0F">
        <w:rPr>
          <w:bCs/>
        </w:rPr>
        <w:t>Mateos</w:t>
      </w:r>
      <w:proofErr w:type="spellEnd"/>
      <w:r w:rsidR="00232EA3" w:rsidRPr="00CD5D0F">
        <w:rPr>
          <w:bCs/>
        </w:rPr>
        <w:t xml:space="preserve">, </w:t>
      </w:r>
      <w:r w:rsidRPr="00CD5D0F">
        <w:rPr>
          <w:bCs/>
        </w:rPr>
        <w:t xml:space="preserve">Alejandro Zunino, </w:t>
      </w:r>
      <w:r w:rsidR="00232EA3" w:rsidRPr="00CD5D0F">
        <w:rPr>
          <w:bCs/>
        </w:rPr>
        <w:t>“</w:t>
      </w:r>
      <w:r w:rsidRPr="00CD5D0F">
        <w:rPr>
          <w:bCs/>
        </w:rPr>
        <w:t>Towards Integrating Mobile Devices into Dew</w:t>
      </w:r>
      <w:r w:rsidR="00232EA3" w:rsidRPr="00CD5D0F">
        <w:rPr>
          <w:bCs/>
        </w:rPr>
        <w:t xml:space="preserve"> </w:t>
      </w:r>
      <w:r w:rsidRPr="00CD5D0F">
        <w:rPr>
          <w:bCs/>
        </w:rPr>
        <w:t>Computing: A Model for Hour-Wise Prediction</w:t>
      </w:r>
    </w:p>
    <w:p w14:paraId="7927A7D4" w14:textId="684F805E" w:rsidR="008422DA" w:rsidRPr="00CD5D0F" w:rsidRDefault="008422DA" w:rsidP="008422DA">
      <w:pPr>
        <w:autoSpaceDE w:val="0"/>
        <w:autoSpaceDN w:val="0"/>
        <w:adjustRightInd w:val="0"/>
        <w:rPr>
          <w:bCs/>
        </w:rPr>
      </w:pPr>
      <w:r w:rsidRPr="00CD5D0F">
        <w:rPr>
          <w:bCs/>
        </w:rPr>
        <w:t>of Energy Availability</w:t>
      </w:r>
      <w:r w:rsidR="00232EA3" w:rsidRPr="00CD5D0F">
        <w:rPr>
          <w:bCs/>
        </w:rPr>
        <w:t>”</w:t>
      </w:r>
      <w:r w:rsidRPr="00CD5D0F">
        <w:rPr>
          <w:bCs/>
        </w:rPr>
        <w:t>,</w:t>
      </w:r>
      <w:r w:rsidR="00232EA3" w:rsidRPr="00CD5D0F">
        <w:rPr>
          <w:bCs/>
        </w:rPr>
        <w:t xml:space="preserve"> MDPI, </w:t>
      </w:r>
      <w:r w:rsidRPr="00CD5D0F">
        <w:rPr>
          <w:bCs/>
        </w:rPr>
        <w:t xml:space="preserve"> 2019</w:t>
      </w:r>
    </w:p>
    <w:p w14:paraId="2887646E" w14:textId="77777777" w:rsidR="00232EA3" w:rsidRPr="00CD5D0F" w:rsidRDefault="00232EA3" w:rsidP="008422DA">
      <w:pPr>
        <w:autoSpaceDE w:val="0"/>
        <w:autoSpaceDN w:val="0"/>
        <w:adjustRightInd w:val="0"/>
        <w:rPr>
          <w:bCs/>
        </w:rPr>
      </w:pPr>
    </w:p>
    <w:p w14:paraId="0B64D232" w14:textId="7BC67FB0" w:rsidR="008422DA" w:rsidRPr="00CD5D0F" w:rsidRDefault="008422DA" w:rsidP="008422DA">
      <w:pPr>
        <w:autoSpaceDE w:val="0"/>
        <w:autoSpaceDN w:val="0"/>
        <w:adjustRightInd w:val="0"/>
      </w:pPr>
      <w:r w:rsidRPr="00CD5D0F">
        <w:rPr>
          <w:bCs/>
        </w:rPr>
        <w:t>[1</w:t>
      </w:r>
      <w:r w:rsidR="003A1A09">
        <w:rPr>
          <w:bCs/>
        </w:rPr>
        <w:t>9</w:t>
      </w:r>
      <w:r w:rsidRPr="00CD5D0F">
        <w:rPr>
          <w:bCs/>
        </w:rPr>
        <w:t xml:space="preserve">] </w:t>
      </w:r>
      <w:r w:rsidR="00232EA3" w:rsidRPr="00CD5D0F">
        <w:t xml:space="preserve">Sheikh Mohammad Idrees , M. Afshar </w:t>
      </w:r>
      <w:proofErr w:type="spellStart"/>
      <w:r w:rsidR="00232EA3" w:rsidRPr="00CD5D0F">
        <w:t>Alam</w:t>
      </w:r>
      <w:proofErr w:type="spellEnd"/>
      <w:r w:rsidR="00232EA3" w:rsidRPr="00CD5D0F">
        <w:t xml:space="preserve">, </w:t>
      </w:r>
      <w:proofErr w:type="spellStart"/>
      <w:r w:rsidR="00232EA3" w:rsidRPr="00CD5D0F">
        <w:t>Parul</w:t>
      </w:r>
      <w:proofErr w:type="spellEnd"/>
      <w:r w:rsidR="00232EA3" w:rsidRPr="00CD5D0F">
        <w:t xml:space="preserve"> Agarwal</w:t>
      </w:r>
      <w:r w:rsidRPr="00CD5D0F">
        <w:t>, “A Prediction Approach for Stock Market</w:t>
      </w:r>
    </w:p>
    <w:p w14:paraId="2E4A4BCB" w14:textId="5C6C8527" w:rsidR="008422DA" w:rsidRPr="00CD5D0F" w:rsidRDefault="008422DA" w:rsidP="008422DA">
      <w:pPr>
        <w:autoSpaceDE w:val="0"/>
        <w:autoSpaceDN w:val="0"/>
        <w:adjustRightInd w:val="0"/>
      </w:pPr>
      <w:r w:rsidRPr="00CD5D0F">
        <w:t xml:space="preserve">Volatility Based on Time Series Data”, </w:t>
      </w:r>
      <w:r w:rsidR="00232EA3" w:rsidRPr="00CD5D0F">
        <w:t>IEEE Access, 2019</w:t>
      </w:r>
    </w:p>
    <w:p w14:paraId="4A3D16CA" w14:textId="77777777" w:rsidR="00232EA3" w:rsidRPr="00CD5D0F" w:rsidRDefault="00232EA3" w:rsidP="008422DA">
      <w:pPr>
        <w:autoSpaceDE w:val="0"/>
        <w:autoSpaceDN w:val="0"/>
        <w:adjustRightInd w:val="0"/>
      </w:pPr>
    </w:p>
    <w:p w14:paraId="02DB9A37" w14:textId="4CAABE72" w:rsidR="008422DA" w:rsidRPr="00CD5D0F" w:rsidRDefault="008422DA" w:rsidP="008422DA">
      <w:pPr>
        <w:autoSpaceDE w:val="0"/>
        <w:autoSpaceDN w:val="0"/>
        <w:adjustRightInd w:val="0"/>
      </w:pPr>
      <w:r w:rsidRPr="00CD5D0F">
        <w:t>[</w:t>
      </w:r>
      <w:r w:rsidR="003A1A09">
        <w:t>20</w:t>
      </w:r>
      <w:r w:rsidRPr="00CD5D0F">
        <w:t xml:space="preserve">] </w:t>
      </w:r>
      <w:r w:rsidR="00232EA3" w:rsidRPr="00CD5D0F">
        <w:t xml:space="preserve">Mohsin Munir, Shoaib Ahmed Siddiqui, Andreas </w:t>
      </w:r>
      <w:proofErr w:type="spellStart"/>
      <w:r w:rsidR="00232EA3" w:rsidRPr="00CD5D0F">
        <w:t>Dengel</w:t>
      </w:r>
      <w:proofErr w:type="spellEnd"/>
      <w:r w:rsidR="00232EA3" w:rsidRPr="00CD5D0F">
        <w:t xml:space="preserve">, </w:t>
      </w:r>
      <w:proofErr w:type="spellStart"/>
      <w:r w:rsidR="00232EA3" w:rsidRPr="00CD5D0F">
        <w:t>Sheraz</w:t>
      </w:r>
      <w:proofErr w:type="spellEnd"/>
      <w:r w:rsidR="00232EA3" w:rsidRPr="00CD5D0F">
        <w:t xml:space="preserve"> Ahmed</w:t>
      </w:r>
      <w:r w:rsidRPr="00CD5D0F">
        <w:t xml:space="preserve">, </w:t>
      </w:r>
      <w:r w:rsidR="00232EA3" w:rsidRPr="00CD5D0F">
        <w:t xml:space="preserve"> </w:t>
      </w:r>
      <w:r w:rsidRPr="00CD5D0F">
        <w:t>“</w:t>
      </w:r>
      <w:proofErr w:type="spellStart"/>
      <w:r w:rsidRPr="00CD5D0F">
        <w:t>DeepAnT</w:t>
      </w:r>
      <w:proofErr w:type="spellEnd"/>
      <w:r w:rsidRPr="00CD5D0F">
        <w:t>: A Deep Learning Approach for</w:t>
      </w:r>
      <w:r w:rsidR="00232EA3" w:rsidRPr="00CD5D0F">
        <w:t xml:space="preserve"> </w:t>
      </w:r>
      <w:r w:rsidRPr="00CD5D0F">
        <w:t>Unsupervised Anomaly Detection</w:t>
      </w:r>
      <w:r w:rsidR="00232EA3" w:rsidRPr="00CD5D0F">
        <w:t xml:space="preserve"> </w:t>
      </w:r>
      <w:r w:rsidRPr="00CD5D0F">
        <w:t xml:space="preserve">in Time Series”, IEEE </w:t>
      </w:r>
      <w:r w:rsidR="00232EA3" w:rsidRPr="00CD5D0F">
        <w:t>Access</w:t>
      </w:r>
      <w:r w:rsidRPr="00CD5D0F">
        <w:t>, 2018</w:t>
      </w:r>
    </w:p>
    <w:p w14:paraId="625AEC71" w14:textId="77777777" w:rsidR="00232EA3" w:rsidRPr="00CD5D0F" w:rsidRDefault="00232EA3" w:rsidP="008422DA">
      <w:pPr>
        <w:autoSpaceDE w:val="0"/>
        <w:autoSpaceDN w:val="0"/>
        <w:adjustRightInd w:val="0"/>
      </w:pPr>
    </w:p>
    <w:p w14:paraId="4D6C3DAE" w14:textId="5B606A46" w:rsidR="008422DA" w:rsidRPr="00CD5D0F" w:rsidRDefault="008422DA" w:rsidP="008422DA">
      <w:pPr>
        <w:autoSpaceDE w:val="0"/>
        <w:autoSpaceDN w:val="0"/>
        <w:adjustRightInd w:val="0"/>
      </w:pPr>
      <w:r w:rsidRPr="00CD5D0F">
        <w:t>[</w:t>
      </w:r>
      <w:r w:rsidR="003A1A09">
        <w:t>21</w:t>
      </w:r>
      <w:r w:rsidRPr="00CD5D0F">
        <w:t xml:space="preserve">] </w:t>
      </w:r>
      <w:proofErr w:type="spellStart"/>
      <w:r w:rsidR="00844867" w:rsidRPr="00CD5D0F">
        <w:t>Tongton</w:t>
      </w:r>
      <w:proofErr w:type="spellEnd"/>
      <w:r w:rsidR="00844867" w:rsidRPr="00CD5D0F">
        <w:t xml:space="preserve"> Yuan, </w:t>
      </w:r>
      <w:proofErr w:type="spellStart"/>
      <w:r w:rsidR="00844867" w:rsidRPr="00CD5D0F">
        <w:t>Weihong</w:t>
      </w:r>
      <w:proofErr w:type="spellEnd"/>
      <w:r w:rsidR="00844867" w:rsidRPr="00CD5D0F">
        <w:t xml:space="preserve"> Deng, </w:t>
      </w:r>
      <w:proofErr w:type="spellStart"/>
      <w:r w:rsidR="00844867" w:rsidRPr="00CD5D0F">
        <w:t>Jiani</w:t>
      </w:r>
      <w:proofErr w:type="spellEnd"/>
      <w:r w:rsidR="00844867" w:rsidRPr="00CD5D0F">
        <w:t xml:space="preserve"> Hu, </w:t>
      </w:r>
      <w:proofErr w:type="spellStart"/>
      <w:r w:rsidR="00844867" w:rsidRPr="00CD5D0F">
        <w:t>Zhanfu</w:t>
      </w:r>
      <w:proofErr w:type="spellEnd"/>
      <w:r w:rsidR="00844867" w:rsidRPr="00CD5D0F">
        <w:t xml:space="preserve"> An, Yinan Tang</w:t>
      </w:r>
      <w:r w:rsidR="00232EA3" w:rsidRPr="00CD5D0F">
        <w:t xml:space="preserve">, </w:t>
      </w:r>
      <w:r w:rsidR="00844867" w:rsidRPr="00CD5D0F">
        <w:t>”</w:t>
      </w:r>
      <w:r w:rsidR="00232EA3" w:rsidRPr="00CD5D0F">
        <w:t xml:space="preserve">Unsupervised adaptive hashing based on feature Clustering”, </w:t>
      </w:r>
      <w:r w:rsidR="00844867" w:rsidRPr="00CD5D0F">
        <w:t xml:space="preserve">Elsevier </w:t>
      </w:r>
      <w:r w:rsidR="00232EA3" w:rsidRPr="00CD5D0F">
        <w:t>Neurocomputing</w:t>
      </w:r>
      <w:r w:rsidR="00844867" w:rsidRPr="00CD5D0F">
        <w:t>, 2019</w:t>
      </w:r>
    </w:p>
    <w:p w14:paraId="78A3CD3B" w14:textId="77777777" w:rsidR="00232EA3" w:rsidRPr="00CD5D0F" w:rsidRDefault="00232EA3" w:rsidP="008422DA">
      <w:pPr>
        <w:autoSpaceDE w:val="0"/>
        <w:autoSpaceDN w:val="0"/>
        <w:adjustRightInd w:val="0"/>
      </w:pPr>
    </w:p>
    <w:p w14:paraId="3033087A" w14:textId="2DD1E002" w:rsidR="00844867" w:rsidRPr="00CD5D0F" w:rsidRDefault="00844867" w:rsidP="00844867">
      <w:pPr>
        <w:autoSpaceDE w:val="0"/>
        <w:autoSpaceDN w:val="0"/>
        <w:adjustRightInd w:val="0"/>
      </w:pPr>
      <w:r w:rsidRPr="00CD5D0F">
        <w:t>[</w:t>
      </w:r>
      <w:r w:rsidR="003A1A09">
        <w:t>22</w:t>
      </w:r>
      <w:r w:rsidRPr="00CD5D0F">
        <w:t xml:space="preserve">] Neha </w:t>
      </w:r>
      <w:proofErr w:type="spellStart"/>
      <w:r w:rsidRPr="00CD5D0F">
        <w:t>Bharill</w:t>
      </w:r>
      <w:proofErr w:type="spellEnd"/>
      <w:r w:rsidRPr="00CD5D0F">
        <w:t>,</w:t>
      </w:r>
      <w:r w:rsidR="00232EA3" w:rsidRPr="00CD5D0F">
        <w:t xml:space="preserve"> </w:t>
      </w:r>
      <w:proofErr w:type="spellStart"/>
      <w:r w:rsidRPr="00CD5D0F">
        <w:t>Aruna</w:t>
      </w:r>
      <w:proofErr w:type="spellEnd"/>
      <w:r w:rsidRPr="00CD5D0F">
        <w:t xml:space="preserve"> Tiwari, </w:t>
      </w:r>
      <w:proofErr w:type="spellStart"/>
      <w:r w:rsidRPr="00CD5D0F">
        <w:t>Aayushi</w:t>
      </w:r>
      <w:proofErr w:type="spellEnd"/>
      <w:r w:rsidRPr="00CD5D0F">
        <w:t xml:space="preserve"> Malviya, “Fuzzy Based Scalable Clustering Algorithms for Handling Big Data Using Apache Spark”, </w:t>
      </w:r>
      <w:r w:rsidR="00232EA3" w:rsidRPr="00CD5D0F">
        <w:t xml:space="preserve">IEEE Transactions </w:t>
      </w:r>
      <w:r w:rsidR="007F4DEE" w:rsidRPr="00CD5D0F">
        <w:t>on</w:t>
      </w:r>
      <w:r w:rsidR="00232EA3" w:rsidRPr="00CD5D0F">
        <w:t xml:space="preserve"> Big Data, Vol. 2, 2016</w:t>
      </w:r>
    </w:p>
    <w:p w14:paraId="268D36FC" w14:textId="77777777" w:rsidR="00232EA3" w:rsidRPr="00CD5D0F" w:rsidRDefault="00232EA3" w:rsidP="00844867">
      <w:pPr>
        <w:autoSpaceDE w:val="0"/>
        <w:autoSpaceDN w:val="0"/>
        <w:adjustRightInd w:val="0"/>
      </w:pPr>
    </w:p>
    <w:p w14:paraId="01FF8CE3" w14:textId="64BFB088" w:rsidR="00844867" w:rsidRPr="00CD5D0F" w:rsidRDefault="00844867" w:rsidP="00844867">
      <w:pPr>
        <w:autoSpaceDE w:val="0"/>
        <w:autoSpaceDN w:val="0"/>
        <w:adjustRightInd w:val="0"/>
      </w:pPr>
      <w:r w:rsidRPr="00CD5D0F">
        <w:t>[2</w:t>
      </w:r>
      <w:r w:rsidR="003A1A09">
        <w:t>3</w:t>
      </w:r>
      <w:r w:rsidRPr="00CD5D0F">
        <w:t>] Ellie Ordway-West</w:t>
      </w:r>
      <w:r w:rsidR="00232EA3" w:rsidRPr="00CD5D0F">
        <w:rPr>
          <w:rFonts w:eastAsia="MS Gothic"/>
          <w:iCs/>
        </w:rPr>
        <w:t xml:space="preserve">, </w:t>
      </w:r>
      <w:proofErr w:type="spellStart"/>
      <w:r w:rsidRPr="00CD5D0F">
        <w:t>Pallabi</w:t>
      </w:r>
      <w:proofErr w:type="spellEnd"/>
      <w:r w:rsidRPr="00CD5D0F">
        <w:t xml:space="preserve"> Parveen, Austin </w:t>
      </w:r>
      <w:proofErr w:type="spellStart"/>
      <w:r w:rsidRPr="00CD5D0F">
        <w:t>Henslee</w:t>
      </w:r>
      <w:proofErr w:type="spellEnd"/>
      <w:r w:rsidRPr="00CD5D0F">
        <w:t>, “Autoencoder Evaluation and Hyper-parameter Tuning in an Unsupervised Setting”, IEEE International Congress on Big Data, 2018</w:t>
      </w:r>
    </w:p>
    <w:p w14:paraId="3F42C517" w14:textId="7F8FD6D3" w:rsidR="00676A23" w:rsidRPr="00CD5D0F" w:rsidRDefault="00676A23" w:rsidP="00844867">
      <w:pPr>
        <w:autoSpaceDE w:val="0"/>
        <w:autoSpaceDN w:val="0"/>
        <w:adjustRightInd w:val="0"/>
      </w:pPr>
    </w:p>
    <w:p w14:paraId="06427677" w14:textId="0D598AD3" w:rsidR="00676A23" w:rsidRPr="00CD5D0F" w:rsidRDefault="00676A23" w:rsidP="00844867">
      <w:pPr>
        <w:autoSpaceDE w:val="0"/>
        <w:autoSpaceDN w:val="0"/>
        <w:adjustRightInd w:val="0"/>
      </w:pPr>
      <w:r w:rsidRPr="00CD5D0F">
        <w:t>[2</w:t>
      </w:r>
      <w:r w:rsidR="003A1A09">
        <w:t>4</w:t>
      </w:r>
      <w:r w:rsidRPr="00CD5D0F">
        <w:t>] Dataset retrieved from:</w:t>
      </w:r>
      <w:r w:rsidR="003A1A09">
        <w:t xml:space="preserve"> </w:t>
      </w:r>
      <w:hyperlink r:id="rId55" w:history="1">
        <w:r w:rsidR="003A1A09" w:rsidRPr="00FE3811">
          <w:rPr>
            <w:rStyle w:val="Hyperlink"/>
          </w:rPr>
          <w:t>https://insideairbnb.com/get-the-data.html</w:t>
        </w:r>
      </w:hyperlink>
    </w:p>
    <w:p w14:paraId="0EB3360E" w14:textId="0C2D6326" w:rsidR="00346BB0" w:rsidRPr="00CD5D0F" w:rsidRDefault="00346BB0" w:rsidP="00844867">
      <w:pPr>
        <w:autoSpaceDE w:val="0"/>
        <w:autoSpaceDN w:val="0"/>
        <w:adjustRightInd w:val="0"/>
      </w:pPr>
    </w:p>
    <w:p w14:paraId="195E94C3" w14:textId="67DD6968" w:rsidR="00346BB0" w:rsidRPr="00CD5D0F" w:rsidRDefault="00346BB0" w:rsidP="00346BB0">
      <w:pPr>
        <w:autoSpaceDE w:val="0"/>
        <w:autoSpaceDN w:val="0"/>
        <w:adjustRightInd w:val="0"/>
        <w:jc w:val="both"/>
        <w:rPr>
          <w:color w:val="000000" w:themeColor="text1"/>
        </w:rPr>
      </w:pPr>
      <w:r w:rsidRPr="00CD5D0F">
        <w:rPr>
          <w:color w:val="000000" w:themeColor="text1"/>
          <w:shd w:val="clear" w:color="auto" w:fill="FFFFFF"/>
        </w:rPr>
        <w:t>[2</w:t>
      </w:r>
      <w:r w:rsidR="003A1A09">
        <w:rPr>
          <w:color w:val="000000" w:themeColor="text1"/>
          <w:shd w:val="clear" w:color="auto" w:fill="FFFFFF"/>
        </w:rPr>
        <w:t>5</w:t>
      </w:r>
      <w:r w:rsidRPr="00CD5D0F">
        <w:rPr>
          <w:color w:val="000000" w:themeColor="text1"/>
          <w:shd w:val="clear" w:color="auto" w:fill="FFFFFF"/>
        </w:rPr>
        <w:t>]</w:t>
      </w:r>
      <w:r w:rsidRPr="00CD5D0F">
        <w:rPr>
          <w:color w:val="000000" w:themeColor="text1"/>
        </w:rPr>
        <w:t xml:space="preserve"> Sharma, S. (2017). activation Functions: Neural Networks. Retrieved</w:t>
      </w:r>
      <w:r w:rsidR="003A1A09">
        <w:rPr>
          <w:color w:val="000000" w:themeColor="text1"/>
        </w:rPr>
        <w:t xml:space="preserve"> </w:t>
      </w:r>
      <w:r w:rsidRPr="00CD5D0F">
        <w:rPr>
          <w:color w:val="000000" w:themeColor="text1"/>
        </w:rPr>
        <w:t xml:space="preserve">from </w:t>
      </w:r>
      <w:hyperlink r:id="rId56" w:history="1">
        <w:r w:rsidR="003A1A09" w:rsidRPr="00FE3811">
          <w:rPr>
            <w:rStyle w:val="Hyperlink"/>
          </w:rPr>
          <w:t>https://www.doc.ic.ac.uk/~nd/surprise_96/journal/vol4/cs11/report.html</w:t>
        </w:r>
      </w:hyperlink>
    </w:p>
    <w:p w14:paraId="444154CA" w14:textId="679F2115" w:rsidR="00346BB0" w:rsidRPr="00CD5D0F" w:rsidRDefault="00346BB0" w:rsidP="00844867">
      <w:pPr>
        <w:autoSpaceDE w:val="0"/>
        <w:autoSpaceDN w:val="0"/>
        <w:adjustRightInd w:val="0"/>
      </w:pPr>
    </w:p>
    <w:p w14:paraId="5EC518CA" w14:textId="30EC4DB9" w:rsidR="005C53FE" w:rsidRPr="00CD5D0F" w:rsidRDefault="005C53FE" w:rsidP="00844867">
      <w:pPr>
        <w:autoSpaceDE w:val="0"/>
        <w:autoSpaceDN w:val="0"/>
        <w:adjustRightInd w:val="0"/>
      </w:pPr>
      <w:r w:rsidRPr="00CD5D0F">
        <w:t>[2</w:t>
      </w:r>
      <w:r w:rsidR="003A1A09">
        <w:t>6</w:t>
      </w:r>
      <w:r w:rsidRPr="00CD5D0F">
        <w:t xml:space="preserve">]L2 regularization concepts retrieved from </w:t>
      </w:r>
      <w:hyperlink r:id="rId57" w:history="1">
        <w:r w:rsidR="00DD2393" w:rsidRPr="00FE3811">
          <w:rPr>
            <w:rStyle w:val="Hyperlink"/>
          </w:rPr>
          <w:t>www.towardsdatascience.com/l1-and-l2-regularization-methods-ce25e7fc831c</w:t>
        </w:r>
      </w:hyperlink>
    </w:p>
    <w:p w14:paraId="63B9A925" w14:textId="1188EDFE" w:rsidR="00844867" w:rsidRPr="00CD5D0F" w:rsidRDefault="00844867" w:rsidP="00844867">
      <w:pPr>
        <w:autoSpaceDE w:val="0"/>
        <w:autoSpaceDN w:val="0"/>
        <w:adjustRightInd w:val="0"/>
      </w:pPr>
    </w:p>
    <w:p w14:paraId="4D1EE956" w14:textId="4E224F80" w:rsidR="005C53FE" w:rsidRPr="00CD5D0F" w:rsidRDefault="005C53FE" w:rsidP="00844867">
      <w:pPr>
        <w:autoSpaceDE w:val="0"/>
        <w:autoSpaceDN w:val="0"/>
        <w:adjustRightInd w:val="0"/>
      </w:pPr>
      <w:r w:rsidRPr="00CD5D0F">
        <w:t>[2</w:t>
      </w:r>
      <w:r w:rsidR="003A1A09">
        <w:t>7</w:t>
      </w:r>
      <w:r w:rsidRPr="00CD5D0F">
        <w:t>] Understanding random forest retrieved from</w:t>
      </w:r>
    </w:p>
    <w:p w14:paraId="3AF85E4F" w14:textId="50FE025D" w:rsidR="005C53FE" w:rsidRPr="00CD5D0F" w:rsidRDefault="00076767" w:rsidP="00844867">
      <w:pPr>
        <w:autoSpaceDE w:val="0"/>
        <w:autoSpaceDN w:val="0"/>
        <w:adjustRightInd w:val="0"/>
      </w:pPr>
      <w:hyperlink r:id="rId58" w:history="1">
        <w:r w:rsidR="005C53FE" w:rsidRPr="00CD5D0F">
          <w:rPr>
            <w:rStyle w:val="Hyperlink"/>
          </w:rPr>
          <w:t>https://towardsdatascience.com/understanding-random-forest-58381e0602d2</w:t>
        </w:r>
      </w:hyperlink>
    </w:p>
    <w:p w14:paraId="211785D6" w14:textId="77777777" w:rsidR="004D261D" w:rsidRDefault="004D261D" w:rsidP="00844867">
      <w:pPr>
        <w:autoSpaceDE w:val="0"/>
        <w:autoSpaceDN w:val="0"/>
        <w:adjustRightInd w:val="0"/>
      </w:pPr>
    </w:p>
    <w:p w14:paraId="542F364B" w14:textId="5427562D" w:rsidR="005C53FE" w:rsidRPr="00CD5D0F" w:rsidRDefault="004D261D" w:rsidP="00844867">
      <w:pPr>
        <w:autoSpaceDE w:val="0"/>
        <w:autoSpaceDN w:val="0"/>
        <w:adjustRightInd w:val="0"/>
        <w:rPr>
          <w:rStyle w:val="Hyperlink"/>
        </w:rPr>
      </w:pPr>
      <w:r w:rsidRPr="00CD5D0F">
        <w:t xml:space="preserve"> </w:t>
      </w:r>
      <w:r w:rsidR="005C53FE" w:rsidRPr="00CD5D0F">
        <w:t>[2</w:t>
      </w:r>
      <w:r w:rsidR="003A1A09">
        <w:t>8</w:t>
      </w:r>
      <w:r w:rsidR="005C53FE" w:rsidRPr="00CD5D0F">
        <w:t xml:space="preserve">] </w:t>
      </w:r>
      <w:proofErr w:type="spellStart"/>
      <w:r w:rsidR="005C53FE" w:rsidRPr="00CD5D0F">
        <w:t>Xgboost</w:t>
      </w:r>
      <w:proofErr w:type="spellEnd"/>
      <w:r w:rsidR="005C53FE" w:rsidRPr="00CD5D0F">
        <w:t xml:space="preserve"> introduction data retrieved from </w:t>
      </w:r>
      <w:hyperlink r:id="rId59" w:history="1">
        <w:r w:rsidR="005C53FE" w:rsidRPr="00CD5D0F">
          <w:rPr>
            <w:rStyle w:val="Hyperlink"/>
          </w:rPr>
          <w:t>https://machinelearningmastery.com/gentle-introduction-xgboost-applied-machine-learning/</w:t>
        </w:r>
      </w:hyperlink>
    </w:p>
    <w:p w14:paraId="064684CB" w14:textId="5A61098E" w:rsidR="00240DEC" w:rsidRPr="00CD5D0F" w:rsidRDefault="00240DEC" w:rsidP="00844867">
      <w:pPr>
        <w:autoSpaceDE w:val="0"/>
        <w:autoSpaceDN w:val="0"/>
        <w:adjustRightInd w:val="0"/>
        <w:rPr>
          <w:rStyle w:val="Hyperlink"/>
        </w:rPr>
      </w:pPr>
    </w:p>
    <w:p w14:paraId="57B87410" w14:textId="206509A6" w:rsidR="00240DEC" w:rsidRPr="00CD5D0F" w:rsidRDefault="00240DEC" w:rsidP="00844867">
      <w:pPr>
        <w:autoSpaceDE w:val="0"/>
        <w:autoSpaceDN w:val="0"/>
        <w:adjustRightInd w:val="0"/>
        <w:rPr>
          <w:rStyle w:val="Hyperlink"/>
          <w:color w:val="auto"/>
          <w:u w:val="none"/>
        </w:rPr>
      </w:pPr>
      <w:r w:rsidRPr="00CD5D0F">
        <w:rPr>
          <w:rStyle w:val="Hyperlink"/>
          <w:color w:val="auto"/>
          <w:u w:val="none"/>
        </w:rPr>
        <w:t>[2</w:t>
      </w:r>
      <w:r w:rsidR="003A1A09">
        <w:rPr>
          <w:rStyle w:val="Hyperlink"/>
          <w:color w:val="auto"/>
          <w:u w:val="none"/>
        </w:rPr>
        <w:t>9</w:t>
      </w:r>
      <w:r w:rsidRPr="00CD5D0F">
        <w:rPr>
          <w:rStyle w:val="Hyperlink"/>
          <w:color w:val="auto"/>
          <w:u w:val="none"/>
        </w:rPr>
        <w:t xml:space="preserve">] Neural Network complexity data retrieved from </w:t>
      </w:r>
    </w:p>
    <w:p w14:paraId="0FC970B9" w14:textId="1C47CE2F" w:rsidR="00240DEC" w:rsidRDefault="00076767" w:rsidP="00844867">
      <w:pPr>
        <w:autoSpaceDE w:val="0"/>
        <w:autoSpaceDN w:val="0"/>
        <w:adjustRightInd w:val="0"/>
        <w:rPr>
          <w:rStyle w:val="Hyperlink"/>
        </w:rPr>
      </w:pPr>
      <w:hyperlink r:id="rId60" w:anchor="complexity" w:history="1">
        <w:r w:rsidR="00240DEC" w:rsidRPr="00CD5D0F">
          <w:rPr>
            <w:rStyle w:val="Hyperlink"/>
          </w:rPr>
          <w:t>https://scikitlearn.org/stable/modules/neural_networks_supervised.html#complexity</w:t>
        </w:r>
      </w:hyperlink>
    </w:p>
    <w:p w14:paraId="25C1AA8B" w14:textId="2D2CCB63" w:rsidR="00D60A77" w:rsidRDefault="00D60A77" w:rsidP="00844867">
      <w:pPr>
        <w:autoSpaceDE w:val="0"/>
        <w:autoSpaceDN w:val="0"/>
        <w:adjustRightInd w:val="0"/>
        <w:rPr>
          <w:rStyle w:val="Hyperlink"/>
        </w:rPr>
      </w:pPr>
    </w:p>
    <w:p w14:paraId="2A83509C" w14:textId="3CB6AD9F" w:rsidR="00D60A77" w:rsidRPr="00D60A77" w:rsidRDefault="00D60A77" w:rsidP="00844867">
      <w:pPr>
        <w:autoSpaceDE w:val="0"/>
        <w:autoSpaceDN w:val="0"/>
        <w:adjustRightInd w:val="0"/>
        <w:rPr>
          <w:rStyle w:val="Hyperlink"/>
          <w:color w:val="auto"/>
          <w:u w:val="none"/>
        </w:rPr>
      </w:pPr>
      <w:r w:rsidRPr="00CD5D0F">
        <w:rPr>
          <w:rStyle w:val="Hyperlink"/>
          <w:color w:val="auto"/>
          <w:u w:val="none"/>
        </w:rPr>
        <w:t>[</w:t>
      </w:r>
      <w:r>
        <w:rPr>
          <w:rStyle w:val="Hyperlink"/>
          <w:color w:val="auto"/>
          <w:u w:val="none"/>
        </w:rPr>
        <w:t>30</w:t>
      </w:r>
      <w:r w:rsidRPr="00CD5D0F">
        <w:rPr>
          <w:rStyle w:val="Hyperlink"/>
          <w:color w:val="auto"/>
          <w:u w:val="none"/>
        </w:rPr>
        <w:t xml:space="preserve">] </w:t>
      </w:r>
      <w:proofErr w:type="spellStart"/>
      <w:r>
        <w:rPr>
          <w:rStyle w:val="Hyperlink"/>
          <w:color w:val="auto"/>
          <w:u w:val="none"/>
        </w:rPr>
        <w:t>Tensorflow</w:t>
      </w:r>
      <w:proofErr w:type="spellEnd"/>
      <w:r>
        <w:rPr>
          <w:rStyle w:val="Hyperlink"/>
          <w:color w:val="auto"/>
          <w:u w:val="none"/>
        </w:rPr>
        <w:t xml:space="preserve"> playground online retrieved from </w:t>
      </w:r>
      <w:hyperlink r:id="rId61" w:history="1">
        <w:r>
          <w:rPr>
            <w:rStyle w:val="Hyperlink"/>
          </w:rPr>
          <w:t>https://playground.tensorflow.org</w:t>
        </w:r>
      </w:hyperlink>
    </w:p>
    <w:p w14:paraId="5F0F1B59" w14:textId="4DDC2052" w:rsidR="00240DEC" w:rsidRDefault="00240DEC" w:rsidP="00844867">
      <w:pPr>
        <w:autoSpaceDE w:val="0"/>
        <w:autoSpaceDN w:val="0"/>
        <w:adjustRightInd w:val="0"/>
      </w:pPr>
    </w:p>
    <w:p w14:paraId="10D0C08F" w14:textId="42B2E715" w:rsidR="006A3A75" w:rsidRDefault="006A3A75" w:rsidP="00844867">
      <w:pPr>
        <w:autoSpaceDE w:val="0"/>
        <w:autoSpaceDN w:val="0"/>
        <w:adjustRightInd w:val="0"/>
      </w:pPr>
      <w:r>
        <w:t>[31] Difference between RMSE and MAE retrieved from</w:t>
      </w:r>
    </w:p>
    <w:p w14:paraId="6457F388" w14:textId="3088DCC0" w:rsidR="006A3A75" w:rsidRDefault="006A3A75" w:rsidP="00844867">
      <w:pPr>
        <w:autoSpaceDE w:val="0"/>
        <w:autoSpaceDN w:val="0"/>
        <w:adjustRightInd w:val="0"/>
      </w:pPr>
      <w:hyperlink r:id="rId62" w:history="1">
        <w:r>
          <w:rPr>
            <w:rStyle w:val="Hyperlink"/>
          </w:rPr>
          <w:t>https://medium.com/usf-msds/choosing-the-right-metric-for-machine-learning-models-part-1-a99d7d7414e4</w:t>
        </w:r>
      </w:hyperlink>
    </w:p>
    <w:p w14:paraId="0D898B5E" w14:textId="70B451EA" w:rsidR="006A3A75" w:rsidRDefault="006A3A75" w:rsidP="00844867">
      <w:pPr>
        <w:autoSpaceDE w:val="0"/>
        <w:autoSpaceDN w:val="0"/>
        <w:adjustRightInd w:val="0"/>
      </w:pPr>
    </w:p>
    <w:p w14:paraId="50B763C2" w14:textId="3F057CDF" w:rsidR="006A3A75" w:rsidRPr="00CD5D0F" w:rsidRDefault="006A3A75" w:rsidP="00844867">
      <w:pPr>
        <w:autoSpaceDE w:val="0"/>
        <w:autoSpaceDN w:val="0"/>
        <w:adjustRightInd w:val="0"/>
      </w:pPr>
      <w:r>
        <w:t xml:space="preserve">[32] Airbnb Price Prediction in Kaggle retrieved from </w:t>
      </w:r>
      <w:hyperlink r:id="rId63" w:history="1">
        <w:r>
          <w:rPr>
            <w:rStyle w:val="Hyperlink"/>
          </w:rPr>
          <w:t>https://www.kaggle.com/naamaavi/airbnb-price-prediction-regression-project</w:t>
        </w:r>
      </w:hyperlink>
      <w:r>
        <w:t xml:space="preserve"> </w:t>
      </w:r>
    </w:p>
    <w:p w14:paraId="4CB054E1" w14:textId="77777777" w:rsidR="00CD5D0F" w:rsidRPr="00240DEC" w:rsidRDefault="00CD5D0F">
      <w:pPr>
        <w:autoSpaceDE w:val="0"/>
        <w:autoSpaceDN w:val="0"/>
        <w:adjustRightInd w:val="0"/>
      </w:pPr>
    </w:p>
    <w:sectPr w:rsidR="00CD5D0F" w:rsidRPr="00240DEC"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A7E14" w14:textId="77777777" w:rsidR="00274067" w:rsidRDefault="00274067">
      <w:r>
        <w:separator/>
      </w:r>
    </w:p>
  </w:endnote>
  <w:endnote w:type="continuationSeparator" w:id="0">
    <w:p w14:paraId="145315D4" w14:textId="77777777" w:rsidR="00274067" w:rsidRDefault="00274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inionPro-Regular">
    <w:altName w:val="Cambria"/>
    <w:panose1 w:val="00000000000000000000"/>
    <w:charset w:val="00"/>
    <w:family w:val="roman"/>
    <w:notTrueType/>
    <w:pitch w:val="default"/>
    <w:sig w:usb0="00000003" w:usb1="00000000" w:usb2="00000000" w:usb3="00000000" w:csb0="00000001" w:csb1="00000000"/>
  </w:font>
  <w:font w:name="TimesNewRoman,Bold">
    <w:altName w:val="Times New Roman"/>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8D89F" w14:textId="77777777" w:rsidR="00274067" w:rsidRDefault="00274067"/>
  </w:footnote>
  <w:footnote w:type="continuationSeparator" w:id="0">
    <w:p w14:paraId="6C1D9E2C" w14:textId="77777777" w:rsidR="00274067" w:rsidRDefault="002740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A1FA3" w14:textId="77777777" w:rsidR="004E394A" w:rsidRDefault="004E394A">
    <w:pPr>
      <w:framePr w:wrap="auto" w:vAnchor="text" w:hAnchor="margin" w:xAlign="right" w:y="1"/>
    </w:pPr>
    <w:r>
      <w:fldChar w:fldCharType="begin"/>
    </w:r>
    <w:r>
      <w:instrText xml:space="preserve">PAGE  </w:instrText>
    </w:r>
    <w:r>
      <w:fldChar w:fldCharType="separate"/>
    </w:r>
    <w:r>
      <w:rPr>
        <w:noProof/>
      </w:rPr>
      <w:t>5</w:t>
    </w:r>
    <w:r>
      <w:fldChar w:fldCharType="end"/>
    </w:r>
  </w:p>
  <w:p w14:paraId="5F8CA194" w14:textId="321C77B5" w:rsidR="004E394A" w:rsidRDefault="004E394A">
    <w:pPr>
      <w:ind w:right="360"/>
    </w:pPr>
  </w:p>
  <w:p w14:paraId="311FA43A" w14:textId="77777777" w:rsidR="004E394A" w:rsidRDefault="004E394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 w15:restartNumberingAfterBreak="0">
    <w:nsid w:val="4AE032B8"/>
    <w:multiLevelType w:val="hybridMultilevel"/>
    <w:tmpl w:val="4FBA1308"/>
    <w:lvl w:ilvl="0" w:tplc="9B1C24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646D44"/>
    <w:multiLevelType w:val="hybridMultilevel"/>
    <w:tmpl w:val="1408C0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C558E4"/>
    <w:multiLevelType w:val="hybridMultilevel"/>
    <w:tmpl w:val="E80811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5B3F3F"/>
    <w:multiLevelType w:val="hybridMultilevel"/>
    <w:tmpl w:val="25DCB0C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A137A1B"/>
    <w:multiLevelType w:val="hybridMultilevel"/>
    <w:tmpl w:val="26BAF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2"/>
  </w:num>
  <w:num w:numId="5">
    <w:abstractNumId w:val="3"/>
  </w:num>
  <w:num w:numId="6">
    <w:abstractNumId w:val="6"/>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B45"/>
    <w:rsid w:val="00002A4F"/>
    <w:rsid w:val="00010A61"/>
    <w:rsid w:val="00012803"/>
    <w:rsid w:val="00015BC5"/>
    <w:rsid w:val="0002038C"/>
    <w:rsid w:val="00042E13"/>
    <w:rsid w:val="00054430"/>
    <w:rsid w:val="00065963"/>
    <w:rsid w:val="000704CD"/>
    <w:rsid w:val="00071E61"/>
    <w:rsid w:val="000723F7"/>
    <w:rsid w:val="00076767"/>
    <w:rsid w:val="00083C94"/>
    <w:rsid w:val="000861D9"/>
    <w:rsid w:val="000906DE"/>
    <w:rsid w:val="000953DB"/>
    <w:rsid w:val="000A0C2F"/>
    <w:rsid w:val="000A168B"/>
    <w:rsid w:val="000A389D"/>
    <w:rsid w:val="000A4093"/>
    <w:rsid w:val="000A5B5C"/>
    <w:rsid w:val="000A7B10"/>
    <w:rsid w:val="000A7C0D"/>
    <w:rsid w:val="000B192D"/>
    <w:rsid w:val="000B274C"/>
    <w:rsid w:val="000B68D4"/>
    <w:rsid w:val="000D1F8A"/>
    <w:rsid w:val="000D2BDE"/>
    <w:rsid w:val="000D7130"/>
    <w:rsid w:val="000E65EE"/>
    <w:rsid w:val="000F5BE4"/>
    <w:rsid w:val="001000B2"/>
    <w:rsid w:val="00100CBD"/>
    <w:rsid w:val="00104BB0"/>
    <w:rsid w:val="0010508F"/>
    <w:rsid w:val="00106F4A"/>
    <w:rsid w:val="0010794E"/>
    <w:rsid w:val="00107A7C"/>
    <w:rsid w:val="00110C91"/>
    <w:rsid w:val="00113F26"/>
    <w:rsid w:val="001143D7"/>
    <w:rsid w:val="00122AB9"/>
    <w:rsid w:val="00123A60"/>
    <w:rsid w:val="00124EEB"/>
    <w:rsid w:val="00125730"/>
    <w:rsid w:val="00133472"/>
    <w:rsid w:val="0013354F"/>
    <w:rsid w:val="0013387C"/>
    <w:rsid w:val="0013486D"/>
    <w:rsid w:val="001416EC"/>
    <w:rsid w:val="00143F2E"/>
    <w:rsid w:val="00144E72"/>
    <w:rsid w:val="00145B5F"/>
    <w:rsid w:val="00147067"/>
    <w:rsid w:val="001504E7"/>
    <w:rsid w:val="001603E8"/>
    <w:rsid w:val="00162EB0"/>
    <w:rsid w:val="00163535"/>
    <w:rsid w:val="001643CD"/>
    <w:rsid w:val="0016463F"/>
    <w:rsid w:val="00166B9D"/>
    <w:rsid w:val="00167652"/>
    <w:rsid w:val="001767B4"/>
    <w:rsid w:val="001768FF"/>
    <w:rsid w:val="00176C07"/>
    <w:rsid w:val="00184A07"/>
    <w:rsid w:val="001850D1"/>
    <w:rsid w:val="00186621"/>
    <w:rsid w:val="00187B11"/>
    <w:rsid w:val="001A22BF"/>
    <w:rsid w:val="001A60B1"/>
    <w:rsid w:val="001B14B8"/>
    <w:rsid w:val="001B18AA"/>
    <w:rsid w:val="001B2686"/>
    <w:rsid w:val="001B36B1"/>
    <w:rsid w:val="001B5000"/>
    <w:rsid w:val="001C3D08"/>
    <w:rsid w:val="001C48AE"/>
    <w:rsid w:val="001D09EF"/>
    <w:rsid w:val="001D298A"/>
    <w:rsid w:val="001D42DA"/>
    <w:rsid w:val="001E4AC1"/>
    <w:rsid w:val="001E6391"/>
    <w:rsid w:val="001E7B7A"/>
    <w:rsid w:val="001F4C5C"/>
    <w:rsid w:val="001F4CF7"/>
    <w:rsid w:val="00203653"/>
    <w:rsid w:val="00203F44"/>
    <w:rsid w:val="00204478"/>
    <w:rsid w:val="0021240F"/>
    <w:rsid w:val="002142E1"/>
    <w:rsid w:val="0021472B"/>
    <w:rsid w:val="00214E2E"/>
    <w:rsid w:val="0021593A"/>
    <w:rsid w:val="00216141"/>
    <w:rsid w:val="00217186"/>
    <w:rsid w:val="00217C18"/>
    <w:rsid w:val="0022239E"/>
    <w:rsid w:val="00232221"/>
    <w:rsid w:val="00232EA3"/>
    <w:rsid w:val="002345DA"/>
    <w:rsid w:val="002375E0"/>
    <w:rsid w:val="00237C6E"/>
    <w:rsid w:val="00240DEC"/>
    <w:rsid w:val="00241E27"/>
    <w:rsid w:val="002424ED"/>
    <w:rsid w:val="002434A1"/>
    <w:rsid w:val="0024378E"/>
    <w:rsid w:val="002459A8"/>
    <w:rsid w:val="002464EF"/>
    <w:rsid w:val="00250C6F"/>
    <w:rsid w:val="0025406E"/>
    <w:rsid w:val="00260C3D"/>
    <w:rsid w:val="002614F1"/>
    <w:rsid w:val="00263943"/>
    <w:rsid w:val="0026769F"/>
    <w:rsid w:val="00267B35"/>
    <w:rsid w:val="00274067"/>
    <w:rsid w:val="002745A2"/>
    <w:rsid w:val="00280D89"/>
    <w:rsid w:val="002815EB"/>
    <w:rsid w:val="00282C57"/>
    <w:rsid w:val="002961AF"/>
    <w:rsid w:val="002B1EE8"/>
    <w:rsid w:val="002B2ADE"/>
    <w:rsid w:val="002B5D4D"/>
    <w:rsid w:val="002C3D1B"/>
    <w:rsid w:val="002C6C81"/>
    <w:rsid w:val="002E0A63"/>
    <w:rsid w:val="002E1F95"/>
    <w:rsid w:val="002E4EE3"/>
    <w:rsid w:val="002E7915"/>
    <w:rsid w:val="002E7E3C"/>
    <w:rsid w:val="002F0190"/>
    <w:rsid w:val="002F1A23"/>
    <w:rsid w:val="002F63D5"/>
    <w:rsid w:val="002F7910"/>
    <w:rsid w:val="00301017"/>
    <w:rsid w:val="00306EE9"/>
    <w:rsid w:val="003144AE"/>
    <w:rsid w:val="00314F82"/>
    <w:rsid w:val="00324D88"/>
    <w:rsid w:val="003264FA"/>
    <w:rsid w:val="00327A66"/>
    <w:rsid w:val="00330676"/>
    <w:rsid w:val="003355CA"/>
    <w:rsid w:val="00335B0A"/>
    <w:rsid w:val="003363B3"/>
    <w:rsid w:val="00336A7C"/>
    <w:rsid w:val="00340CEA"/>
    <w:rsid w:val="003427CE"/>
    <w:rsid w:val="00342BE1"/>
    <w:rsid w:val="003461E8"/>
    <w:rsid w:val="00346BB0"/>
    <w:rsid w:val="00347D02"/>
    <w:rsid w:val="0035059E"/>
    <w:rsid w:val="003517B5"/>
    <w:rsid w:val="00355850"/>
    <w:rsid w:val="00360269"/>
    <w:rsid w:val="0036072E"/>
    <w:rsid w:val="003617EB"/>
    <w:rsid w:val="00366E79"/>
    <w:rsid w:val="00367AB8"/>
    <w:rsid w:val="00370281"/>
    <w:rsid w:val="00370B0B"/>
    <w:rsid w:val="00371F4E"/>
    <w:rsid w:val="0037551B"/>
    <w:rsid w:val="0038171C"/>
    <w:rsid w:val="00383817"/>
    <w:rsid w:val="003868A8"/>
    <w:rsid w:val="00386DA9"/>
    <w:rsid w:val="00387237"/>
    <w:rsid w:val="00391469"/>
    <w:rsid w:val="00392DBA"/>
    <w:rsid w:val="003A1A09"/>
    <w:rsid w:val="003A33C7"/>
    <w:rsid w:val="003A5B57"/>
    <w:rsid w:val="003B1DC0"/>
    <w:rsid w:val="003B53B8"/>
    <w:rsid w:val="003B5EA0"/>
    <w:rsid w:val="003C1B43"/>
    <w:rsid w:val="003C3322"/>
    <w:rsid w:val="003C68C2"/>
    <w:rsid w:val="003D1EBF"/>
    <w:rsid w:val="003D4CAE"/>
    <w:rsid w:val="003F26BD"/>
    <w:rsid w:val="003F52AD"/>
    <w:rsid w:val="00411A2F"/>
    <w:rsid w:val="00413DDB"/>
    <w:rsid w:val="0042049C"/>
    <w:rsid w:val="004213C4"/>
    <w:rsid w:val="00421DC6"/>
    <w:rsid w:val="00427E96"/>
    <w:rsid w:val="0043144F"/>
    <w:rsid w:val="00431BFA"/>
    <w:rsid w:val="00433CEC"/>
    <w:rsid w:val="004350AC"/>
    <w:rsid w:val="004353CF"/>
    <w:rsid w:val="00442338"/>
    <w:rsid w:val="00453952"/>
    <w:rsid w:val="00453D48"/>
    <w:rsid w:val="0045442B"/>
    <w:rsid w:val="004572F9"/>
    <w:rsid w:val="004631BC"/>
    <w:rsid w:val="00465885"/>
    <w:rsid w:val="004672B2"/>
    <w:rsid w:val="004677AC"/>
    <w:rsid w:val="00475204"/>
    <w:rsid w:val="004775D6"/>
    <w:rsid w:val="00480EA3"/>
    <w:rsid w:val="004833E9"/>
    <w:rsid w:val="00484761"/>
    <w:rsid w:val="00484C02"/>
    <w:rsid w:val="00484DD5"/>
    <w:rsid w:val="00486FD8"/>
    <w:rsid w:val="0049236D"/>
    <w:rsid w:val="004A27EA"/>
    <w:rsid w:val="004A7461"/>
    <w:rsid w:val="004B558A"/>
    <w:rsid w:val="004B59D3"/>
    <w:rsid w:val="004C1E16"/>
    <w:rsid w:val="004C2543"/>
    <w:rsid w:val="004C7123"/>
    <w:rsid w:val="004D02DE"/>
    <w:rsid w:val="004D15CA"/>
    <w:rsid w:val="004D1724"/>
    <w:rsid w:val="004D261D"/>
    <w:rsid w:val="004D31FF"/>
    <w:rsid w:val="004E27C9"/>
    <w:rsid w:val="004E394A"/>
    <w:rsid w:val="004E3E4C"/>
    <w:rsid w:val="004E5E54"/>
    <w:rsid w:val="004E6C42"/>
    <w:rsid w:val="004F1EFE"/>
    <w:rsid w:val="004F23A0"/>
    <w:rsid w:val="004F3C22"/>
    <w:rsid w:val="005003E3"/>
    <w:rsid w:val="005052CD"/>
    <w:rsid w:val="00510149"/>
    <w:rsid w:val="00516F5B"/>
    <w:rsid w:val="005253A4"/>
    <w:rsid w:val="00535307"/>
    <w:rsid w:val="005364B4"/>
    <w:rsid w:val="00536644"/>
    <w:rsid w:val="005428EA"/>
    <w:rsid w:val="00550A26"/>
    <w:rsid w:val="00550BF5"/>
    <w:rsid w:val="00552321"/>
    <w:rsid w:val="00553CD6"/>
    <w:rsid w:val="00565E74"/>
    <w:rsid w:val="005661A0"/>
    <w:rsid w:val="00567A70"/>
    <w:rsid w:val="0057614A"/>
    <w:rsid w:val="0057691E"/>
    <w:rsid w:val="005773EC"/>
    <w:rsid w:val="00581DAD"/>
    <w:rsid w:val="00587E8F"/>
    <w:rsid w:val="00587FBC"/>
    <w:rsid w:val="00590477"/>
    <w:rsid w:val="0059050D"/>
    <w:rsid w:val="00592DDA"/>
    <w:rsid w:val="005A0355"/>
    <w:rsid w:val="005A2A15"/>
    <w:rsid w:val="005A5EFE"/>
    <w:rsid w:val="005B0B71"/>
    <w:rsid w:val="005B7308"/>
    <w:rsid w:val="005C0461"/>
    <w:rsid w:val="005C0AFA"/>
    <w:rsid w:val="005C1118"/>
    <w:rsid w:val="005C36A2"/>
    <w:rsid w:val="005C53FE"/>
    <w:rsid w:val="005C6EA6"/>
    <w:rsid w:val="005D1B15"/>
    <w:rsid w:val="005D1BDE"/>
    <w:rsid w:val="005D2824"/>
    <w:rsid w:val="005D4F1A"/>
    <w:rsid w:val="005D72BB"/>
    <w:rsid w:val="005E27B3"/>
    <w:rsid w:val="005E692F"/>
    <w:rsid w:val="005F0697"/>
    <w:rsid w:val="005F54A0"/>
    <w:rsid w:val="0060140F"/>
    <w:rsid w:val="00603356"/>
    <w:rsid w:val="0060582B"/>
    <w:rsid w:val="00611BB5"/>
    <w:rsid w:val="00613E53"/>
    <w:rsid w:val="0062114B"/>
    <w:rsid w:val="00623698"/>
    <w:rsid w:val="00625E96"/>
    <w:rsid w:val="00626548"/>
    <w:rsid w:val="00631127"/>
    <w:rsid w:val="006364D2"/>
    <w:rsid w:val="00643B49"/>
    <w:rsid w:val="00647C09"/>
    <w:rsid w:val="0065085B"/>
    <w:rsid w:val="00651F2C"/>
    <w:rsid w:val="006602D2"/>
    <w:rsid w:val="00661623"/>
    <w:rsid w:val="00661698"/>
    <w:rsid w:val="006704AF"/>
    <w:rsid w:val="0067088F"/>
    <w:rsid w:val="00673D37"/>
    <w:rsid w:val="00676A23"/>
    <w:rsid w:val="00677C22"/>
    <w:rsid w:val="00681B59"/>
    <w:rsid w:val="0068248A"/>
    <w:rsid w:val="00682D58"/>
    <w:rsid w:val="006833E1"/>
    <w:rsid w:val="00685D0E"/>
    <w:rsid w:val="00686318"/>
    <w:rsid w:val="0069120F"/>
    <w:rsid w:val="00693D5D"/>
    <w:rsid w:val="006A2D22"/>
    <w:rsid w:val="006A2DD2"/>
    <w:rsid w:val="006A3A75"/>
    <w:rsid w:val="006B4CB7"/>
    <w:rsid w:val="006B68C8"/>
    <w:rsid w:val="006B70AE"/>
    <w:rsid w:val="006B7F03"/>
    <w:rsid w:val="006C104F"/>
    <w:rsid w:val="006C1374"/>
    <w:rsid w:val="006C257D"/>
    <w:rsid w:val="006C7307"/>
    <w:rsid w:val="006D06A4"/>
    <w:rsid w:val="006D2F75"/>
    <w:rsid w:val="006D5300"/>
    <w:rsid w:val="006E5E21"/>
    <w:rsid w:val="006F6713"/>
    <w:rsid w:val="00703CCA"/>
    <w:rsid w:val="00706433"/>
    <w:rsid w:val="007162F4"/>
    <w:rsid w:val="007209E4"/>
    <w:rsid w:val="00722A33"/>
    <w:rsid w:val="00725B45"/>
    <w:rsid w:val="007275D9"/>
    <w:rsid w:val="00735879"/>
    <w:rsid w:val="00744715"/>
    <w:rsid w:val="00752E00"/>
    <w:rsid w:val="007530A3"/>
    <w:rsid w:val="0076238B"/>
    <w:rsid w:val="0076355A"/>
    <w:rsid w:val="007707AB"/>
    <w:rsid w:val="007724DD"/>
    <w:rsid w:val="0077365A"/>
    <w:rsid w:val="00775F39"/>
    <w:rsid w:val="007839C0"/>
    <w:rsid w:val="007919CF"/>
    <w:rsid w:val="00791FFF"/>
    <w:rsid w:val="00796CD5"/>
    <w:rsid w:val="007A1F6C"/>
    <w:rsid w:val="007A2552"/>
    <w:rsid w:val="007A3BBD"/>
    <w:rsid w:val="007A7D60"/>
    <w:rsid w:val="007C4336"/>
    <w:rsid w:val="007C485E"/>
    <w:rsid w:val="007C59EE"/>
    <w:rsid w:val="007D293D"/>
    <w:rsid w:val="007E2FF6"/>
    <w:rsid w:val="007F155C"/>
    <w:rsid w:val="007F3C9D"/>
    <w:rsid w:val="007F4677"/>
    <w:rsid w:val="007F4DEE"/>
    <w:rsid w:val="007F6445"/>
    <w:rsid w:val="007F7AA6"/>
    <w:rsid w:val="0080022C"/>
    <w:rsid w:val="0080073F"/>
    <w:rsid w:val="00803461"/>
    <w:rsid w:val="0080592D"/>
    <w:rsid w:val="00805E92"/>
    <w:rsid w:val="0081089B"/>
    <w:rsid w:val="00815D32"/>
    <w:rsid w:val="0081663F"/>
    <w:rsid w:val="0082037B"/>
    <w:rsid w:val="00823624"/>
    <w:rsid w:val="00826F48"/>
    <w:rsid w:val="0083275E"/>
    <w:rsid w:val="00837E47"/>
    <w:rsid w:val="008422DA"/>
    <w:rsid w:val="008423E3"/>
    <w:rsid w:val="00844867"/>
    <w:rsid w:val="0084557C"/>
    <w:rsid w:val="008462F7"/>
    <w:rsid w:val="00850376"/>
    <w:rsid w:val="008518FE"/>
    <w:rsid w:val="0085659C"/>
    <w:rsid w:val="00857F33"/>
    <w:rsid w:val="00864212"/>
    <w:rsid w:val="00865551"/>
    <w:rsid w:val="0086785E"/>
    <w:rsid w:val="00867912"/>
    <w:rsid w:val="00867D6C"/>
    <w:rsid w:val="00872026"/>
    <w:rsid w:val="00875508"/>
    <w:rsid w:val="00876098"/>
    <w:rsid w:val="0087792E"/>
    <w:rsid w:val="00880927"/>
    <w:rsid w:val="00883154"/>
    <w:rsid w:val="00883EAF"/>
    <w:rsid w:val="00885258"/>
    <w:rsid w:val="00896651"/>
    <w:rsid w:val="008A0177"/>
    <w:rsid w:val="008A0A90"/>
    <w:rsid w:val="008A283B"/>
    <w:rsid w:val="008A30C3"/>
    <w:rsid w:val="008A3C23"/>
    <w:rsid w:val="008A3E6C"/>
    <w:rsid w:val="008A4C50"/>
    <w:rsid w:val="008B067E"/>
    <w:rsid w:val="008B2963"/>
    <w:rsid w:val="008B2F7F"/>
    <w:rsid w:val="008B4C6F"/>
    <w:rsid w:val="008C49CC"/>
    <w:rsid w:val="008D5EAA"/>
    <w:rsid w:val="008D69E9"/>
    <w:rsid w:val="008D72FC"/>
    <w:rsid w:val="008D7F08"/>
    <w:rsid w:val="008E0645"/>
    <w:rsid w:val="008E188E"/>
    <w:rsid w:val="008F22E2"/>
    <w:rsid w:val="008F594A"/>
    <w:rsid w:val="00904C7E"/>
    <w:rsid w:val="00907B4A"/>
    <w:rsid w:val="0091035B"/>
    <w:rsid w:val="00923EF1"/>
    <w:rsid w:val="00930939"/>
    <w:rsid w:val="009408A4"/>
    <w:rsid w:val="00942BE0"/>
    <w:rsid w:val="0094378E"/>
    <w:rsid w:val="00944FE5"/>
    <w:rsid w:val="009458EC"/>
    <w:rsid w:val="00945BF9"/>
    <w:rsid w:val="009606F1"/>
    <w:rsid w:val="00960F77"/>
    <w:rsid w:val="009714FE"/>
    <w:rsid w:val="0097292F"/>
    <w:rsid w:val="009735B9"/>
    <w:rsid w:val="00973C15"/>
    <w:rsid w:val="009755E8"/>
    <w:rsid w:val="00977505"/>
    <w:rsid w:val="00991829"/>
    <w:rsid w:val="009A1F6E"/>
    <w:rsid w:val="009A368D"/>
    <w:rsid w:val="009A78F9"/>
    <w:rsid w:val="009B5978"/>
    <w:rsid w:val="009B5D64"/>
    <w:rsid w:val="009B7233"/>
    <w:rsid w:val="009C0B59"/>
    <w:rsid w:val="009C31F2"/>
    <w:rsid w:val="009C5290"/>
    <w:rsid w:val="009C7D17"/>
    <w:rsid w:val="009D575F"/>
    <w:rsid w:val="009D71B0"/>
    <w:rsid w:val="009D74BA"/>
    <w:rsid w:val="009E0959"/>
    <w:rsid w:val="009E1815"/>
    <w:rsid w:val="009E2EF6"/>
    <w:rsid w:val="009E484E"/>
    <w:rsid w:val="009E52D0"/>
    <w:rsid w:val="009F40FB"/>
    <w:rsid w:val="009F4B45"/>
    <w:rsid w:val="009F5360"/>
    <w:rsid w:val="009F65B9"/>
    <w:rsid w:val="00A00443"/>
    <w:rsid w:val="00A00A31"/>
    <w:rsid w:val="00A0258E"/>
    <w:rsid w:val="00A029E5"/>
    <w:rsid w:val="00A050FD"/>
    <w:rsid w:val="00A11099"/>
    <w:rsid w:val="00A17481"/>
    <w:rsid w:val="00A17AFB"/>
    <w:rsid w:val="00A22FCB"/>
    <w:rsid w:val="00A25B3B"/>
    <w:rsid w:val="00A27358"/>
    <w:rsid w:val="00A30FFF"/>
    <w:rsid w:val="00A40127"/>
    <w:rsid w:val="00A4140D"/>
    <w:rsid w:val="00A41D5A"/>
    <w:rsid w:val="00A44169"/>
    <w:rsid w:val="00A44BF7"/>
    <w:rsid w:val="00A45E9E"/>
    <w:rsid w:val="00A472F1"/>
    <w:rsid w:val="00A5237D"/>
    <w:rsid w:val="00A554A3"/>
    <w:rsid w:val="00A620F8"/>
    <w:rsid w:val="00A72301"/>
    <w:rsid w:val="00A758EA"/>
    <w:rsid w:val="00A80B74"/>
    <w:rsid w:val="00A86612"/>
    <w:rsid w:val="00A87813"/>
    <w:rsid w:val="00A91937"/>
    <w:rsid w:val="00A9434E"/>
    <w:rsid w:val="00A94E48"/>
    <w:rsid w:val="00A95B3F"/>
    <w:rsid w:val="00A95C50"/>
    <w:rsid w:val="00AA485D"/>
    <w:rsid w:val="00AA6256"/>
    <w:rsid w:val="00AB1C84"/>
    <w:rsid w:val="00AB1EF6"/>
    <w:rsid w:val="00AB79A6"/>
    <w:rsid w:val="00AC3AEB"/>
    <w:rsid w:val="00AC4850"/>
    <w:rsid w:val="00AC558C"/>
    <w:rsid w:val="00AD57F8"/>
    <w:rsid w:val="00AE474A"/>
    <w:rsid w:val="00AE4882"/>
    <w:rsid w:val="00AE55EE"/>
    <w:rsid w:val="00AF0741"/>
    <w:rsid w:val="00AF1FAB"/>
    <w:rsid w:val="00AF4878"/>
    <w:rsid w:val="00B05001"/>
    <w:rsid w:val="00B069AE"/>
    <w:rsid w:val="00B15E35"/>
    <w:rsid w:val="00B16DB5"/>
    <w:rsid w:val="00B202AD"/>
    <w:rsid w:val="00B23C33"/>
    <w:rsid w:val="00B246C4"/>
    <w:rsid w:val="00B31860"/>
    <w:rsid w:val="00B3253F"/>
    <w:rsid w:val="00B33A29"/>
    <w:rsid w:val="00B45D39"/>
    <w:rsid w:val="00B47B59"/>
    <w:rsid w:val="00B47D2A"/>
    <w:rsid w:val="00B47E14"/>
    <w:rsid w:val="00B50AA5"/>
    <w:rsid w:val="00B53F81"/>
    <w:rsid w:val="00B56C2B"/>
    <w:rsid w:val="00B64829"/>
    <w:rsid w:val="00B6590C"/>
    <w:rsid w:val="00B65BD3"/>
    <w:rsid w:val="00B70469"/>
    <w:rsid w:val="00B72DD8"/>
    <w:rsid w:val="00B72E09"/>
    <w:rsid w:val="00B73590"/>
    <w:rsid w:val="00B73C6F"/>
    <w:rsid w:val="00B73E95"/>
    <w:rsid w:val="00B777DF"/>
    <w:rsid w:val="00B85E8D"/>
    <w:rsid w:val="00B8702F"/>
    <w:rsid w:val="00B87E77"/>
    <w:rsid w:val="00B96DF8"/>
    <w:rsid w:val="00BA0495"/>
    <w:rsid w:val="00BB294C"/>
    <w:rsid w:val="00BB3256"/>
    <w:rsid w:val="00BC17EE"/>
    <w:rsid w:val="00BC3B15"/>
    <w:rsid w:val="00BE05AC"/>
    <w:rsid w:val="00BE2A3D"/>
    <w:rsid w:val="00BE2B27"/>
    <w:rsid w:val="00BF0C69"/>
    <w:rsid w:val="00BF629B"/>
    <w:rsid w:val="00BF655C"/>
    <w:rsid w:val="00BF7530"/>
    <w:rsid w:val="00C00454"/>
    <w:rsid w:val="00C023BD"/>
    <w:rsid w:val="00C0350C"/>
    <w:rsid w:val="00C04A43"/>
    <w:rsid w:val="00C075EF"/>
    <w:rsid w:val="00C10B85"/>
    <w:rsid w:val="00C11E83"/>
    <w:rsid w:val="00C136B9"/>
    <w:rsid w:val="00C212CF"/>
    <w:rsid w:val="00C2378A"/>
    <w:rsid w:val="00C239DC"/>
    <w:rsid w:val="00C3004D"/>
    <w:rsid w:val="00C378A1"/>
    <w:rsid w:val="00C4177C"/>
    <w:rsid w:val="00C44BAF"/>
    <w:rsid w:val="00C452FD"/>
    <w:rsid w:val="00C47ACF"/>
    <w:rsid w:val="00C533CD"/>
    <w:rsid w:val="00C54EA3"/>
    <w:rsid w:val="00C60363"/>
    <w:rsid w:val="00C60A35"/>
    <w:rsid w:val="00C621D6"/>
    <w:rsid w:val="00C63F5C"/>
    <w:rsid w:val="00C642DD"/>
    <w:rsid w:val="00C72372"/>
    <w:rsid w:val="00C75907"/>
    <w:rsid w:val="00C75B3D"/>
    <w:rsid w:val="00C77088"/>
    <w:rsid w:val="00C82D86"/>
    <w:rsid w:val="00C87E04"/>
    <w:rsid w:val="00C907C9"/>
    <w:rsid w:val="00C947CA"/>
    <w:rsid w:val="00C962EC"/>
    <w:rsid w:val="00C97EB8"/>
    <w:rsid w:val="00CA464C"/>
    <w:rsid w:val="00CB1B34"/>
    <w:rsid w:val="00CB4B8D"/>
    <w:rsid w:val="00CC0DDA"/>
    <w:rsid w:val="00CC1432"/>
    <w:rsid w:val="00CD5D0F"/>
    <w:rsid w:val="00CD684F"/>
    <w:rsid w:val="00CE6AB2"/>
    <w:rsid w:val="00CF12D0"/>
    <w:rsid w:val="00CF31AB"/>
    <w:rsid w:val="00D06623"/>
    <w:rsid w:val="00D06CC2"/>
    <w:rsid w:val="00D10745"/>
    <w:rsid w:val="00D1237F"/>
    <w:rsid w:val="00D13754"/>
    <w:rsid w:val="00D14654"/>
    <w:rsid w:val="00D14C6B"/>
    <w:rsid w:val="00D16F78"/>
    <w:rsid w:val="00D20D71"/>
    <w:rsid w:val="00D26B8D"/>
    <w:rsid w:val="00D34941"/>
    <w:rsid w:val="00D37D7C"/>
    <w:rsid w:val="00D41223"/>
    <w:rsid w:val="00D42CC0"/>
    <w:rsid w:val="00D45E83"/>
    <w:rsid w:val="00D462F4"/>
    <w:rsid w:val="00D4710E"/>
    <w:rsid w:val="00D5536F"/>
    <w:rsid w:val="00D55563"/>
    <w:rsid w:val="00D56935"/>
    <w:rsid w:val="00D57F83"/>
    <w:rsid w:val="00D60A77"/>
    <w:rsid w:val="00D664D3"/>
    <w:rsid w:val="00D701FA"/>
    <w:rsid w:val="00D716BA"/>
    <w:rsid w:val="00D758C6"/>
    <w:rsid w:val="00D75C2E"/>
    <w:rsid w:val="00D75E3E"/>
    <w:rsid w:val="00D7612F"/>
    <w:rsid w:val="00D84A43"/>
    <w:rsid w:val="00D85A54"/>
    <w:rsid w:val="00D90C10"/>
    <w:rsid w:val="00D92E96"/>
    <w:rsid w:val="00D97B47"/>
    <w:rsid w:val="00DA258C"/>
    <w:rsid w:val="00DA4345"/>
    <w:rsid w:val="00DA6BA9"/>
    <w:rsid w:val="00DB0E6D"/>
    <w:rsid w:val="00DB799F"/>
    <w:rsid w:val="00DC4E9C"/>
    <w:rsid w:val="00DC6092"/>
    <w:rsid w:val="00DD2393"/>
    <w:rsid w:val="00DD2893"/>
    <w:rsid w:val="00DD46A6"/>
    <w:rsid w:val="00DE07FA"/>
    <w:rsid w:val="00DE1DB2"/>
    <w:rsid w:val="00DE20DB"/>
    <w:rsid w:val="00DE3AA9"/>
    <w:rsid w:val="00DF2DDE"/>
    <w:rsid w:val="00DF70FC"/>
    <w:rsid w:val="00DF77C8"/>
    <w:rsid w:val="00E01431"/>
    <w:rsid w:val="00E01667"/>
    <w:rsid w:val="00E019C8"/>
    <w:rsid w:val="00E037FE"/>
    <w:rsid w:val="00E148E0"/>
    <w:rsid w:val="00E256EF"/>
    <w:rsid w:val="00E25DE4"/>
    <w:rsid w:val="00E27327"/>
    <w:rsid w:val="00E27395"/>
    <w:rsid w:val="00E27F47"/>
    <w:rsid w:val="00E35DCD"/>
    <w:rsid w:val="00E36209"/>
    <w:rsid w:val="00E36464"/>
    <w:rsid w:val="00E37AF9"/>
    <w:rsid w:val="00E37B83"/>
    <w:rsid w:val="00E41A63"/>
    <w:rsid w:val="00E420BB"/>
    <w:rsid w:val="00E42889"/>
    <w:rsid w:val="00E43FAB"/>
    <w:rsid w:val="00E4493F"/>
    <w:rsid w:val="00E45FF0"/>
    <w:rsid w:val="00E5009E"/>
    <w:rsid w:val="00E50DF6"/>
    <w:rsid w:val="00E55180"/>
    <w:rsid w:val="00E6336D"/>
    <w:rsid w:val="00E6366C"/>
    <w:rsid w:val="00E675F1"/>
    <w:rsid w:val="00E717B1"/>
    <w:rsid w:val="00E7523C"/>
    <w:rsid w:val="00E80008"/>
    <w:rsid w:val="00E817BA"/>
    <w:rsid w:val="00E92887"/>
    <w:rsid w:val="00E965C5"/>
    <w:rsid w:val="00E96A3A"/>
    <w:rsid w:val="00E9716D"/>
    <w:rsid w:val="00E97402"/>
    <w:rsid w:val="00E977D4"/>
    <w:rsid w:val="00E97B99"/>
    <w:rsid w:val="00EA0FD2"/>
    <w:rsid w:val="00EA43EE"/>
    <w:rsid w:val="00EA74BA"/>
    <w:rsid w:val="00EA7AD0"/>
    <w:rsid w:val="00EB2E9D"/>
    <w:rsid w:val="00EB5FE8"/>
    <w:rsid w:val="00EC29C2"/>
    <w:rsid w:val="00EC5009"/>
    <w:rsid w:val="00EC5978"/>
    <w:rsid w:val="00ED1E14"/>
    <w:rsid w:val="00ED2DE7"/>
    <w:rsid w:val="00ED3893"/>
    <w:rsid w:val="00ED729A"/>
    <w:rsid w:val="00EE61C2"/>
    <w:rsid w:val="00EE6FFC"/>
    <w:rsid w:val="00EF10AC"/>
    <w:rsid w:val="00EF4701"/>
    <w:rsid w:val="00EF564E"/>
    <w:rsid w:val="00EF59A5"/>
    <w:rsid w:val="00F006AF"/>
    <w:rsid w:val="00F11550"/>
    <w:rsid w:val="00F1357B"/>
    <w:rsid w:val="00F20C76"/>
    <w:rsid w:val="00F22198"/>
    <w:rsid w:val="00F25A2A"/>
    <w:rsid w:val="00F26F8C"/>
    <w:rsid w:val="00F33D49"/>
    <w:rsid w:val="00F3481E"/>
    <w:rsid w:val="00F51F9F"/>
    <w:rsid w:val="00F5304A"/>
    <w:rsid w:val="00F577F6"/>
    <w:rsid w:val="00F61944"/>
    <w:rsid w:val="00F65266"/>
    <w:rsid w:val="00F6656E"/>
    <w:rsid w:val="00F71B97"/>
    <w:rsid w:val="00F7215C"/>
    <w:rsid w:val="00F751E1"/>
    <w:rsid w:val="00F80B58"/>
    <w:rsid w:val="00F83862"/>
    <w:rsid w:val="00F90DEB"/>
    <w:rsid w:val="00F932B6"/>
    <w:rsid w:val="00F95412"/>
    <w:rsid w:val="00FA7BA5"/>
    <w:rsid w:val="00FA7F69"/>
    <w:rsid w:val="00FB4054"/>
    <w:rsid w:val="00FB5D41"/>
    <w:rsid w:val="00FC0B7B"/>
    <w:rsid w:val="00FC348C"/>
    <w:rsid w:val="00FD347F"/>
    <w:rsid w:val="00FE62CA"/>
    <w:rsid w:val="00FF1646"/>
    <w:rsid w:val="00FF1F09"/>
    <w:rsid w:val="00FF7A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AB1A16D"/>
  <w15:docId w15:val="{97709C08-86D0-4C00-9962-6C32FF7D8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table" w:styleId="TableGrid">
    <w:name w:val="Table Grid"/>
    <w:basedOn w:val="TableNormal"/>
    <w:uiPriority w:val="39"/>
    <w:rsid w:val="00D664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DefaultParagraphFont"/>
    <w:rsid w:val="00F61944"/>
  </w:style>
  <w:style w:type="paragraph" w:styleId="ListParagraph">
    <w:name w:val="List Paragraph"/>
    <w:basedOn w:val="Normal"/>
    <w:uiPriority w:val="72"/>
    <w:qFormat/>
    <w:rsid w:val="005C36A2"/>
    <w:pPr>
      <w:ind w:left="720"/>
      <w:contextualSpacing/>
    </w:pPr>
  </w:style>
  <w:style w:type="paragraph" w:styleId="NormalWeb">
    <w:name w:val="Normal (Web)"/>
    <w:basedOn w:val="Normal"/>
    <w:uiPriority w:val="99"/>
    <w:unhideWhenUsed/>
    <w:rsid w:val="00217C18"/>
    <w:pPr>
      <w:spacing w:before="100" w:beforeAutospacing="1" w:after="100" w:afterAutospacing="1"/>
    </w:pPr>
    <w:rPr>
      <w:sz w:val="24"/>
      <w:szCs w:val="24"/>
      <w:lang w:val="en-CA" w:eastAsia="en-CA"/>
    </w:rPr>
  </w:style>
  <w:style w:type="character" w:styleId="UnresolvedMention">
    <w:name w:val="Unresolved Mention"/>
    <w:basedOn w:val="DefaultParagraphFont"/>
    <w:uiPriority w:val="99"/>
    <w:semiHidden/>
    <w:unhideWhenUsed/>
    <w:rsid w:val="00676A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03865">
      <w:bodyDiv w:val="1"/>
      <w:marLeft w:val="0"/>
      <w:marRight w:val="0"/>
      <w:marTop w:val="0"/>
      <w:marBottom w:val="0"/>
      <w:divBdr>
        <w:top w:val="none" w:sz="0" w:space="0" w:color="auto"/>
        <w:left w:val="none" w:sz="0" w:space="0" w:color="auto"/>
        <w:bottom w:val="none" w:sz="0" w:space="0" w:color="auto"/>
        <w:right w:val="none" w:sz="0" w:space="0" w:color="auto"/>
      </w:divBdr>
    </w:div>
    <w:div w:id="240287650">
      <w:bodyDiv w:val="1"/>
      <w:marLeft w:val="0"/>
      <w:marRight w:val="0"/>
      <w:marTop w:val="0"/>
      <w:marBottom w:val="0"/>
      <w:divBdr>
        <w:top w:val="none" w:sz="0" w:space="0" w:color="auto"/>
        <w:left w:val="none" w:sz="0" w:space="0" w:color="auto"/>
        <w:bottom w:val="none" w:sz="0" w:space="0" w:color="auto"/>
        <w:right w:val="none" w:sz="0" w:space="0" w:color="auto"/>
      </w:divBdr>
    </w:div>
    <w:div w:id="274294865">
      <w:bodyDiv w:val="1"/>
      <w:marLeft w:val="0"/>
      <w:marRight w:val="0"/>
      <w:marTop w:val="0"/>
      <w:marBottom w:val="0"/>
      <w:divBdr>
        <w:top w:val="none" w:sz="0" w:space="0" w:color="auto"/>
        <w:left w:val="none" w:sz="0" w:space="0" w:color="auto"/>
        <w:bottom w:val="none" w:sz="0" w:space="0" w:color="auto"/>
        <w:right w:val="none" w:sz="0" w:space="0" w:color="auto"/>
      </w:divBdr>
    </w:div>
    <w:div w:id="283078059">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640041248">
      <w:bodyDiv w:val="1"/>
      <w:marLeft w:val="0"/>
      <w:marRight w:val="0"/>
      <w:marTop w:val="0"/>
      <w:marBottom w:val="0"/>
      <w:divBdr>
        <w:top w:val="none" w:sz="0" w:space="0" w:color="auto"/>
        <w:left w:val="none" w:sz="0" w:space="0" w:color="auto"/>
        <w:bottom w:val="none" w:sz="0" w:space="0" w:color="auto"/>
        <w:right w:val="none" w:sz="0" w:space="0" w:color="auto"/>
      </w:divBdr>
    </w:div>
    <w:div w:id="735587254">
      <w:bodyDiv w:val="1"/>
      <w:marLeft w:val="0"/>
      <w:marRight w:val="0"/>
      <w:marTop w:val="0"/>
      <w:marBottom w:val="0"/>
      <w:divBdr>
        <w:top w:val="none" w:sz="0" w:space="0" w:color="auto"/>
        <w:left w:val="none" w:sz="0" w:space="0" w:color="auto"/>
        <w:bottom w:val="none" w:sz="0" w:space="0" w:color="auto"/>
        <w:right w:val="none" w:sz="0" w:space="0" w:color="auto"/>
      </w:divBdr>
    </w:div>
    <w:div w:id="1034842759">
      <w:bodyDiv w:val="1"/>
      <w:marLeft w:val="0"/>
      <w:marRight w:val="0"/>
      <w:marTop w:val="0"/>
      <w:marBottom w:val="0"/>
      <w:divBdr>
        <w:top w:val="none" w:sz="0" w:space="0" w:color="auto"/>
        <w:left w:val="none" w:sz="0" w:space="0" w:color="auto"/>
        <w:bottom w:val="none" w:sz="0" w:space="0" w:color="auto"/>
        <w:right w:val="none" w:sz="0" w:space="0" w:color="auto"/>
      </w:divBdr>
    </w:div>
    <w:div w:id="1113357704">
      <w:bodyDiv w:val="1"/>
      <w:marLeft w:val="0"/>
      <w:marRight w:val="0"/>
      <w:marTop w:val="0"/>
      <w:marBottom w:val="0"/>
      <w:divBdr>
        <w:top w:val="none" w:sz="0" w:space="0" w:color="auto"/>
        <w:left w:val="none" w:sz="0" w:space="0" w:color="auto"/>
        <w:bottom w:val="none" w:sz="0" w:space="0" w:color="auto"/>
        <w:right w:val="none" w:sz="0" w:space="0" w:color="auto"/>
      </w:divBdr>
      <w:divsChild>
        <w:div w:id="510487766">
          <w:marLeft w:val="0"/>
          <w:marRight w:val="0"/>
          <w:marTop w:val="0"/>
          <w:marBottom w:val="0"/>
          <w:divBdr>
            <w:top w:val="none" w:sz="0" w:space="0" w:color="auto"/>
            <w:left w:val="none" w:sz="0" w:space="0" w:color="auto"/>
            <w:bottom w:val="single" w:sz="6" w:space="12" w:color="DDDDDD"/>
            <w:right w:val="none" w:sz="0" w:space="0" w:color="auto"/>
          </w:divBdr>
          <w:divsChild>
            <w:div w:id="1932591562">
              <w:marLeft w:val="0"/>
              <w:marRight w:val="0"/>
              <w:marTop w:val="0"/>
              <w:marBottom w:val="0"/>
              <w:divBdr>
                <w:top w:val="none" w:sz="0" w:space="0" w:color="auto"/>
                <w:left w:val="none" w:sz="0" w:space="0" w:color="auto"/>
                <w:bottom w:val="none" w:sz="0" w:space="0" w:color="auto"/>
                <w:right w:val="none" w:sz="0" w:space="0" w:color="auto"/>
              </w:divBdr>
              <w:divsChild>
                <w:div w:id="1325934144">
                  <w:marLeft w:val="0"/>
                  <w:marRight w:val="0"/>
                  <w:marTop w:val="0"/>
                  <w:marBottom w:val="0"/>
                  <w:divBdr>
                    <w:top w:val="none" w:sz="0" w:space="0" w:color="auto"/>
                    <w:left w:val="none" w:sz="0" w:space="0" w:color="auto"/>
                    <w:bottom w:val="none" w:sz="0" w:space="0" w:color="auto"/>
                    <w:right w:val="none" w:sz="0" w:space="0" w:color="auto"/>
                  </w:divBdr>
                  <w:divsChild>
                    <w:div w:id="51999571">
                      <w:marLeft w:val="0"/>
                      <w:marRight w:val="0"/>
                      <w:marTop w:val="0"/>
                      <w:marBottom w:val="0"/>
                      <w:divBdr>
                        <w:top w:val="none" w:sz="0" w:space="0" w:color="auto"/>
                        <w:left w:val="none" w:sz="0" w:space="0" w:color="auto"/>
                        <w:bottom w:val="none" w:sz="0" w:space="0" w:color="auto"/>
                        <w:right w:val="none" w:sz="0" w:space="0" w:color="auto"/>
                      </w:divBdr>
                      <w:divsChild>
                        <w:div w:id="16681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082040">
          <w:marLeft w:val="0"/>
          <w:marRight w:val="0"/>
          <w:marTop w:val="0"/>
          <w:marBottom w:val="0"/>
          <w:divBdr>
            <w:top w:val="none" w:sz="0" w:space="0" w:color="auto"/>
            <w:left w:val="none" w:sz="0" w:space="0" w:color="auto"/>
            <w:bottom w:val="single" w:sz="6" w:space="12" w:color="DDDDDD"/>
            <w:right w:val="none" w:sz="0" w:space="0" w:color="auto"/>
          </w:divBdr>
          <w:divsChild>
            <w:div w:id="323900337">
              <w:marLeft w:val="0"/>
              <w:marRight w:val="0"/>
              <w:marTop w:val="0"/>
              <w:marBottom w:val="0"/>
              <w:divBdr>
                <w:top w:val="none" w:sz="0" w:space="0" w:color="auto"/>
                <w:left w:val="none" w:sz="0" w:space="0" w:color="auto"/>
                <w:bottom w:val="none" w:sz="0" w:space="0" w:color="auto"/>
                <w:right w:val="none" w:sz="0" w:space="0" w:color="auto"/>
              </w:divBdr>
              <w:divsChild>
                <w:div w:id="1732922210">
                  <w:marLeft w:val="0"/>
                  <w:marRight w:val="0"/>
                  <w:marTop w:val="0"/>
                  <w:marBottom w:val="0"/>
                  <w:divBdr>
                    <w:top w:val="none" w:sz="0" w:space="0" w:color="auto"/>
                    <w:left w:val="none" w:sz="0" w:space="0" w:color="auto"/>
                    <w:bottom w:val="none" w:sz="0" w:space="0" w:color="auto"/>
                    <w:right w:val="none" w:sz="0" w:space="0" w:color="auto"/>
                  </w:divBdr>
                  <w:divsChild>
                    <w:div w:id="1435594219">
                      <w:marLeft w:val="0"/>
                      <w:marRight w:val="0"/>
                      <w:marTop w:val="0"/>
                      <w:marBottom w:val="0"/>
                      <w:divBdr>
                        <w:top w:val="none" w:sz="0" w:space="0" w:color="auto"/>
                        <w:left w:val="none" w:sz="0" w:space="0" w:color="auto"/>
                        <w:bottom w:val="none" w:sz="0" w:space="0" w:color="auto"/>
                        <w:right w:val="none" w:sz="0" w:space="0" w:color="auto"/>
                      </w:divBdr>
                      <w:divsChild>
                        <w:div w:id="13586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88321">
          <w:marLeft w:val="0"/>
          <w:marRight w:val="0"/>
          <w:marTop w:val="0"/>
          <w:marBottom w:val="0"/>
          <w:divBdr>
            <w:top w:val="none" w:sz="0" w:space="0" w:color="auto"/>
            <w:left w:val="none" w:sz="0" w:space="0" w:color="auto"/>
            <w:bottom w:val="none" w:sz="0" w:space="0" w:color="auto"/>
            <w:right w:val="none" w:sz="0" w:space="0" w:color="auto"/>
          </w:divBdr>
          <w:divsChild>
            <w:div w:id="598104413">
              <w:marLeft w:val="0"/>
              <w:marRight w:val="0"/>
              <w:marTop w:val="0"/>
              <w:marBottom w:val="0"/>
              <w:divBdr>
                <w:top w:val="none" w:sz="0" w:space="0" w:color="auto"/>
                <w:left w:val="none" w:sz="0" w:space="0" w:color="auto"/>
                <w:bottom w:val="none" w:sz="0" w:space="0" w:color="auto"/>
                <w:right w:val="none" w:sz="0" w:space="0" w:color="auto"/>
              </w:divBdr>
              <w:divsChild>
                <w:div w:id="369381636">
                  <w:marLeft w:val="0"/>
                  <w:marRight w:val="0"/>
                  <w:marTop w:val="0"/>
                  <w:marBottom w:val="0"/>
                  <w:divBdr>
                    <w:top w:val="none" w:sz="0" w:space="0" w:color="auto"/>
                    <w:left w:val="none" w:sz="0" w:space="0" w:color="auto"/>
                    <w:bottom w:val="none" w:sz="0" w:space="0" w:color="auto"/>
                    <w:right w:val="none" w:sz="0" w:space="0" w:color="auto"/>
                  </w:divBdr>
                  <w:divsChild>
                    <w:div w:id="10304637">
                      <w:marLeft w:val="0"/>
                      <w:marRight w:val="0"/>
                      <w:marTop w:val="0"/>
                      <w:marBottom w:val="0"/>
                      <w:divBdr>
                        <w:top w:val="none" w:sz="0" w:space="0" w:color="auto"/>
                        <w:left w:val="none" w:sz="0" w:space="0" w:color="auto"/>
                        <w:bottom w:val="none" w:sz="0" w:space="0" w:color="auto"/>
                        <w:right w:val="none" w:sz="0" w:space="0" w:color="auto"/>
                      </w:divBdr>
                      <w:divsChild>
                        <w:div w:id="21219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509542">
      <w:bodyDiv w:val="1"/>
      <w:marLeft w:val="0"/>
      <w:marRight w:val="0"/>
      <w:marTop w:val="0"/>
      <w:marBottom w:val="0"/>
      <w:divBdr>
        <w:top w:val="none" w:sz="0" w:space="0" w:color="auto"/>
        <w:left w:val="none" w:sz="0" w:space="0" w:color="auto"/>
        <w:bottom w:val="none" w:sz="0" w:space="0" w:color="auto"/>
        <w:right w:val="none" w:sz="0" w:space="0" w:color="auto"/>
      </w:divBdr>
    </w:div>
    <w:div w:id="1225604814">
      <w:bodyDiv w:val="1"/>
      <w:marLeft w:val="0"/>
      <w:marRight w:val="0"/>
      <w:marTop w:val="0"/>
      <w:marBottom w:val="0"/>
      <w:divBdr>
        <w:top w:val="none" w:sz="0" w:space="0" w:color="auto"/>
        <w:left w:val="none" w:sz="0" w:space="0" w:color="auto"/>
        <w:bottom w:val="none" w:sz="0" w:space="0" w:color="auto"/>
        <w:right w:val="none" w:sz="0" w:space="0" w:color="auto"/>
      </w:divBdr>
    </w:div>
    <w:div w:id="1336107253">
      <w:bodyDiv w:val="1"/>
      <w:marLeft w:val="0"/>
      <w:marRight w:val="0"/>
      <w:marTop w:val="0"/>
      <w:marBottom w:val="0"/>
      <w:divBdr>
        <w:top w:val="none" w:sz="0" w:space="0" w:color="auto"/>
        <w:left w:val="none" w:sz="0" w:space="0" w:color="auto"/>
        <w:bottom w:val="none" w:sz="0" w:space="0" w:color="auto"/>
        <w:right w:val="none" w:sz="0" w:space="0" w:color="auto"/>
      </w:divBdr>
    </w:div>
    <w:div w:id="1530215346">
      <w:bodyDiv w:val="1"/>
      <w:marLeft w:val="0"/>
      <w:marRight w:val="0"/>
      <w:marTop w:val="0"/>
      <w:marBottom w:val="0"/>
      <w:divBdr>
        <w:top w:val="none" w:sz="0" w:space="0" w:color="auto"/>
        <w:left w:val="none" w:sz="0" w:space="0" w:color="auto"/>
        <w:bottom w:val="none" w:sz="0" w:space="0" w:color="auto"/>
        <w:right w:val="none" w:sz="0" w:space="0" w:color="auto"/>
      </w:divBdr>
    </w:div>
    <w:div w:id="167873381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89951651">
      <w:bodyDiv w:val="1"/>
      <w:marLeft w:val="0"/>
      <w:marRight w:val="0"/>
      <w:marTop w:val="0"/>
      <w:marBottom w:val="0"/>
      <w:divBdr>
        <w:top w:val="none" w:sz="0" w:space="0" w:color="auto"/>
        <w:left w:val="none" w:sz="0" w:space="0" w:color="auto"/>
        <w:bottom w:val="none" w:sz="0" w:space="0" w:color="auto"/>
        <w:right w:val="none" w:sz="0" w:space="0" w:color="auto"/>
      </w:divBdr>
    </w:div>
    <w:div w:id="1897005914">
      <w:bodyDiv w:val="1"/>
      <w:marLeft w:val="0"/>
      <w:marRight w:val="0"/>
      <w:marTop w:val="0"/>
      <w:marBottom w:val="0"/>
      <w:divBdr>
        <w:top w:val="none" w:sz="0" w:space="0" w:color="auto"/>
        <w:left w:val="none" w:sz="0" w:space="0" w:color="auto"/>
        <w:bottom w:val="none" w:sz="0" w:space="0" w:color="auto"/>
        <w:right w:val="none" w:sz="0" w:space="0" w:color="auto"/>
      </w:divBdr>
    </w:div>
    <w:div w:id="2002464319">
      <w:bodyDiv w:val="1"/>
      <w:marLeft w:val="0"/>
      <w:marRight w:val="0"/>
      <w:marTop w:val="0"/>
      <w:marBottom w:val="0"/>
      <w:divBdr>
        <w:top w:val="none" w:sz="0" w:space="0" w:color="auto"/>
        <w:left w:val="none" w:sz="0" w:space="0" w:color="auto"/>
        <w:bottom w:val="none" w:sz="0" w:space="0" w:color="auto"/>
        <w:right w:val="none" w:sz="0" w:space="0" w:color="auto"/>
      </w:divBdr>
    </w:div>
    <w:div w:id="2111586730">
      <w:bodyDiv w:val="1"/>
      <w:marLeft w:val="0"/>
      <w:marRight w:val="0"/>
      <w:marTop w:val="0"/>
      <w:marBottom w:val="0"/>
      <w:divBdr>
        <w:top w:val="none" w:sz="0" w:space="0" w:color="auto"/>
        <w:left w:val="none" w:sz="0" w:space="0" w:color="auto"/>
        <w:bottom w:val="none" w:sz="0" w:space="0" w:color="auto"/>
        <w:right w:val="none" w:sz="0" w:space="0" w:color="auto"/>
      </w:divBdr>
    </w:div>
    <w:div w:id="2116945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ieeexplore.ieee.org/author/37071652700" TargetMode="External"/><Relationship Id="rId42" Type="http://schemas.openxmlformats.org/officeDocument/2006/relationships/hyperlink" Target="https://ieeexplore.ieee.org/author/37086089646" TargetMode="External"/><Relationship Id="rId47" Type="http://schemas.openxmlformats.org/officeDocument/2006/relationships/hyperlink" Target="https://ieeexplore.ieee.org/author/37085381754" TargetMode="External"/><Relationship Id="rId50" Type="http://schemas.openxmlformats.org/officeDocument/2006/relationships/hyperlink" Target="https://ieeexplore.ieee.org/author/38276116700" TargetMode="External"/><Relationship Id="rId55" Type="http://schemas.openxmlformats.org/officeDocument/2006/relationships/hyperlink" Target="https://insideairbnb.com/get-the-data.html" TargetMode="External"/><Relationship Id="rId63" Type="http://schemas.openxmlformats.org/officeDocument/2006/relationships/hyperlink" Target="https://www.kaggle.com/naamaavi/airbnb-price-prediction-regression-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ieeexplore.ieee.org/author/38277862200" TargetMode="External"/><Relationship Id="rId40" Type="http://schemas.openxmlformats.org/officeDocument/2006/relationships/hyperlink" Target="https://ieeexplore.ieee.org/author/37085396181" TargetMode="External"/><Relationship Id="rId45" Type="http://schemas.openxmlformats.org/officeDocument/2006/relationships/hyperlink" Target="https://ieeexplore.ieee.org/document/8290764/" TargetMode="External"/><Relationship Id="rId53" Type="http://schemas.openxmlformats.org/officeDocument/2006/relationships/hyperlink" Target="https://ieeexplore.ieee.org/document/8696543/" TargetMode="External"/><Relationship Id="rId58" Type="http://schemas.openxmlformats.org/officeDocument/2006/relationships/hyperlink" Target="https://towardsdatascience.com/understanding-random-forest-58381e0602d2" TargetMode="External"/><Relationship Id="rId5" Type="http://schemas.openxmlformats.org/officeDocument/2006/relationships/webSettings" Target="webSettings.xml"/><Relationship Id="rId61" Type="http://schemas.openxmlformats.org/officeDocument/2006/relationships/hyperlink" Target="https://playground.tensorflow.or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ieeexplore.ieee.org/author/38180128000" TargetMode="External"/><Relationship Id="rId43" Type="http://schemas.openxmlformats.org/officeDocument/2006/relationships/hyperlink" Target="https://ieeexplore.ieee.org/author/37086259060" TargetMode="External"/><Relationship Id="rId48" Type="http://schemas.openxmlformats.org/officeDocument/2006/relationships/hyperlink" Target="https://ieeexplore.ieee.org/author/37086823795" TargetMode="External"/><Relationship Id="rId56" Type="http://schemas.openxmlformats.org/officeDocument/2006/relationships/hyperlink" Target="https://www.doc.ic.ac.uk/~nd/surprise_96/journal/vol4/cs11/report.html"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ieeexplore.ieee.org/author/3866793480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tatista.com/statistics/346589/number-of-us%20&#8211;airbnb-users/.%202018" TargetMode="External"/><Relationship Id="rId38" Type="http://schemas.openxmlformats.org/officeDocument/2006/relationships/hyperlink" Target="https://ieeexplore.ieee.org/document/8094318/" TargetMode="External"/><Relationship Id="rId46" Type="http://schemas.openxmlformats.org/officeDocument/2006/relationships/hyperlink" Target="https://ieeexplore.ieee.org/author/37085776262" TargetMode="External"/><Relationship Id="rId59" Type="http://schemas.openxmlformats.org/officeDocument/2006/relationships/hyperlink" Target="https://machinelearningmastery.com/gentle-introduction-xgboost-applied-machine-learning/" TargetMode="External"/><Relationship Id="rId20" Type="http://schemas.openxmlformats.org/officeDocument/2006/relationships/image" Target="media/image12.png"/><Relationship Id="rId41" Type="http://schemas.openxmlformats.org/officeDocument/2006/relationships/hyperlink" Target="https://ieeexplore.ieee.org/author/37086223433" TargetMode="External"/><Relationship Id="rId54" Type="http://schemas.openxmlformats.org/officeDocument/2006/relationships/hyperlink" Target="https://ieeexplore.ieee.org/xpl/mostRecentIssue.jsp?punumber=8686043" TargetMode="External"/><Relationship Id="rId62" Type="http://schemas.openxmlformats.org/officeDocument/2006/relationships/hyperlink" Target="https://medium.com/usf-msds/choosing-the-right-metric-for-machine-learning-models-part-1-a99d7d7414e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ieeexplore.ieee.org/author/38355053700" TargetMode="External"/><Relationship Id="rId49" Type="http://schemas.openxmlformats.org/officeDocument/2006/relationships/hyperlink" Target="https://ieeexplore.ieee.org/author/37086472288" TargetMode="External"/><Relationship Id="rId57" Type="http://schemas.openxmlformats.org/officeDocument/2006/relationships/hyperlink" Target="http://www.towardsdatascience.com/l1-and-l2-regularization-methods-ce25e7fc831c"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ieeexplore.ieee.org/author/37085355431" TargetMode="External"/><Relationship Id="rId52" Type="http://schemas.openxmlformats.org/officeDocument/2006/relationships/hyperlink" Target="https://ieeexplore.ieee.org/author/37272568800" TargetMode="External"/><Relationship Id="rId60" Type="http://schemas.openxmlformats.org/officeDocument/2006/relationships/hyperlink" Target="https://scikitlearn.org/stable/modules/neural_networks_supervised.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ieeexplore.ieee.org/xpl/RecentIssue.jsp?punumber=604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3A7A13-791D-44A7-B1D6-89B3CFC26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65471</TotalTime>
  <Pages>18</Pages>
  <Words>10859</Words>
  <Characters>61898</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72612</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saadhasan094@outlook.com</cp:lastModifiedBy>
  <cp:revision>18</cp:revision>
  <cp:lastPrinted>2019-08-10T17:15:00Z</cp:lastPrinted>
  <dcterms:created xsi:type="dcterms:W3CDTF">2019-05-07T17:14:00Z</dcterms:created>
  <dcterms:modified xsi:type="dcterms:W3CDTF">2019-08-23T19:35:00Z</dcterms:modified>
</cp:coreProperties>
</file>